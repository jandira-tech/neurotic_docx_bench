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9CF6D2" w14:textId="77777777" w:rsidR="00C72167" w:rsidRDefault="00634084">
      <w:pPr>
        <w:pStyle w:val="Title"/>
        <w:spacing w:after="90"/>
        <w:jc w:val="center"/>
        <w:rPr/>
      </w:pPr>
      <w:r>
        <w:t>CONTRACT FOR CONTRACTS</w:t>
      </w:r>
    </w:p>
    <w:p w14:paraId="29B5A231" w14:textId="77777777" w:rsidR="00C72167" w:rsidRDefault="00322D35">
      <w:pPr>
        <w:pStyle w:val="Title"/>
        <w:spacing w:after="90"/>
        <w:jc w:val="center"/>
        <w:rPr/>
      </w:pPr>
      <w:r>
        <w:rPr>
          <w:i/>
        </w:rPr>
        <w:t>aka the most kickass contract system EVER</w:t>
      </w:r>
    </w:p>
    <w:p w14:paraId="381C0BB7" w14:textId="77777777" w:rsidR="00C72167" w:rsidRDefault="00C72167">
      <w:pPr>
        <w:spacing w:after="0" w:line="240" w:lineRule="auto"/>
        <w:rPr/>
      </w:pPr>
    </w:p>
    <w:p w14:paraId="26FA441F" w14:textId="77777777" w:rsidR="00C72167" w:rsidRDefault="00FA7361">
      <w:pPr>
        <w:spacing w:after="0"/>
        <w:rPr/>
      </w:pPr>
      <w:r>
        <w:rPr>
          <w:noProof/>
        </w:rPr>
      </w:r>
      <w:r>
        <w:pict w14:anchorId="709C8F03">
          <v:rect id="Horizontal Line 1" o:spid="_x0000_s2051" style="width:39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Dxb1/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3T3k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IPFvX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A142E87" w14:textId="77777777" w:rsidR="00C72167" w:rsidRDefault="00634084">
      <w:pPr>
        <w:spacing w:after="0" w:line="240" w:lineRule="auto"/>
        <w:rPr/>
      </w:pPr>
      <w:r>
        <w:rPr>
          <w:b/>
        </w:rPr>
        <w:t>PARTIES</w:t>
      </w:r>
    </w:p>
    <w:p w14:paraId="2349E602" w14:textId="77777777" w:rsidR="00C72167" w:rsidRDefault="00634084">
      <w:pPr>
        <w:spacing w:after="0" w:line="240" w:lineRule="auto"/>
        <w:rPr/>
      </w:pPr>
      <w:r>
        <w:t xml:space="preserve">This Contract (“Contract”) is made between </w:t>
      </w:r>
      <w:r>
        <w:rPr>
          <w:b/>
        </w:rPr>
        <w:t>OpenGov, Inc.</w:t>
      </w:r>
      <w:r>
        <w:t xml:space="preserve"> (“OG”) and “</w:t>
      </w:r>
      <w:r>
        <w:rPr>
          <w:b/>
        </w:rPr>
        <w:t xml:space="preserve">The Outstanding Procurement Professionals </w:t>
      </w:r>
      <w:r>
        <w:t>(“OPP”).</w:t>
      </w:r>
    </w:p>
    <w:p w14:paraId="6509A2F5" w14:textId="77777777" w:rsidR="00C72167" w:rsidRDefault="00FA7361">
      <w:pPr>
        <w:spacing w:after="0"/>
        <w:rPr/>
      </w:pPr>
      <w:r>
        <w:rPr>
          <w:noProof/>
        </w:rPr>
      </w:r>
      <w:r>
        <w:pict w14:anchorId="44D9E42E">
          <v:rect id="Horizontal Line 2" o:spid="_x0000_s2050" style="width:39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IPFvX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DBD6EBD" w14:textId="77777777" w:rsidR="00C72167" w:rsidRDefault="00C72167">
      <w:pPr>
        <w:spacing w:after="0" w:line="240" w:lineRule="auto"/>
        <w:rPr>
          <w:b/>
        </w:rPr>
      </w:pPr>
    </w:p>
    <w:p w14:paraId="274E2B6B" w14:textId="77777777" w:rsidR="00C72167" w:rsidRDefault="00634084">
      <w:pPr>
        <w:spacing w:after="0" w:line="240" w:lineRule="auto"/>
        <w:rPr/>
      </w:pPr>
      <w:r>
        <w:rPr>
          <w:b/>
        </w:rPr>
        <w:t>WHEREAS</w:t>
      </w:r>
    </w:p>
    <w:p w14:paraId="7CE46AC7" w14:textId="77777777" w:rsidR="00C72167" w:rsidRDefault="00634084">
      <w:pPr>
        <w:numPr>
          <w:ilvl w:val="0"/>
          <w:numId w:val="10"/>
        </w:numPr>
        <w:spacing w:after="0" w:line="240" w:lineRule="auto"/>
        <w:rPr/>
      </w:pPr>
      <w:r>
        <w:t>OG is down with OPP;</w:t>
      </w:r>
    </w:p>
    <w:p w14:paraId="61E15C5C" w14:textId="77777777" w:rsidR="00C72167" w:rsidRDefault="00634084">
      <w:pPr>
        <w:numPr>
          <w:ilvl w:val="0"/>
          <w:numId w:val="10"/>
        </w:numPr>
        <w:spacing w:after="0" w:line="240" w:lineRule="auto"/>
        <w:rPr/>
      </w:pPr>
      <w:r>
        <w:t>OG believes it’s time for public servants to have tools they love;</w:t>
      </w:r>
    </w:p>
    <w:p w14:paraId="1DA1303B" w14:textId="77777777" w:rsidR="00C72167" w:rsidRDefault="00634084">
      <w:pPr>
        <w:numPr>
          <w:ilvl w:val="0"/>
          <w:numId w:val="10"/>
        </w:numPr>
        <w:spacing w:after="0" w:line="240" w:lineRule="auto"/>
        <w:rPr/>
      </w:pPr>
      <w:r>
        <w:t>OG has a roadmap it wants to share</w:t>
      </w:r>
    </w:p>
    <w:p w14:paraId="4BC4161C" w14:textId="77777777" w:rsidR="00C72167" w:rsidRDefault="00634084">
      <w:pPr>
        <w:numPr>
          <w:ilvl w:val="0"/>
          <w:numId w:val="10"/>
        </w:numPr>
        <w:spacing w:after="0" w:line="240" w:lineRule="auto"/>
        <w:rPr/>
      </w:pPr>
      <w:r>
        <w:t>OPP are willing to get down with OG;</w:t>
      </w:r>
    </w:p>
    <w:p w14:paraId="3C90FF5F" w14:textId="77777777" w:rsidR="00C72167" w:rsidRDefault="00C72167">
      <w:pPr>
        <w:spacing w:after="0" w:line="240" w:lineRule="auto"/>
        <w:rPr/>
      </w:pPr>
    </w:p>
    <w:p w14:paraId="2678B026" w14:textId="77777777" w:rsidR="00540B8E" w:rsidRDefault="005314F1" w:rsidP="00AC72FF">
      <w:pPr>
        <w:pStyle w:val="DocumentTitle"/>
        <w:rPr/>
      </w:pPr>
    </w:p>
    <w:p w14:paraId="7F0A7126" w14:textId="77777777" w:rsidR="00540B8E" w:rsidRDefault="00540B8E" w:rsidP="00AC72FF">
      <w:pPr>
        <w:pStyle w:val="DocumentTitle"/>
        <w:rPr/>
      </w:pPr>
    </w:p>
    <w:p w14:paraId="4EA3CCB8" w14:textId="77777777" w:rsidR="00540B8E" w:rsidRDefault="00540B8E" w:rsidP="00AC72FF">
      <w:pPr>
        <w:pStyle w:val="DocumentTitle"/>
        <w:rPr/>
      </w:pPr>
    </w:p>
    <w:p w14:paraId="7CF189BA" w14:textId="77777777" w:rsidR="00540B8E" w:rsidRDefault="00540B8E">
      <w:pPr>
        <w:pStyle w:val="TitlePage"/>
        <w:rPr/>
      </w:pPr>
    </w:p>
    <w:p w14:paraId="593DB16F" w14:textId="77777777" w:rsidR="00540B8E" w:rsidRDefault="005314F1">
      <w:pPr>
        <w:pStyle w:val="TitlePage"/>
        <w:rPr/>
      </w:pPr>
    </w:p>
    <w:p w14:paraId="2ECCDBBF" w14:textId="77777777" w:rsidR="00540B8E" w:rsidRDefault="00540B8E">
      <w:pPr>
        <w:pStyle w:val="TitlePage"/>
        <w:rPr/>
      </w:pPr>
    </w:p>
    <w:p w14:paraId="041701DC" w14:textId="77777777" w:rsidR="00540B8E" w:rsidRDefault="00540B8E">
      <w:pPr>
        <w:pStyle w:val="TitlePage"/>
        <w:rPr/>
      </w:pPr>
    </w:p>
    <w:p w14:paraId="01AF15BD" w14:textId="77777777" w:rsidR="00540B8E" w:rsidRDefault="005314F1">
      <w:pPr>
        <w:keepNext/>
        <w:spacing w:before="40" w:after="40"/>
        <w:jc w:val="center"/>
        <w:rPr>
          <w:rFonts w:ascii="Arial" w:hAnsi="Arial" w:cs="Arial"/>
        </w:rPr>
      </w:pPr>
    </w:p>
    <w:p w14:paraId="34E1ABB5" w14:textId="77777777" w:rsidR="00540B8E" w:rsidRDefault="005314F1">
      <w:pPr>
        <w:keepNext/>
        <w:spacing w:before="40" w:after="40"/>
        <w:jc w:val="center"/>
        <w:rPr>
          <w:rFonts w:ascii="Arial" w:hAnsi="Arial" w:cs="Arial"/>
          <w:spacing w:val="20"/>
          <w:sz w:val="12"/>
        </w:rPr>
      </w:pPr>
    </w:p>
    <w:p w14:paraId="50851380" w14:textId="77777777" w:rsidR="00540B8E" w:rsidRDefault="005314F1">
      <w:pPr>
        <w:keepNext/>
        <w:spacing w:line="240" w:lineRule="atLeast"/>
        <w:jc w:val="center"/>
        <w:rPr>
          <w:rFonts w:ascii="Arial" w:hAnsi="Arial" w:cs="Arial"/>
          <w:spacing w:val="24"/>
          <w:sz w:val="16"/>
        </w:rPr>
        <w:sectPr w:rsidR="00540B8E">
          <w:headerReference w:type="default" r:id="rId8"/>
          <w:footerReference w:type="default" r:id="rId9"/>
          <w:pgSz w:w="12240" w:h="15840"/>
          <w:pgMar w:top="1440" w:right="2160" w:bottom="1440" w:left="2160" w:header="720" w:footer="720" w:gutter="0"/>
          <w:pgNumType w:start="1"/>
          <w:cols w:space="720"/>
          <w:vAlign w:val="center"/>
        </w:sectPr>
      </w:pPr>
    </w:p>
    <w:p w14:paraId="1C49F0B1" w14:textId="77777777" w:rsidR="00540B8E" w:rsidRDefault="005314F1">
      <w:pPr>
        <w:pStyle w:val="TitleDocument"/>
        <w:rPr/>
      </w:pPr>
      <w:bookmarkStart w:id="65" w:name="WCTOCHeading"/>
    </w:p>
    <w:p w14:paraId="5BA36BF3" w14:textId="77777777" w:rsidR="00540B8E" w:rsidRDefault="005314F1">
      <w:pPr>
        <w:pStyle w:val="DocumentTOC"/>
        <w:rPr/>
      </w:pPr>
    </w:p>
    <w:p w14:paraId="27712537" w14:textId="77777777" w:rsidR="00540B8E" w:rsidRDefault="00540B8E">
      <w:pPr>
        <w:rPr/>
      </w:pPr>
    </w:p>
    <w:p w14:paraId="3AAD83F3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2DABDA5E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4E520DD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52A9A85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E76D128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F42DA81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2C53AB7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336A4CA2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100AA7A4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3CDE851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D56259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CEC2A15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B172B8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2ED3028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05D5A20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8577788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E918AA0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07FFD6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928699A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E67F9FC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35EE0580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755C7E2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0E1EE6A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6840CA8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42E6730E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DD8C637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038F590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4315706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3E4667C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C3C6CB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522FE1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A79D9B8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FA2583D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21FE15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C13D35E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3FA0890E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CB6A8A5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6706B27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1CB8D4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8F711DD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97532E9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502EF680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4B36EE2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2B19A88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28249B8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B52EA6A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6F7C4CA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A4562F5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2F22838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EFDD6AA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B212E4B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72F9DAB8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648BF3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FDBF931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4F3BBC6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5774EC7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D161CCF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45BF5FC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16F894A6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96B5E7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71339D2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079DF12E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513A148D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C3350D2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7B05BD6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3BFE886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44836F8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1719D36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2EA907A5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597157E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020405E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0521576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80E3C5D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52E9639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4745EBC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072769F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23DA959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2969147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5501161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BB7A61A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F6C3AEA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61D0C70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372C79B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5605184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B23DE0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A09079D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775C271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BB12991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6946236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58896D9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40FC598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C1C2BFC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FD06598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8D66C95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5106D57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23F7AF2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85C75AC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E1B2692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2A375C6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43E9F26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104A86B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ABDCC4A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E530E4C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63584FAA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DF50B04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CB485A0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477178D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7CF608E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9B7E361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E9AD820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562464E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62FC96B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24EF8B9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AA8856F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E13BDF4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66B1030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458AD0C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8F37441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EBFEC15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3D0AEE2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7D1D1FE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771D876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58A02E1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A9D4DAD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5FB9BAD1" w14:textId="77777777" w:rsidR="00540B5B" w:rsidRDefault="00540B5B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:lang w:val="pt-BR" w:eastAsia="pt-BR"/>
          <w14:ligatures w14:val="standardContextual"/>
        </w:rPr>
      </w:pPr>
    </w:p>
    <w:p w14:paraId="7340BD03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15A01B2C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3A3F1CDC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242EE67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CC0AE05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06E0F666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7F594ED7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20327941" w14:textId="77777777" w:rsidR="00540B5B" w:rsidRDefault="00540B5B">
      <w:pPr>
        <w:pStyle w:val="TOC2"/>
        <w:rPr>
          <w:rFonts w:asciiTheme="minorHAnsi" w:eastAsiaTheme="minorEastAsia" w:hAnsiTheme="minorHAnsi" w:cstheme="minorBidi"/>
          <w:noProof/>
          <w:kern w:val="2"/>
          <w:szCs w:val="24"/>
          <w:lang w:val="pt-BR" w:eastAsia="pt-BR"/>
          <w14:ligatures w14:val="standardContextual"/>
        </w:rPr>
      </w:pPr>
    </w:p>
    <w:p w14:paraId="4B6282B6" w14:textId="77777777" w:rsidR="00A97C79" w:rsidRDefault="00540B5B">
      <w:pPr>
        <w:rPr/>
        <w:sectPr w:rsidR="00A97C79">
          <w:footerReference w:type="default" r:id="rId10"/>
          <w:pgSz w:w="12240" w:h="15840"/>
          <w:pgMar w:top="1440" w:right="1800" w:bottom="1440" w:left="1800" w:header="720" w:footer="720" w:gutter="0"/>
          <w:pgNumType w:fmt="lowerRoman" w:start="1"/>
          <w:cols w:space="720"/>
        </w:sectPr>
      </w:pPr>
    </w:p>
    <w:p w14:paraId="1D3D60A1" w14:textId="77777777" w:rsidR="00540B8E" w:rsidRDefault="005314F1">
      <w:pPr>
        <w:pStyle w:val="TitleDocument"/>
        <w:spacing w:after="480"/>
        <w:rPr/>
      </w:pPr>
    </w:p>
    <w:p w14:paraId="56B0B22A" w14:textId="77777777" w:rsidR="00540B8E" w:rsidRDefault="005314F1">
      <w:pPr>
        <w:pStyle w:val="Heading1"/>
        <w:rPr/>
      </w:pPr>
      <w:bookmarkStart w:id="341" w:name="5200000272882326702"/>
      <w:bookmarkStart w:id="342" w:name="_Toc507273045"/>
      <w:bookmarkStart w:id="343" w:name="_Ref508320673"/>
      <w:bookmarkStart w:id="344" w:name="_Ref509196458"/>
      <w:bookmarkStart w:id="345" w:name="_Ref519651687"/>
      <w:bookmarkStart w:id="346" w:name="_Ref38702372"/>
    </w:p>
    <w:p w14:paraId="53AFDF81" w14:textId="77777777" w:rsidR="00540B8E" w:rsidRDefault="005314F1">
      <w:pPr>
        <w:pStyle w:val="TextHeading2"/>
        <w:rPr/>
      </w:pPr>
    </w:p>
    <w:p w14:paraId="1D1E476F" w14:textId="77777777" w:rsidR="00540B8E" w:rsidRDefault="005314F1">
      <w:pPr>
        <w:pStyle w:val="TextHeading2"/>
        <w:rPr/>
      </w:pPr>
    </w:p>
    <w:p w14:paraId="2DA7328F" w14:textId="77777777" w:rsidR="00540B8E" w:rsidRDefault="005314F1">
      <w:pPr>
        <w:pStyle w:val="Heading2"/>
        <w:rPr/>
      </w:pPr>
      <w:bookmarkStart w:id="354" w:name="5200479896788036240"/>
      <w:bookmarkStart w:id="355" w:name="_Toc496420422"/>
      <w:bookmarkStart w:id="356" w:name="_Toc507273046"/>
      <w:bookmarkStart w:id="357" w:name="_Ref206921444"/>
      <w:bookmarkStart w:id="358" w:name="_Ref206921648"/>
      <w:bookmarkStart w:id="359" w:name="_Toc218523779"/>
    </w:p>
    <w:p w14:paraId="024B6B80" w14:textId="77777777" w:rsidR="00540B8E" w:rsidRDefault="005314F1">
      <w:pPr>
        <w:pStyle w:val="TextHeading2"/>
        <w:rPr/>
      </w:pPr>
    </w:p>
    <w:p w14:paraId="2267AEEC" w14:textId="77777777" w:rsidR="00540B8E" w:rsidRDefault="005314F1">
      <w:pPr>
        <w:pStyle w:val="TextHeading3"/>
        <w:rPr/>
      </w:pPr>
    </w:p>
    <w:p w14:paraId="7EAE47A9" w14:textId="77777777" w:rsidR="00540B8E" w:rsidRDefault="005314F1">
      <w:pPr>
        <w:pStyle w:val="TextHeading2"/>
        <w:rPr/>
      </w:pPr>
    </w:p>
    <w:p w14:paraId="7F000A83" w14:textId="77777777" w:rsidR="00540B8E" w:rsidRDefault="005314F1">
      <w:pPr>
        <w:pStyle w:val="TextHeading3"/>
        <w:rPr/>
      </w:pPr>
    </w:p>
    <w:p w14:paraId="3FA047FD" w14:textId="77777777" w:rsidR="00540B8E" w:rsidRDefault="005314F1">
      <w:pPr>
        <w:pStyle w:val="TextHeading2"/>
        <w:rPr/>
      </w:pPr>
    </w:p>
    <w:p w14:paraId="02F68D41" w14:textId="77777777" w:rsidR="00540B8E" w:rsidRDefault="005314F1">
      <w:pPr>
        <w:pStyle w:val="Heading2"/>
        <w:rPr/>
      </w:pPr>
      <w:bookmarkStart w:id="372" w:name="5201199332646600547"/>
      <w:bookmarkStart w:id="373" w:name="_Ref289678862"/>
      <w:bookmarkStart w:id="374" w:name="_Toc218523780"/>
    </w:p>
    <w:p w14:paraId="4795B002" w14:textId="77777777" w:rsidR="00540B8E" w:rsidRDefault="005314F1">
      <w:pPr>
        <w:pStyle w:val="TextHeading2"/>
        <w:rPr/>
      </w:pPr>
      <w:bookmarkStart w:id="377" w:name="14c3cf06e3ea4c3f_HDNDE1f"/>
      <w:bookmarkStart w:id="378" w:name="14c3cf06e3ea4c3f_HDSTE20"/>
      <w:bookmarkStart w:id="379" w:name="14c3cf06e3ea4c3f_HDNDE20"/>
      <w:bookmarkStart w:id="380" w:name="14c3cf06e3ea4c3f_HDSTE21"/>
      <w:bookmarkStart w:id="381" w:name="14c3cf06e3ea4c3f_HDNDE21"/>
      <w:bookmarkStart w:id="382" w:name="14c3cf06e3ea4c3f_HDSTE22"/>
      <w:bookmarkStart w:id="383" w:name="14c3cf06e3ea4c3f_HDNDE22"/>
      <w:bookmarkStart w:id="384" w:name="14c3cf06e3ea4c3f_HDSTE23"/>
      <w:bookmarkStart w:id="385" w:name="14c3cf06e3ea4c3f_HDNDE23"/>
      <w:bookmarkStart w:id="386" w:name="14c3cf06e3ea4c3f_HDNDE1e"/>
    </w:p>
    <w:p w14:paraId="548E1BD0" w14:textId="77777777" w:rsidR="00DD6938" w:rsidRDefault="005314F1">
      <w:pPr>
        <w:pStyle w:val="TextHeading2"/>
        <w:rPr/>
      </w:pPr>
    </w:p>
    <w:p w14:paraId="6ACDD84C" w14:textId="77777777" w:rsidR="00540B8E" w:rsidRPr="00DD6938" w:rsidRDefault="00DD6938" w:rsidP="00DD6938">
      <w:pPr>
        <w:spacing w:after="200" w:line="276" w:lineRule="auto"/>
        <w:rPr>
          <w:szCs w:val="20"/>
        </w:rPr>
      </w:pPr>
    </w:p>
    <w:p w14:paraId="75EFBE5D" w14:textId="77777777" w:rsidR="00540B8E" w:rsidRDefault="005314F1">
      <w:pPr>
        <w:pStyle w:val="TextHeading2"/>
        <w:rPr/>
      </w:pPr>
    </w:p>
    <w:p w14:paraId="0966DF10" w14:textId="77777777" w:rsidR="00540B8E" w:rsidRDefault="005314F1">
      <w:pPr>
        <w:pStyle w:val="TextHeading2"/>
        <w:rPr>
          <w:b/>
        </w:rPr>
      </w:pPr>
    </w:p>
    <w:p w14:paraId="4A88243B" w14:textId="77777777" w:rsidR="00540B8E" w:rsidRDefault="005314F1">
      <w:pPr>
        <w:pStyle w:val="Heading2"/>
        <w:rPr/>
      </w:pPr>
      <w:bookmarkStart w:id="397" w:name="5201439144599455316"/>
      <w:bookmarkStart w:id="398" w:name="_Toc218523781"/>
    </w:p>
    <w:p w14:paraId="63E2C6D8" w14:textId="77777777" w:rsidR="00540B8E" w:rsidRDefault="005314F1">
      <w:pPr>
        <w:pStyle w:val="TextHeading2"/>
        <w:rPr/>
      </w:pPr>
      <w:bookmarkStart w:id="401" w:name="_Toc496420426"/>
      <w:bookmarkStart w:id="402" w:name="_Ref58049603"/>
      <w:bookmarkStart w:id="403" w:name="_Toc496420425"/>
    </w:p>
    <w:p w14:paraId="0DF33D64" w14:textId="77777777" w:rsidR="00540B8E" w:rsidRDefault="005314F1">
      <w:pPr>
        <w:pStyle w:val="Heading3"/>
        <w:rPr/>
      </w:pPr>
      <w:bookmarkStart w:id="406" w:name="7510666417888321422"/>
      <w:bookmarkStart w:id="407" w:name="_Ref206922540"/>
    </w:p>
    <w:p w14:paraId="4786CE8A" w14:textId="77777777" w:rsidR="00540B8E" w:rsidRDefault="005314F1">
      <w:pPr>
        <w:pStyle w:val="TextHeading3"/>
        <w:rPr/>
      </w:pPr>
    </w:p>
    <w:p w14:paraId="19AE5A3A" w14:textId="77777777" w:rsidR="00540B8E" w:rsidRDefault="005314F1">
      <w:pPr>
        <w:pStyle w:val="TextHeading4"/>
        <w:rPr/>
      </w:pPr>
    </w:p>
    <w:p w14:paraId="50C83198" w14:textId="77777777" w:rsidR="00540B8E" w:rsidRDefault="005314F1">
      <w:pPr>
        <w:pStyle w:val="TextHeading4"/>
        <w:rPr/>
      </w:pPr>
    </w:p>
    <w:p w14:paraId="2B237BD9" w14:textId="77777777" w:rsidR="00540B8E" w:rsidRDefault="005314F1">
      <w:pPr>
        <w:pStyle w:val="TextHeading4"/>
        <w:rPr/>
      </w:pPr>
    </w:p>
    <w:p w14:paraId="0B52EF54" w14:textId="77777777" w:rsidR="00540B8E" w:rsidRDefault="005314F1">
      <w:pPr>
        <w:pStyle w:val="TextHeading4"/>
        <w:rPr/>
      </w:pPr>
    </w:p>
    <w:p w14:paraId="07B42589" w14:textId="77777777" w:rsidR="00540B8E" w:rsidRDefault="005314F1">
      <w:pPr>
        <w:pStyle w:val="TextHeading4"/>
        <w:rPr/>
      </w:pPr>
    </w:p>
    <w:p w14:paraId="2510BF34" w14:textId="77777777" w:rsidR="00DD6938" w:rsidRDefault="005314F1">
      <w:pPr>
        <w:pStyle w:val="TextHeading4"/>
        <w:rPr/>
      </w:pPr>
    </w:p>
    <w:p w14:paraId="0E83FDD8" w14:textId="77777777" w:rsidR="00540B8E" w:rsidRPr="00DD6938" w:rsidRDefault="00DD6938" w:rsidP="00DD6938">
      <w:pPr>
        <w:spacing w:after="200" w:line="276" w:lineRule="auto"/>
        <w:rPr>
          <w:szCs w:val="20"/>
        </w:rPr>
      </w:pPr>
    </w:p>
    <w:p w14:paraId="78ADF3AC" w14:textId="77777777" w:rsidR="00540B8E" w:rsidRDefault="005314F1">
      <w:pPr>
        <w:pStyle w:val="Heading3"/>
        <w:rPr/>
      </w:pPr>
      <w:bookmarkStart w:id="426" w:name="7510906229841176191"/>
    </w:p>
    <w:p w14:paraId="446A1421" w14:textId="77777777" w:rsidR="00540B8E" w:rsidRDefault="005314F1">
      <w:pPr>
        <w:pStyle w:val="TextHeading3"/>
        <w:rPr/>
      </w:pPr>
    </w:p>
    <w:p w14:paraId="34931F90" w14:textId="77777777" w:rsidR="00540B8E" w:rsidRDefault="005314F1">
      <w:pPr>
        <w:pStyle w:val="Heading3"/>
        <w:rPr/>
      </w:pPr>
      <w:bookmarkStart w:id="431" w:name="14338993956583689674"/>
    </w:p>
    <w:p w14:paraId="0B2EAE88" w14:textId="77777777" w:rsidR="00540B8E" w:rsidRDefault="005314F1">
      <w:pPr>
        <w:pStyle w:val="TextHeading3"/>
        <w:rPr/>
      </w:pPr>
    </w:p>
    <w:p w14:paraId="18EA5B5E" w14:textId="77777777" w:rsidR="00540B8E" w:rsidRDefault="005314F1">
      <w:pPr>
        <w:pStyle w:val="Heading3"/>
        <w:rPr/>
      </w:pPr>
      <w:bookmarkStart w:id="436" w:name="15550961259466567735"/>
    </w:p>
    <w:p w14:paraId="71BFF552" w14:textId="77777777" w:rsidR="00540B8E" w:rsidRDefault="005314F1">
      <w:pPr>
        <w:pStyle w:val="TextHeading3"/>
        <w:rPr/>
      </w:pPr>
    </w:p>
    <w:p w14:paraId="6C333243" w14:textId="77777777" w:rsidR="00540B8E" w:rsidRDefault="005314F1">
      <w:pPr>
        <w:pStyle w:val="TextHeading3"/>
        <w:rPr/>
      </w:pPr>
    </w:p>
    <w:p w14:paraId="031C2EB4" w14:textId="77777777" w:rsidR="00540B8E" w:rsidRDefault="005314F1">
      <w:pPr>
        <w:pStyle w:val="Heading3"/>
        <w:rPr/>
      </w:pPr>
      <w:bookmarkStart w:id="443" w:name="15551440883372277273"/>
    </w:p>
    <w:p w14:paraId="6B385454" w14:textId="77777777" w:rsidR="00540B8E" w:rsidRDefault="005314F1">
      <w:pPr>
        <w:pStyle w:val="TextHeading3"/>
        <w:rPr/>
      </w:pPr>
    </w:p>
    <w:p w14:paraId="6B080969" w14:textId="77777777" w:rsidR="00540B8E" w:rsidRDefault="005314F1">
      <w:pPr>
        <w:pStyle w:val="Heading3"/>
        <w:rPr/>
      </w:pPr>
      <w:bookmarkStart w:id="448" w:name="3481476721472270746"/>
    </w:p>
    <w:p w14:paraId="2E5DEB52" w14:textId="77777777" w:rsidR="00540B8E" w:rsidRDefault="005314F1">
      <w:pPr>
        <w:pStyle w:val="TextHeading3"/>
        <w:rPr/>
      </w:pPr>
    </w:p>
    <w:p w14:paraId="64196B19" w14:textId="77777777" w:rsidR="00540B8E" w:rsidRDefault="005314F1" w:rsidP="00DD6938">
      <w:pPr>
        <w:pStyle w:val="Heading2"/>
        <w:spacing w:line="276" w:lineRule="auto"/>
        <w:rPr/>
      </w:pPr>
      <w:bookmarkStart w:id="453" w:name="5201678956552310085"/>
      <w:bookmarkStart w:id="454" w:name="_Toc507273050"/>
      <w:bookmarkStart w:id="455" w:name="_Ref510140519"/>
      <w:bookmarkStart w:id="456" w:name="_Ref289678877"/>
      <w:bookmarkStart w:id="457" w:name="_Toc218523782"/>
    </w:p>
    <w:p w14:paraId="3E2E94C5" w14:textId="77777777" w:rsidR="00DD6938" w:rsidRDefault="005314F1" w:rsidP="00DD6938">
      <w:pPr>
        <w:pStyle w:val="TextHeading2"/>
        <w:spacing w:line="276" w:lineRule="auto"/>
        <w:rPr/>
      </w:pPr>
      <w:bookmarkStart w:id="460" w:name="_Toc496420429"/>
    </w:p>
    <w:p w14:paraId="1C0E189E" w14:textId="77777777" w:rsidR="00540B8E" w:rsidRPr="00DD6938" w:rsidRDefault="00DD6938" w:rsidP="00DD6938">
      <w:pPr>
        <w:spacing w:after="200" w:line="276" w:lineRule="auto"/>
        <w:rPr>
          <w:szCs w:val="20"/>
        </w:rPr>
      </w:pPr>
    </w:p>
    <w:p w14:paraId="63D33113" w14:textId="77777777" w:rsidR="00540B8E" w:rsidRDefault="005314F1">
      <w:pPr>
        <w:pStyle w:val="Heading3"/>
        <w:rPr/>
      </w:pPr>
      <w:bookmarkStart w:id="465" w:name="16019602872552780496"/>
    </w:p>
    <w:p w14:paraId="380E9147" w14:textId="77777777" w:rsidR="00540B8E" w:rsidRDefault="005314F1">
      <w:pPr>
        <w:pStyle w:val="TextHeading3"/>
        <w:rPr/>
      </w:pPr>
    </w:p>
    <w:p w14:paraId="21E80F6F" w14:textId="77777777" w:rsidR="00540B8E" w:rsidRDefault="005314F1">
      <w:pPr>
        <w:pStyle w:val="TextHeading3"/>
        <w:rPr/>
      </w:pPr>
    </w:p>
    <w:p w14:paraId="5EA4E978" w14:textId="77777777" w:rsidR="00540B8E" w:rsidRDefault="005314F1">
      <w:pPr>
        <w:pStyle w:val="TextHeading3"/>
        <w:rPr/>
      </w:pPr>
    </w:p>
    <w:p w14:paraId="779D79C1" w14:textId="77777777" w:rsidR="00540B8E" w:rsidRDefault="005314F1">
      <w:pPr>
        <w:pStyle w:val="Heading3"/>
        <w:rPr/>
      </w:pPr>
      <w:bookmarkStart w:id="474" w:name="16020082496458490034"/>
    </w:p>
    <w:p w14:paraId="6F54E728" w14:textId="77777777" w:rsidR="00540B8E" w:rsidRDefault="005314F1">
      <w:pPr>
        <w:pStyle w:val="TextHeading3"/>
        <w:rPr/>
      </w:pPr>
    </w:p>
    <w:p w14:paraId="2734E816" w14:textId="77777777" w:rsidR="00540B8E" w:rsidRDefault="005314F1">
      <w:pPr>
        <w:pStyle w:val="TextHeading3"/>
        <w:rPr/>
      </w:pPr>
    </w:p>
    <w:p w14:paraId="33B865E4" w14:textId="77777777" w:rsidR="00540B8E" w:rsidRDefault="005314F1">
      <w:pPr>
        <w:pStyle w:val="TextHeading3"/>
        <w:rPr/>
      </w:pPr>
    </w:p>
    <w:p w14:paraId="4429A3C2" w14:textId="77777777" w:rsidR="00540B8E" w:rsidRDefault="005314F1">
      <w:pPr>
        <w:pStyle w:val="Heading3"/>
        <w:rPr/>
      </w:pPr>
      <w:bookmarkStart w:id="483" w:name="16020322308411344803"/>
      <w:bookmarkStart w:id="484" w:name="_Toc496420430"/>
    </w:p>
    <w:p w14:paraId="0C7C31B5" w14:textId="77777777" w:rsidR="00540B8E" w:rsidRDefault="005314F1">
      <w:pPr>
        <w:pStyle w:val="TextHeading3"/>
        <w:rPr/>
      </w:pPr>
    </w:p>
    <w:p w14:paraId="138B9345" w14:textId="77777777" w:rsidR="00540B8E" w:rsidRDefault="005314F1">
      <w:pPr>
        <w:pStyle w:val="Heading3"/>
        <w:rPr/>
      </w:pPr>
      <w:bookmarkStart w:id="489" w:name="16020801932317054341"/>
      <w:bookmarkStart w:id="490" w:name="_Toc496420431"/>
    </w:p>
    <w:p w14:paraId="6C9D7F7A" w14:textId="77777777" w:rsidR="00540B8E" w:rsidRDefault="005314F1">
      <w:pPr>
        <w:pStyle w:val="TextHeading3"/>
        <w:rPr/>
      </w:pPr>
    </w:p>
    <w:p w14:paraId="71305B1C" w14:textId="77777777" w:rsidR="00540B8E" w:rsidRDefault="005314F1">
      <w:pPr>
        <w:pStyle w:val="TextHeading3"/>
        <w:rPr>
          <w:color w:val="000000"/>
        </w:rPr>
      </w:pPr>
    </w:p>
    <w:p w14:paraId="672441AC" w14:textId="77777777" w:rsidR="00540B8E" w:rsidRDefault="005314F1">
      <w:pPr>
        <w:pStyle w:val="TextHeading3"/>
        <w:rPr/>
      </w:pPr>
    </w:p>
    <w:p w14:paraId="74F8511A" w14:textId="77777777" w:rsidR="00540B8E" w:rsidRDefault="005314F1">
      <w:pPr>
        <w:pStyle w:val="Heading3"/>
        <w:rPr/>
      </w:pPr>
      <w:bookmarkStart w:id="499" w:name="16021041744269909110"/>
      <w:bookmarkStart w:id="500" w:name="_Toc496420432"/>
    </w:p>
    <w:p w14:paraId="754C48AE" w14:textId="77777777" w:rsidR="00540B8E" w:rsidRDefault="005314F1">
      <w:pPr>
        <w:pStyle w:val="TextHeading3"/>
        <w:rPr/>
      </w:pPr>
    </w:p>
    <w:p w14:paraId="0A8D2D2E" w14:textId="77777777" w:rsidR="00540B8E" w:rsidRDefault="005314F1">
      <w:pPr>
        <w:pStyle w:val="Heading2"/>
        <w:rPr/>
      </w:pPr>
      <w:bookmarkStart w:id="505" w:name="1881122316143328299"/>
      <w:bookmarkStart w:id="506" w:name="_Toc507273051"/>
      <w:bookmarkStart w:id="507" w:name="_Toc218523783"/>
    </w:p>
    <w:p w14:paraId="650AFBD3" w14:textId="77777777" w:rsidR="00540B8E" w:rsidRDefault="005314F1">
      <w:pPr>
        <w:pStyle w:val="TextHeading2"/>
        <w:rPr/>
      </w:pPr>
    </w:p>
    <w:p w14:paraId="716BBDBE" w14:textId="77777777" w:rsidR="00540B8E" w:rsidRDefault="005314F1">
      <w:pPr>
        <w:pStyle w:val="TextHeading2"/>
        <w:rPr/>
        <w:sectPr w:rsidR="00540B8E">
          <w:footerReference w:type="default" r:id="rId11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4D5B1809" w14:textId="77777777" w:rsidR="00540B8E" w:rsidRDefault="005314F1">
      <w:pPr>
        <w:pStyle w:val="Heading1"/>
        <w:rPr/>
      </w:pPr>
    </w:p>
    <w:p w14:paraId="3AB5EE68" w14:textId="77777777" w:rsidR="00540B8E" w:rsidRDefault="005314F1">
      <w:pPr>
        <w:pStyle w:val="TextHeading2"/>
        <w:rPr/>
      </w:pPr>
    </w:p>
    <w:p w14:paraId="7087DD27" w14:textId="77777777" w:rsidR="00540B8E" w:rsidRDefault="005314F1">
      <w:pPr>
        <w:pStyle w:val="TextHeading2"/>
        <w:rPr/>
      </w:pPr>
    </w:p>
    <w:p w14:paraId="273C050D" w14:textId="77777777" w:rsidR="00540B8E" w:rsidRDefault="005314F1">
      <w:pPr>
        <w:pStyle w:val="TextHeading3"/>
        <w:rPr/>
      </w:pPr>
    </w:p>
    <w:p w14:paraId="449A7C25" w14:textId="77777777" w:rsidR="00540B8E" w:rsidRDefault="005314F1">
      <w:pPr>
        <w:pStyle w:val="TextHeading3"/>
        <w:rPr/>
      </w:pPr>
    </w:p>
    <w:p w14:paraId="759968A9" w14:textId="77777777" w:rsidR="00540B8E" w:rsidRDefault="005314F1">
      <w:pPr>
        <w:pStyle w:val="TextHeading2"/>
        <w:rPr/>
      </w:pPr>
    </w:p>
    <w:p w14:paraId="195117B4" w14:textId="77777777" w:rsidR="00540B8E" w:rsidRDefault="005314F1">
      <w:pPr>
        <w:pStyle w:val="TextHeading2"/>
        <w:rPr/>
      </w:pPr>
    </w:p>
    <w:p w14:paraId="5707150D" w14:textId="77777777" w:rsidR="00540B8E" w:rsidRDefault="005314F1">
      <w:pPr>
        <w:pStyle w:val="TextHeading2"/>
        <w:rPr/>
      </w:pPr>
    </w:p>
    <w:p w14:paraId="45BF8A8F" w14:textId="77777777" w:rsidR="00540B8E" w:rsidRDefault="005314F1">
      <w:pPr>
        <w:pStyle w:val="TextHeading2"/>
        <w:rPr/>
        <w:sectPr w:rsidR="00540B8E">
          <w:footerReference w:type="default" r:id="rId12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60336CEF" w14:textId="77777777" w:rsidR="00540B8E" w:rsidRDefault="005314F1">
      <w:pPr>
        <w:pStyle w:val="Heading1"/>
        <w:rPr/>
      </w:pPr>
      <w:bookmarkStart w:id="535" w:name="5294527329244959310"/>
      <w:bookmarkStart w:id="536" w:name="_Ref3707009"/>
      <w:bookmarkStart w:id="537" w:name="_Ref38695193"/>
    </w:p>
    <w:p w14:paraId="2FE6F6A0" w14:textId="77777777" w:rsidR="00540B8E" w:rsidRDefault="005314F1">
      <w:pPr>
        <w:pStyle w:val="Heading2"/>
        <w:rPr/>
      </w:pPr>
      <w:bookmarkStart w:id="541" w:name="16396585617824718885"/>
      <w:bookmarkStart w:id="542" w:name="_Ref297127286"/>
      <w:bookmarkStart w:id="543" w:name="_Toc218523786"/>
    </w:p>
    <w:p w14:paraId="4A901DE2" w14:textId="77777777" w:rsidR="00540B8E" w:rsidRDefault="005314F1">
      <w:pPr>
        <w:pStyle w:val="TextHeading2"/>
        <w:rPr/>
      </w:pPr>
    </w:p>
    <w:p w14:paraId="15D74511" w14:textId="77777777" w:rsidR="00540B8E" w:rsidRDefault="005314F1">
      <w:pPr>
        <w:pStyle w:val="Heading2"/>
        <w:rPr/>
      </w:pPr>
      <w:bookmarkStart w:id="548" w:name="16397065241730428423"/>
      <w:bookmarkStart w:id="549" w:name="_Ref289679039"/>
      <w:bookmarkStart w:id="550" w:name="_Toc218523787"/>
    </w:p>
    <w:p w14:paraId="7E81481B" w14:textId="77777777" w:rsidR="00540B8E" w:rsidRDefault="005314F1">
      <w:pPr>
        <w:pStyle w:val="TextHeading2"/>
        <w:rPr/>
      </w:pPr>
    </w:p>
    <w:p w14:paraId="40B83715" w14:textId="77777777" w:rsidR="00540B8E" w:rsidRDefault="005314F1">
      <w:pPr>
        <w:pStyle w:val="Heading3"/>
        <w:rPr/>
      </w:pPr>
      <w:bookmarkStart w:id="555" w:name="16397544865636137961"/>
    </w:p>
    <w:p w14:paraId="76260375" w14:textId="77777777" w:rsidR="00540B8E" w:rsidRDefault="005314F1">
      <w:pPr>
        <w:pStyle w:val="TextHeading3"/>
        <w:rPr/>
      </w:pPr>
    </w:p>
    <w:p w14:paraId="2B5F8FC0" w14:textId="77777777" w:rsidR="00540B8E" w:rsidRDefault="005314F1">
      <w:pPr>
        <w:pStyle w:val="Heading3"/>
        <w:rPr/>
      </w:pPr>
      <w:bookmarkStart w:id="560" w:name="17142647934644479981"/>
    </w:p>
    <w:p w14:paraId="0C1A6FFA" w14:textId="77777777" w:rsidR="00540B8E" w:rsidRDefault="005314F1">
      <w:pPr>
        <w:pStyle w:val="TextHeading3"/>
        <w:rPr/>
      </w:pPr>
    </w:p>
    <w:p w14:paraId="6D467846" w14:textId="77777777" w:rsidR="00540B8E" w:rsidRDefault="005314F1">
      <w:pPr>
        <w:pStyle w:val="Heading3"/>
        <w:rPr/>
      </w:pPr>
      <w:bookmarkStart w:id="565" w:name="9947893381725646467"/>
    </w:p>
    <w:p w14:paraId="438106F2" w14:textId="77777777" w:rsidR="00540B8E" w:rsidRDefault="005314F1">
      <w:pPr>
        <w:pStyle w:val="TextHeading3"/>
        <w:rPr/>
      </w:pPr>
    </w:p>
    <w:p w14:paraId="47F452F2" w14:textId="77777777" w:rsidR="00540B8E" w:rsidRDefault="005314F1">
      <w:pPr>
        <w:pStyle w:val="TextHeading3"/>
        <w:keepNext/>
        <w:rPr/>
      </w:pPr>
    </w:p>
    <w:p w14:paraId="031EF060" w14:textId="77777777" w:rsidR="00540B8E" w:rsidRPr="00967AE9" w:rsidRDefault="005314F1">
      <w:pPr>
        <w:pStyle w:val="TextHeading4"/>
        <w:rPr>
          <w:b/>
          <w:bCs/>
        </w:rPr>
      </w:pPr>
    </w:p>
    <w:p w14:paraId="54F839E9" w14:textId="77777777" w:rsidR="00540B8E" w:rsidRPr="00967AE9" w:rsidRDefault="005314F1">
      <w:pPr>
        <w:pStyle w:val="TextHeading4"/>
        <w:rPr>
          <w:b/>
          <w:bCs/>
        </w:rPr>
      </w:pPr>
    </w:p>
    <w:p w14:paraId="51D291D6" w14:textId="77777777" w:rsidR="00540B8E" w:rsidRPr="00967AE9" w:rsidRDefault="005314F1">
      <w:pPr>
        <w:pStyle w:val="TextHeading4"/>
        <w:rPr>
          <w:b/>
          <w:bCs/>
        </w:rPr>
      </w:pPr>
    </w:p>
    <w:p w14:paraId="1631A8B2" w14:textId="77777777" w:rsidR="00540B8E" w:rsidRDefault="005314F1">
      <w:pPr>
        <w:pStyle w:val="Heading3"/>
        <w:rPr/>
      </w:pPr>
      <w:bookmarkStart w:id="578" w:name="16398024489541847499"/>
    </w:p>
    <w:p w14:paraId="0A216200" w14:textId="77777777" w:rsidR="00540B8E" w:rsidRDefault="005314F1">
      <w:pPr>
        <w:pStyle w:val="TextHeading3"/>
        <w:rPr/>
      </w:pPr>
    </w:p>
    <w:p w14:paraId="3DB9495B" w14:textId="77777777" w:rsidR="00540B8E" w:rsidRDefault="005314F1">
      <w:pPr>
        <w:pStyle w:val="TextHeading3"/>
        <w:rPr/>
      </w:pPr>
    </w:p>
    <w:p w14:paraId="083FFA1C" w14:textId="77777777" w:rsidR="00540B8E" w:rsidRDefault="005314F1">
      <w:pPr>
        <w:pStyle w:val="Heading3"/>
        <w:rPr/>
      </w:pPr>
      <w:bookmarkStart w:id="585" w:name="16398504113447557037"/>
    </w:p>
    <w:p w14:paraId="196AB3AE" w14:textId="77777777" w:rsidR="00540B8E" w:rsidRDefault="005314F1">
      <w:pPr>
        <w:pStyle w:val="TextHeading3"/>
        <w:rPr/>
      </w:pPr>
    </w:p>
    <w:p w14:paraId="2D7BD3D5" w14:textId="77777777" w:rsidR="00540B8E" w:rsidRDefault="005314F1">
      <w:pPr>
        <w:pStyle w:val="TextHeading3"/>
        <w:rPr/>
      </w:pPr>
    </w:p>
    <w:p w14:paraId="027A6002" w14:textId="77777777" w:rsidR="00540B8E" w:rsidRDefault="005314F1">
      <w:pPr>
        <w:pStyle w:val="TextHeading3"/>
        <w:rPr/>
      </w:pPr>
    </w:p>
    <w:p w14:paraId="2BC1E719" w14:textId="77777777" w:rsidR="00540B8E" w:rsidRDefault="005314F1">
      <w:pPr>
        <w:pStyle w:val="TextHeading2"/>
        <w:rPr/>
      </w:pPr>
    </w:p>
    <w:p w14:paraId="48CB70AB" w14:textId="77777777" w:rsidR="00540B8E" w:rsidRDefault="005314F1">
      <w:pPr>
        <w:pStyle w:val="Heading2"/>
        <w:rPr/>
      </w:pPr>
      <w:bookmarkStart w:id="596" w:name="15324640722498478163"/>
      <w:bookmarkStart w:id="597" w:name="_Ref289679053"/>
      <w:bookmarkStart w:id="598" w:name="_Toc218523788"/>
    </w:p>
    <w:p w14:paraId="3FAE1EA5" w14:textId="77777777" w:rsidR="00540B8E" w:rsidRDefault="005314F1">
      <w:pPr>
        <w:pStyle w:val="TextHeading2"/>
        <w:rPr/>
      </w:pPr>
    </w:p>
    <w:p w14:paraId="15DA8792" w14:textId="77777777" w:rsidR="00540B8E" w:rsidRDefault="005314F1">
      <w:pPr>
        <w:pStyle w:val="Heading3"/>
        <w:rPr/>
      </w:pPr>
      <w:bookmarkStart w:id="603" w:name="11934607328833369748"/>
    </w:p>
    <w:p w14:paraId="7B8FA787" w14:textId="77777777" w:rsidR="00540B8E" w:rsidRDefault="005314F1">
      <w:pPr>
        <w:pStyle w:val="TextHeading3"/>
        <w:rPr/>
      </w:pPr>
    </w:p>
    <w:p w14:paraId="511AEEC9" w14:textId="77777777" w:rsidR="00540B8E" w:rsidRDefault="005314F1">
      <w:pPr>
        <w:pStyle w:val="TextHeading3"/>
        <w:keepNext/>
        <w:rPr/>
      </w:pPr>
    </w:p>
    <w:p w14:paraId="114781E5" w14:textId="77777777" w:rsidR="00540B8E" w:rsidRPr="00967AE9" w:rsidRDefault="005314F1">
      <w:pPr>
        <w:pStyle w:val="TextHeading4"/>
        <w:rPr>
          <w:b/>
          <w:bCs/>
        </w:rPr>
      </w:pPr>
    </w:p>
    <w:p w14:paraId="7F4EDEBE" w14:textId="77777777" w:rsidR="00540B8E" w:rsidRPr="00967AE9" w:rsidRDefault="005314F1">
      <w:pPr>
        <w:pStyle w:val="TextHeading4"/>
        <w:rPr>
          <w:b/>
          <w:bCs/>
        </w:rPr>
      </w:pPr>
    </w:p>
    <w:p w14:paraId="0FC413D7" w14:textId="77777777" w:rsidR="00540B8E" w:rsidRPr="00967AE9" w:rsidRDefault="005314F1">
      <w:pPr>
        <w:pStyle w:val="TextHeading4"/>
        <w:rPr>
          <w:b/>
          <w:bCs/>
        </w:rPr>
      </w:pPr>
    </w:p>
    <w:p w14:paraId="7039D979" w14:textId="77777777" w:rsidR="00540B8E" w:rsidRDefault="005314F1">
      <w:pPr>
        <w:pStyle w:val="Heading3"/>
        <w:rPr/>
      </w:pPr>
      <w:bookmarkStart w:id="616" w:name="3596703405531650454"/>
    </w:p>
    <w:p w14:paraId="7658E3E6" w14:textId="77777777" w:rsidR="004407C2" w:rsidRDefault="005314F1">
      <w:pPr>
        <w:pStyle w:val="TextHeading3"/>
        <w:rPr/>
      </w:pPr>
    </w:p>
    <w:p w14:paraId="4B2BF2CE" w14:textId="77777777" w:rsidR="00540B8E" w:rsidRPr="004407C2" w:rsidRDefault="004407C2" w:rsidP="004407C2">
      <w:pPr>
        <w:spacing w:after="200" w:line="276" w:lineRule="auto"/>
        <w:rPr>
          <w:szCs w:val="20"/>
        </w:rPr>
      </w:pPr>
    </w:p>
    <w:p w14:paraId="700E933D" w14:textId="77777777" w:rsidR="00540B8E" w:rsidRDefault="005314F1">
      <w:pPr>
        <w:pStyle w:val="Heading3"/>
        <w:rPr/>
      </w:pPr>
      <w:bookmarkStart w:id="623" w:name="15325120346404187701"/>
    </w:p>
    <w:p w14:paraId="7A337328" w14:textId="77777777" w:rsidR="00540B8E" w:rsidRDefault="005314F1">
      <w:pPr>
        <w:pStyle w:val="TextHeading3"/>
        <w:rPr/>
      </w:pPr>
    </w:p>
    <w:p w14:paraId="22D5CA3B" w14:textId="77777777" w:rsidR="00540B8E" w:rsidRDefault="005314F1">
      <w:pPr>
        <w:pStyle w:val="TextHeading3"/>
        <w:rPr/>
      </w:pPr>
    </w:p>
    <w:p w14:paraId="7EBC0748" w14:textId="77777777" w:rsidR="00540B8E" w:rsidRDefault="005314F1">
      <w:pPr>
        <w:pStyle w:val="TextHeading3"/>
        <w:rPr/>
      </w:pPr>
    </w:p>
    <w:p w14:paraId="0E704ACC" w14:textId="77777777" w:rsidR="00540B8E" w:rsidRDefault="005314F1">
      <w:pPr>
        <w:pStyle w:val="TextHeading3"/>
        <w:rPr/>
      </w:pPr>
    </w:p>
    <w:p w14:paraId="04F22E55" w14:textId="77777777" w:rsidR="00540B8E" w:rsidRDefault="005314F1">
      <w:pPr>
        <w:pStyle w:val="TextHeading3"/>
        <w:rPr/>
      </w:pPr>
    </w:p>
    <w:p w14:paraId="59E82B86" w14:textId="77777777" w:rsidR="00540B8E" w:rsidRDefault="005314F1">
      <w:pPr>
        <w:pStyle w:val="TextHeading3"/>
        <w:rPr/>
      </w:pPr>
    </w:p>
    <w:p w14:paraId="3ADA99CF" w14:textId="77777777" w:rsidR="00540B8E" w:rsidRDefault="005314F1">
      <w:pPr>
        <w:pStyle w:val="Heading3"/>
        <w:rPr/>
      </w:pPr>
      <w:bookmarkStart w:id="638" w:name="15325839782262752008"/>
      <w:bookmarkStart w:id="639" w:name="_Ref231397700"/>
    </w:p>
    <w:p w14:paraId="6F4B63C7" w14:textId="77777777" w:rsidR="00540B8E" w:rsidRDefault="005314F1">
      <w:pPr>
        <w:pStyle w:val="TextHeading3"/>
        <w:rPr/>
      </w:pPr>
    </w:p>
    <w:p w14:paraId="3A3FB15E" w14:textId="77777777" w:rsidR="00540B8E" w:rsidRDefault="005314F1">
      <w:pPr>
        <w:pStyle w:val="TextHeading3"/>
        <w:rPr/>
      </w:pPr>
    </w:p>
    <w:p w14:paraId="38844887" w14:textId="77777777" w:rsidR="00540B8E" w:rsidRDefault="005314F1">
      <w:pPr>
        <w:pStyle w:val="TextHeading3"/>
        <w:rPr/>
      </w:pPr>
    </w:p>
    <w:p w14:paraId="45DF33AA" w14:textId="77777777" w:rsidR="00540B8E" w:rsidRDefault="005314F1">
      <w:pPr>
        <w:pStyle w:val="TextHeading3"/>
        <w:rPr/>
      </w:pPr>
    </w:p>
    <w:p w14:paraId="1ECDEBAF" w14:textId="77777777" w:rsidR="00540B8E" w:rsidRDefault="005314F1">
      <w:pPr>
        <w:pStyle w:val="TextHeading3"/>
        <w:rPr/>
      </w:pPr>
    </w:p>
    <w:p w14:paraId="5CD753C4" w14:textId="77777777" w:rsidR="00540B8E" w:rsidRDefault="005314F1">
      <w:pPr>
        <w:pStyle w:val="Heading2"/>
        <w:rPr/>
      </w:pPr>
      <w:bookmarkStart w:id="652" w:name="2776905880674972840"/>
      <w:bookmarkStart w:id="653" w:name="_Ref297127327"/>
      <w:bookmarkStart w:id="654" w:name="_Toc218523789"/>
    </w:p>
    <w:p w14:paraId="4BB57313" w14:textId="77777777" w:rsidR="00540B8E" w:rsidRDefault="005314F1">
      <w:pPr>
        <w:pStyle w:val="TextHeading2"/>
        <w:rPr/>
      </w:pPr>
    </w:p>
    <w:p w14:paraId="0B0C76D3" w14:textId="77777777" w:rsidR="00540B8E" w:rsidRDefault="005314F1">
      <w:pPr>
        <w:pStyle w:val="TextHeading2"/>
        <w:rPr/>
      </w:pPr>
    </w:p>
    <w:p w14:paraId="783724BC" w14:textId="77777777" w:rsidR="00540B8E" w:rsidRDefault="005314F1">
      <w:pPr>
        <w:pStyle w:val="Heading2"/>
        <w:rPr/>
      </w:pPr>
      <w:bookmarkStart w:id="661" w:name="11794177181479530831"/>
      <w:bookmarkStart w:id="662" w:name="_Toc218523790"/>
    </w:p>
    <w:p w14:paraId="76894751" w14:textId="77777777" w:rsidR="00540B8E" w:rsidRDefault="005314F1">
      <w:pPr>
        <w:pStyle w:val="TextHeading2"/>
        <w:rPr/>
      </w:pPr>
    </w:p>
    <w:p w14:paraId="0B81D468" w14:textId="77777777" w:rsidR="00540B8E" w:rsidRDefault="005314F1">
      <w:pPr>
        <w:pStyle w:val="Heading2"/>
        <w:rPr/>
      </w:pPr>
      <w:bookmarkStart w:id="667" w:name="2777625316533537147"/>
      <w:bookmarkStart w:id="668" w:name="_Toc218523791"/>
    </w:p>
    <w:p w14:paraId="0EBE5581" w14:textId="77777777" w:rsidR="00540B8E" w:rsidRDefault="005314F1">
      <w:pPr>
        <w:pStyle w:val="TextHeading2"/>
        <w:rPr/>
      </w:pPr>
    </w:p>
    <w:p w14:paraId="36E2E06C" w14:textId="77777777" w:rsidR="00540B8E" w:rsidRDefault="005314F1">
      <w:pPr>
        <w:pStyle w:val="Heading2"/>
        <w:rPr/>
      </w:pPr>
      <w:bookmarkStart w:id="673" w:name="2778104940439246685"/>
      <w:bookmarkStart w:id="674" w:name="_Toc218523792"/>
    </w:p>
    <w:p w14:paraId="38C86FAB" w14:textId="77777777" w:rsidR="004407C2" w:rsidRDefault="005314F1">
      <w:pPr>
        <w:pStyle w:val="TextHeading2"/>
        <w:rPr/>
      </w:pPr>
    </w:p>
    <w:p w14:paraId="7C70C431" w14:textId="77777777" w:rsidR="00540B8E" w:rsidRPr="004407C2" w:rsidRDefault="004407C2" w:rsidP="004407C2">
      <w:pPr>
        <w:spacing w:after="200" w:line="276" w:lineRule="auto"/>
        <w:rPr>
          <w:szCs w:val="20"/>
        </w:rPr>
      </w:pPr>
    </w:p>
    <w:p w14:paraId="0D237A2C" w14:textId="77777777" w:rsidR="00540B8E" w:rsidRDefault="005314F1">
      <w:pPr>
        <w:pStyle w:val="Heading2"/>
        <w:rPr/>
      </w:pPr>
      <w:bookmarkStart w:id="681" w:name="18398976245043878527"/>
      <w:bookmarkStart w:id="682" w:name="_Ref521104654"/>
      <w:bookmarkStart w:id="683" w:name="_Toc218523793"/>
    </w:p>
    <w:p w14:paraId="2512B2E4" w14:textId="77777777" w:rsidR="00540B8E" w:rsidRDefault="005314F1">
      <w:pPr>
        <w:pStyle w:val="TextHeading2"/>
        <w:rPr/>
      </w:pPr>
    </w:p>
    <w:p w14:paraId="5965A48D" w14:textId="77777777" w:rsidR="00540B8E" w:rsidRDefault="005314F1">
      <w:pPr>
        <w:pStyle w:val="TextHeading2"/>
        <w:rPr/>
      </w:pPr>
    </w:p>
    <w:p w14:paraId="2B669941" w14:textId="77777777" w:rsidR="00540B8E" w:rsidRDefault="005314F1">
      <w:pPr>
        <w:pStyle w:val="Heading2"/>
        <w:rPr/>
      </w:pPr>
      <w:bookmarkStart w:id="690" w:name="2778584564344956223"/>
      <w:bookmarkStart w:id="691" w:name="_Toc218523794"/>
    </w:p>
    <w:p w14:paraId="1A1218E6" w14:textId="77777777" w:rsidR="00540B8E" w:rsidRDefault="005314F1">
      <w:pPr>
        <w:pStyle w:val="TextHeading2"/>
        <w:rPr/>
      </w:pPr>
    </w:p>
    <w:p w14:paraId="4351F191" w14:textId="77777777" w:rsidR="00540B8E" w:rsidRDefault="005314F1">
      <w:pPr>
        <w:pStyle w:val="Heading2"/>
        <w:rPr/>
      </w:pPr>
      <w:bookmarkStart w:id="696" w:name="15265822485943667041"/>
      <w:bookmarkStart w:id="697" w:name="_Toc218523795"/>
    </w:p>
    <w:p w14:paraId="39AD227D" w14:textId="77777777" w:rsidR="00540B8E" w:rsidRDefault="005314F1">
      <w:pPr>
        <w:pStyle w:val="TextHeading2"/>
        <w:rPr/>
      </w:pPr>
    </w:p>
    <w:p w14:paraId="4210F4F2" w14:textId="77777777" w:rsidR="00540B8E" w:rsidRDefault="005314F1">
      <w:pPr>
        <w:pStyle w:val="Heading2"/>
        <w:rPr/>
      </w:pPr>
      <w:bookmarkStart w:id="702" w:name="14566156786261250562"/>
      <w:bookmarkStart w:id="703" w:name="_Ref261016182"/>
      <w:bookmarkStart w:id="704" w:name="_Toc218523796"/>
    </w:p>
    <w:p w14:paraId="1F91B218" w14:textId="77777777" w:rsidR="00540B8E" w:rsidRDefault="005314F1">
      <w:pPr>
        <w:pStyle w:val="TextHeading2"/>
        <w:rPr/>
      </w:pPr>
    </w:p>
    <w:p w14:paraId="336A15D1" w14:textId="77777777" w:rsidR="004407C2" w:rsidRDefault="005314F1">
      <w:pPr>
        <w:pStyle w:val="TextHeading2"/>
        <w:rPr/>
      </w:pPr>
    </w:p>
    <w:p w14:paraId="07D3B744" w14:textId="77777777" w:rsidR="00540B8E" w:rsidRPr="004407C2" w:rsidRDefault="004407C2" w:rsidP="004407C2">
      <w:pPr>
        <w:spacing w:after="200" w:line="276" w:lineRule="auto"/>
        <w:rPr>
          <w:szCs w:val="20"/>
        </w:rPr>
      </w:pPr>
    </w:p>
    <w:p w14:paraId="602A51FD" w14:textId="77777777" w:rsidR="00540B8E" w:rsidRDefault="005314F1">
      <w:pPr>
        <w:pStyle w:val="Heading3"/>
        <w:rPr/>
      </w:pPr>
      <w:bookmarkStart w:id="713" w:name="14566876222119814869"/>
    </w:p>
    <w:p w14:paraId="52985025" w14:textId="77777777" w:rsidR="00540B8E" w:rsidRDefault="005314F1">
      <w:pPr>
        <w:pStyle w:val="TextHeading3"/>
        <w:rPr/>
      </w:pPr>
    </w:p>
    <w:p w14:paraId="3847713C" w14:textId="77777777" w:rsidR="00540B8E" w:rsidRDefault="005314F1">
      <w:pPr>
        <w:pStyle w:val="TextHeading3"/>
        <w:rPr/>
      </w:pPr>
    </w:p>
    <w:p w14:paraId="27CFE3D0" w14:textId="77777777" w:rsidR="00540B8E" w:rsidRDefault="005314F1">
      <w:pPr>
        <w:pStyle w:val="TextHeading3"/>
        <w:rPr/>
      </w:pPr>
    </w:p>
    <w:p w14:paraId="6D63744F" w14:textId="77777777" w:rsidR="00540B8E" w:rsidRDefault="005314F1">
      <w:pPr>
        <w:pStyle w:val="TextHeading3"/>
        <w:rPr/>
      </w:pPr>
    </w:p>
    <w:p w14:paraId="1B71DB0F" w14:textId="77777777" w:rsidR="00540B8E" w:rsidRDefault="005314F1">
      <w:pPr>
        <w:pStyle w:val="Heading3"/>
        <w:rPr/>
      </w:pPr>
      <w:bookmarkStart w:id="724" w:name="14567116034072669638"/>
    </w:p>
    <w:p w14:paraId="79ED988D" w14:textId="77777777" w:rsidR="00540B8E" w:rsidRDefault="005314F1">
      <w:pPr>
        <w:pStyle w:val="TextHeading3"/>
        <w:rPr/>
      </w:pPr>
    </w:p>
    <w:p w14:paraId="2B024BB7" w14:textId="77777777" w:rsidR="00540B8E" w:rsidRDefault="005314F1">
      <w:pPr>
        <w:pStyle w:val="TextHeading3"/>
        <w:rPr/>
      </w:pPr>
    </w:p>
    <w:p w14:paraId="121F73F0" w14:textId="77777777" w:rsidR="00540B8E" w:rsidRDefault="005314F1">
      <w:pPr>
        <w:pStyle w:val="Heading3"/>
        <w:rPr/>
      </w:pPr>
      <w:bookmarkStart w:id="731" w:name="14567835469931233945"/>
    </w:p>
    <w:p w14:paraId="5BAF8A77" w14:textId="77777777" w:rsidR="00540B8E" w:rsidRDefault="005314F1">
      <w:pPr>
        <w:pStyle w:val="TextHeading3"/>
        <w:rPr/>
      </w:pPr>
    </w:p>
    <w:p w14:paraId="785FCD9F" w14:textId="77777777" w:rsidR="00540B8E" w:rsidRDefault="005314F1">
      <w:pPr>
        <w:pStyle w:val="TextHeading3"/>
        <w:rPr/>
      </w:pPr>
    </w:p>
    <w:p w14:paraId="0E60372A" w14:textId="77777777" w:rsidR="00540B8E" w:rsidRDefault="005314F1">
      <w:pPr>
        <w:pStyle w:val="Heading3"/>
        <w:rPr/>
      </w:pPr>
      <w:bookmarkStart w:id="738" w:name="10213311051461844877"/>
    </w:p>
    <w:p w14:paraId="1C30F70A" w14:textId="77777777" w:rsidR="00540B8E" w:rsidRDefault="005314F1">
      <w:pPr>
        <w:pStyle w:val="TextHeading3"/>
        <w:rPr/>
      </w:pPr>
    </w:p>
    <w:p w14:paraId="1D81F7A0" w14:textId="77777777" w:rsidR="00540B8E" w:rsidRDefault="005314F1" w:rsidP="004407C2">
      <w:pPr>
        <w:pStyle w:val="Heading3"/>
        <w:spacing w:line="276" w:lineRule="auto"/>
        <w:rPr/>
      </w:pPr>
      <w:bookmarkStart w:id="743" w:name="997262807558781463"/>
    </w:p>
    <w:p w14:paraId="1E05896C" w14:textId="77777777" w:rsidR="00540B8E" w:rsidRDefault="005314F1" w:rsidP="004407C2">
      <w:pPr>
        <w:pStyle w:val="TextHeading3"/>
        <w:spacing w:line="276" w:lineRule="auto"/>
        <w:rPr/>
      </w:pPr>
    </w:p>
    <w:p w14:paraId="5575B4F9" w14:textId="77777777" w:rsidR="00540B8E" w:rsidRDefault="005314F1" w:rsidP="004407C2">
      <w:pPr>
        <w:pStyle w:val="Heading3"/>
        <w:spacing w:line="276" w:lineRule="auto"/>
        <w:rPr/>
      </w:pPr>
      <w:bookmarkStart w:id="748" w:name="10213790675367554415"/>
    </w:p>
    <w:p w14:paraId="1FAC8BE7" w14:textId="77777777" w:rsidR="00540B8E" w:rsidRDefault="005314F1" w:rsidP="004407C2">
      <w:pPr>
        <w:pStyle w:val="TextHeading3"/>
        <w:spacing w:line="276" w:lineRule="auto"/>
        <w:rPr/>
      </w:pPr>
    </w:p>
    <w:p w14:paraId="397FCF6C" w14:textId="77777777" w:rsidR="00540B8E" w:rsidRDefault="005314F1" w:rsidP="004407C2">
      <w:pPr>
        <w:pStyle w:val="Heading3"/>
        <w:spacing w:line="276" w:lineRule="auto"/>
        <w:rPr/>
      </w:pPr>
      <w:bookmarkStart w:id="753" w:name="10214270299273263953"/>
      <w:bookmarkStart w:id="754" w:name="_Ref231397831"/>
    </w:p>
    <w:p w14:paraId="7745260B" w14:textId="77777777" w:rsidR="00540B8E" w:rsidRDefault="005314F1" w:rsidP="004407C2">
      <w:pPr>
        <w:pStyle w:val="TextHeading3"/>
        <w:spacing w:line="276" w:lineRule="auto"/>
        <w:rPr/>
      </w:pPr>
    </w:p>
    <w:p w14:paraId="32D15C99" w14:textId="77777777" w:rsidR="00540B8E" w:rsidRDefault="005314F1" w:rsidP="004407C2">
      <w:pPr>
        <w:pStyle w:val="TextHeading3"/>
        <w:spacing w:line="276" w:lineRule="auto"/>
        <w:rPr/>
      </w:pPr>
    </w:p>
    <w:p w14:paraId="24DA22F0" w14:textId="77777777" w:rsidR="00540B8E" w:rsidRDefault="005314F1" w:rsidP="004407C2">
      <w:pPr>
        <w:pStyle w:val="TextHeading3"/>
        <w:spacing w:line="276" w:lineRule="auto"/>
        <w:rPr/>
      </w:pPr>
    </w:p>
    <w:p w14:paraId="5F7B245B" w14:textId="77777777" w:rsidR="00540B8E" w:rsidRDefault="005314F1" w:rsidP="004407C2">
      <w:pPr>
        <w:pStyle w:val="Heading3"/>
        <w:spacing w:line="276" w:lineRule="auto"/>
        <w:rPr/>
      </w:pPr>
      <w:bookmarkStart w:id="763" w:name="10215229547084683029"/>
    </w:p>
    <w:p w14:paraId="122EA8BA" w14:textId="77777777" w:rsidR="00540B8E" w:rsidRDefault="005314F1" w:rsidP="004407C2">
      <w:pPr>
        <w:pStyle w:val="TextHeading3"/>
        <w:spacing w:line="276" w:lineRule="auto"/>
        <w:rPr/>
      </w:pPr>
    </w:p>
    <w:p w14:paraId="230BB01A" w14:textId="77777777" w:rsidR="00540B8E" w:rsidRDefault="005314F1" w:rsidP="004407C2">
      <w:pPr>
        <w:pStyle w:val="Heading3"/>
        <w:spacing w:line="276" w:lineRule="auto"/>
        <w:rPr/>
      </w:pPr>
      <w:bookmarkStart w:id="768" w:name="16112799907253600708"/>
    </w:p>
    <w:p w14:paraId="126FA8B2" w14:textId="77777777" w:rsidR="004407C2" w:rsidRDefault="005314F1" w:rsidP="004407C2">
      <w:pPr>
        <w:pStyle w:val="TextHeading3"/>
        <w:spacing w:line="276" w:lineRule="auto"/>
        <w:rPr/>
      </w:pPr>
    </w:p>
    <w:p w14:paraId="60A76092" w14:textId="77777777" w:rsidR="00540B8E" w:rsidRPr="004407C2" w:rsidRDefault="004407C2" w:rsidP="004407C2">
      <w:pPr>
        <w:spacing w:after="200" w:line="276" w:lineRule="auto"/>
        <w:rPr>
          <w:szCs w:val="20"/>
        </w:rPr>
      </w:pPr>
    </w:p>
    <w:p w14:paraId="1030ABD1" w14:textId="77777777" w:rsidR="00540B8E" w:rsidRDefault="005314F1">
      <w:pPr>
        <w:pStyle w:val="TextHeading4"/>
        <w:rPr/>
      </w:pPr>
    </w:p>
    <w:p w14:paraId="363C1E2F" w14:textId="77777777" w:rsidR="00540B8E" w:rsidRDefault="005314F1">
      <w:pPr>
        <w:pStyle w:val="TextHeading4"/>
        <w:rPr/>
      </w:pPr>
    </w:p>
    <w:p w14:paraId="3B5EBFD3" w14:textId="77777777" w:rsidR="00540B8E" w:rsidRDefault="005314F1">
      <w:pPr>
        <w:pStyle w:val="TextHeading4"/>
        <w:rPr/>
      </w:pPr>
    </w:p>
    <w:p w14:paraId="3CF1D7D2" w14:textId="77777777" w:rsidR="00540B8E" w:rsidRDefault="005314F1">
      <w:pPr>
        <w:pStyle w:val="TextHeading4"/>
        <w:rPr/>
      </w:pPr>
    </w:p>
    <w:p w14:paraId="24F168C9" w14:textId="77777777" w:rsidR="00540B8E" w:rsidRDefault="005314F1">
      <w:pPr>
        <w:pStyle w:val="TextHeading3"/>
        <w:rPr>
          <w:color w:val="000000"/>
        </w:rPr>
      </w:pPr>
    </w:p>
    <w:p w14:paraId="5C4DA429" w14:textId="77777777" w:rsidR="00540B8E" w:rsidRDefault="005314F1">
      <w:pPr>
        <w:pStyle w:val="TextHeading3"/>
        <w:rPr/>
      </w:pPr>
    </w:p>
    <w:p w14:paraId="299F9B21" w14:textId="77777777" w:rsidR="00540B8E" w:rsidRDefault="005314F1">
      <w:pPr>
        <w:pStyle w:val="Heading3"/>
        <w:rPr/>
      </w:pPr>
      <w:bookmarkStart w:id="787" w:name="16114718402876438860"/>
    </w:p>
    <w:p w14:paraId="6B0EF97B" w14:textId="77777777" w:rsidR="00540B8E" w:rsidRDefault="005314F1">
      <w:pPr>
        <w:pStyle w:val="TextHeading3"/>
        <w:rPr/>
      </w:pPr>
    </w:p>
    <w:p w14:paraId="3885E23D" w14:textId="77777777" w:rsidR="00540B8E" w:rsidRDefault="005314F1">
      <w:pPr>
        <w:pStyle w:val="Heading3"/>
        <w:rPr/>
      </w:pPr>
      <w:bookmarkStart w:id="792" w:name="3565544689335804923"/>
    </w:p>
    <w:p w14:paraId="03451010" w14:textId="77777777" w:rsidR="00540B8E" w:rsidRDefault="005314F1">
      <w:pPr>
        <w:pStyle w:val="TextHeading3"/>
        <w:rPr/>
      </w:pPr>
    </w:p>
    <w:p w14:paraId="0B85D762" w14:textId="77777777" w:rsidR="00540B8E" w:rsidRDefault="005314F1">
      <w:pPr>
        <w:pStyle w:val="Heading3"/>
        <w:rPr/>
      </w:pPr>
      <w:bookmarkStart w:id="797" w:name="3566024313241514461"/>
    </w:p>
    <w:p w14:paraId="28A48C78" w14:textId="77777777" w:rsidR="00540B8E" w:rsidRDefault="005314F1">
      <w:pPr>
        <w:pStyle w:val="TextHeading3"/>
        <w:rPr/>
      </w:pPr>
    </w:p>
    <w:p w14:paraId="4BAD951A" w14:textId="77777777" w:rsidR="00540B8E" w:rsidRDefault="005314F1">
      <w:pPr>
        <w:pStyle w:val="TextHeading3"/>
        <w:rPr/>
      </w:pPr>
    </w:p>
    <w:p w14:paraId="5D3DD5E8" w14:textId="77777777" w:rsidR="00540B8E" w:rsidRDefault="005314F1">
      <w:pPr>
        <w:pStyle w:val="Heading3"/>
        <w:rPr/>
      </w:pPr>
      <w:bookmarkStart w:id="804" w:name="3566743749100078768"/>
    </w:p>
    <w:p w14:paraId="28440424" w14:textId="77777777" w:rsidR="00540B8E" w:rsidRDefault="005314F1">
      <w:pPr>
        <w:pStyle w:val="TextHeading3"/>
        <w:rPr/>
        <w:sectPr w:rsidR="00540B8E">
          <w:footerReference w:type="default" r:id="rId13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545FB145" w14:textId="77777777" w:rsidR="00540B8E" w:rsidRDefault="005314F1">
      <w:pPr>
        <w:pStyle w:val="Heading1"/>
        <w:rPr/>
      </w:pPr>
    </w:p>
    <w:p w14:paraId="762075E3" w14:textId="77777777" w:rsidR="00540B8E" w:rsidRDefault="005314F1">
      <w:pPr>
        <w:pStyle w:val="Heading2"/>
        <w:rPr/>
      </w:pPr>
      <w:bookmarkStart w:id="818" w:name="2463982305709068726"/>
      <w:bookmarkStart w:id="819" w:name="_Ref4469927"/>
      <w:bookmarkStart w:id="820" w:name="_Toc218523798"/>
    </w:p>
    <w:p w14:paraId="56576CCA" w14:textId="77777777" w:rsidR="00540B8E" w:rsidRDefault="005314F1">
      <w:pPr>
        <w:pStyle w:val="TextHeading2"/>
        <w:rPr/>
      </w:pPr>
    </w:p>
    <w:p w14:paraId="72F56DCD" w14:textId="77777777" w:rsidR="00540B8E" w:rsidRDefault="005314F1">
      <w:pPr>
        <w:pStyle w:val="Heading2"/>
        <w:rPr/>
      </w:pPr>
      <w:bookmarkStart w:id="825" w:name="2464461929614778264"/>
      <w:bookmarkStart w:id="826" w:name="_Toc519541200"/>
      <w:bookmarkStart w:id="827" w:name="_Toc520529438"/>
      <w:bookmarkStart w:id="828" w:name="_Toc528548714"/>
      <w:bookmarkStart w:id="829" w:name="_Toc533030241"/>
      <w:bookmarkStart w:id="830" w:name="DeterminationOfIncapacity"/>
      <w:bookmarkStart w:id="831" w:name="_Toc218523799"/>
    </w:p>
    <w:p w14:paraId="4C824B4E" w14:textId="77777777" w:rsidR="00540B8E" w:rsidRDefault="005314F1">
      <w:pPr>
        <w:pStyle w:val="TextHeading2"/>
        <w:rPr/>
      </w:pPr>
    </w:p>
    <w:p w14:paraId="3D8FD683" w14:textId="77777777" w:rsidR="00540B8E" w:rsidRDefault="005314F1">
      <w:pPr>
        <w:pStyle w:val="Heading3"/>
        <w:rPr/>
      </w:pPr>
      <w:bookmarkStart w:id="836" w:name="7342864883185520013"/>
    </w:p>
    <w:p w14:paraId="52253E00" w14:textId="77777777" w:rsidR="00540B8E" w:rsidRDefault="005314F1">
      <w:pPr>
        <w:pStyle w:val="TextHeading3"/>
        <w:rPr/>
      </w:pPr>
    </w:p>
    <w:p w14:paraId="79C85ABE" w14:textId="77777777" w:rsidR="00540B8E" w:rsidRDefault="005314F1">
      <w:pPr>
        <w:pStyle w:val="TextHeading3"/>
        <w:rPr/>
      </w:pPr>
    </w:p>
    <w:p w14:paraId="164E1593" w14:textId="77777777" w:rsidR="00540B8E" w:rsidRDefault="005314F1">
      <w:pPr>
        <w:pStyle w:val="Heading3"/>
        <w:rPr/>
      </w:pPr>
      <w:bookmarkStart w:id="843" w:name="2464941553520487802"/>
    </w:p>
    <w:p w14:paraId="4C9E671E" w14:textId="77777777" w:rsidR="00540B8E" w:rsidRDefault="005314F1">
      <w:pPr>
        <w:pStyle w:val="TextHeading3"/>
        <w:rPr/>
      </w:pPr>
    </w:p>
    <w:p w14:paraId="73E6C502" w14:textId="77777777" w:rsidR="00540B8E" w:rsidRDefault="005314F1">
      <w:pPr>
        <w:pStyle w:val="Heading3"/>
        <w:rPr/>
      </w:pPr>
      <w:bookmarkStart w:id="848" w:name="2465421177426197340"/>
    </w:p>
    <w:p w14:paraId="7720D921" w14:textId="77777777" w:rsidR="00540B8E" w:rsidRDefault="005314F1">
      <w:pPr>
        <w:pStyle w:val="TextHeading3"/>
        <w:rPr/>
      </w:pPr>
    </w:p>
    <w:p w14:paraId="4236CD7C" w14:textId="77777777" w:rsidR="00540B8E" w:rsidRDefault="005314F1">
      <w:pPr>
        <w:pStyle w:val="TextHeading3"/>
        <w:rPr/>
      </w:pPr>
    </w:p>
    <w:p w14:paraId="4B75E9AF" w14:textId="77777777" w:rsidR="00540B8E" w:rsidRDefault="005314F1">
      <w:pPr>
        <w:pStyle w:val="Heading2"/>
        <w:rPr/>
      </w:pPr>
      <w:bookmarkStart w:id="855" w:name="9811021952290499721"/>
      <w:bookmarkStart w:id="856" w:name="_Ref231394000"/>
      <w:bookmarkStart w:id="857" w:name="_Toc218523800"/>
    </w:p>
    <w:p w14:paraId="0592BE09" w14:textId="77777777" w:rsidR="00540B8E" w:rsidRDefault="005314F1">
      <w:pPr>
        <w:pStyle w:val="TextHeading2"/>
        <w:rPr/>
      </w:pPr>
    </w:p>
    <w:p w14:paraId="6991227A" w14:textId="77777777" w:rsidR="00540B8E" w:rsidRDefault="005314F1">
      <w:pPr>
        <w:pStyle w:val="TextHeading2"/>
        <w:rPr/>
      </w:pPr>
    </w:p>
    <w:p w14:paraId="7FE49FE6" w14:textId="77777777" w:rsidR="00540B8E" w:rsidRDefault="005314F1">
      <w:pPr>
        <w:pStyle w:val="Heading3"/>
        <w:rPr/>
      </w:pPr>
      <w:bookmarkStart w:id="864" w:name="9811261764243354490"/>
      <w:bookmarkStart w:id="865" w:name="_Ref24240269"/>
    </w:p>
    <w:p w14:paraId="00D724E2" w14:textId="77777777" w:rsidR="00540B8E" w:rsidRDefault="005314F1">
      <w:pPr>
        <w:pStyle w:val="TextHeading3"/>
        <w:rPr/>
      </w:pPr>
    </w:p>
    <w:p w14:paraId="58AE9BFC" w14:textId="77777777" w:rsidR="00540B8E" w:rsidRDefault="005314F1">
      <w:pPr>
        <w:pStyle w:val="TextHeading3"/>
        <w:rPr/>
      </w:pPr>
    </w:p>
    <w:p w14:paraId="3DA300FE" w14:textId="77777777" w:rsidR="00540B8E" w:rsidRDefault="005314F1">
      <w:pPr>
        <w:pStyle w:val="TextHeading3"/>
        <w:rPr/>
      </w:pPr>
    </w:p>
    <w:p w14:paraId="3169EB8A" w14:textId="77777777" w:rsidR="00540B8E" w:rsidRDefault="005314F1">
      <w:pPr>
        <w:pStyle w:val="TextHeading3"/>
        <w:rPr/>
      </w:pPr>
    </w:p>
    <w:p w14:paraId="477DC9C0" w14:textId="77777777" w:rsidR="00540B8E" w:rsidRDefault="005314F1">
      <w:pPr>
        <w:pStyle w:val="Heading3"/>
        <w:rPr/>
      </w:pPr>
      <w:bookmarkStart w:id="876" w:name="9812221012054773566"/>
    </w:p>
    <w:p w14:paraId="3FB1A291" w14:textId="77777777" w:rsidR="00540B8E" w:rsidRDefault="005314F1">
      <w:pPr>
        <w:pStyle w:val="TextHeading3"/>
        <w:rPr/>
      </w:pPr>
    </w:p>
    <w:p w14:paraId="1CB66A06" w14:textId="77777777" w:rsidR="00540B8E" w:rsidRDefault="005314F1">
      <w:pPr>
        <w:pStyle w:val="TextHeading4"/>
        <w:rPr/>
      </w:pPr>
    </w:p>
    <w:p w14:paraId="1D0E1763" w14:textId="77777777" w:rsidR="00540B8E" w:rsidRDefault="005314F1">
      <w:pPr>
        <w:pStyle w:val="TextHeading4"/>
        <w:rPr/>
      </w:pPr>
    </w:p>
    <w:p w14:paraId="40A3F513" w14:textId="77777777" w:rsidR="00540B8E" w:rsidRDefault="005314F1">
      <w:pPr>
        <w:pStyle w:val="TextHeading4"/>
        <w:rPr/>
      </w:pPr>
    </w:p>
    <w:p w14:paraId="6CFDB803" w14:textId="77777777" w:rsidR="00540B8E" w:rsidRDefault="005314F1">
      <w:pPr>
        <w:pStyle w:val="TextHeading4"/>
        <w:rPr/>
      </w:pPr>
    </w:p>
    <w:p w14:paraId="5C892A53" w14:textId="77777777" w:rsidR="00540B8E" w:rsidRDefault="005314F1">
      <w:pPr>
        <w:pStyle w:val="Heading3"/>
        <w:rPr/>
      </w:pPr>
      <w:bookmarkStart w:id="889" w:name="5722843337834013866"/>
      <w:bookmarkStart w:id="890" w:name="_Ref24240293"/>
    </w:p>
    <w:p w14:paraId="152986E6" w14:textId="77777777" w:rsidR="00540B8E" w:rsidRDefault="005314F1">
      <w:pPr>
        <w:pStyle w:val="TextHeading3"/>
        <w:rPr/>
      </w:pPr>
    </w:p>
    <w:p w14:paraId="7528E9BD" w14:textId="77777777" w:rsidR="00540B8E" w:rsidRDefault="005314F1">
      <w:pPr>
        <w:pStyle w:val="TextHeading3"/>
        <w:rPr/>
      </w:pPr>
      <w:bookmarkStart w:id="895" w:name="_Hlk512328886"/>
    </w:p>
    <w:p w14:paraId="3D9BDCBD" w14:textId="77777777" w:rsidR="00540B8E" w:rsidRDefault="005314F1">
      <w:pPr>
        <w:pStyle w:val="Heading3"/>
        <w:rPr/>
      </w:pPr>
      <w:bookmarkStart w:id="898" w:name="11313918777463458910"/>
    </w:p>
    <w:p w14:paraId="1F7019DA" w14:textId="77777777" w:rsidR="00540B8E" w:rsidRDefault="005314F1">
      <w:pPr>
        <w:pStyle w:val="TextHeading3"/>
        <w:rPr/>
      </w:pPr>
    </w:p>
    <w:p w14:paraId="2A9C75D8" w14:textId="77777777" w:rsidR="00540B8E" w:rsidRDefault="005314F1">
      <w:pPr>
        <w:pStyle w:val="TextHeading3"/>
        <w:rPr/>
      </w:pPr>
    </w:p>
    <w:p w14:paraId="4F61BB68" w14:textId="77777777" w:rsidR="00540B8E" w:rsidRDefault="005314F1">
      <w:pPr>
        <w:pStyle w:val="TextHeading3"/>
        <w:rPr/>
        <w:sectPr w:rsidR="00540B8E">
          <w:footerReference w:type="default" r:id="rId14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735F59BF" w14:textId="77777777" w:rsidR="00540B8E" w:rsidRDefault="005314F1">
      <w:pPr>
        <w:pStyle w:val="Heading1"/>
        <w:rPr/>
      </w:pPr>
    </w:p>
    <w:p w14:paraId="2C02F3D7" w14:textId="77777777" w:rsidR="00540B8E" w:rsidRDefault="005314F1">
      <w:pPr>
        <w:pStyle w:val="Heading2"/>
        <w:rPr/>
      </w:pPr>
      <w:bookmarkStart w:id="917" w:name="6442114970643599187"/>
      <w:bookmarkStart w:id="918" w:name="_Toc226855285"/>
      <w:bookmarkStart w:id="919" w:name="_Toc218523802"/>
    </w:p>
    <w:p w14:paraId="085157E6" w14:textId="77777777" w:rsidR="00540B8E" w:rsidRDefault="005314F1">
      <w:pPr>
        <w:pStyle w:val="TextHeading2"/>
        <w:rPr/>
      </w:pPr>
    </w:p>
    <w:p w14:paraId="33A5CF66" w14:textId="77777777" w:rsidR="00540B8E" w:rsidRDefault="005314F1">
      <w:pPr>
        <w:pStyle w:val="TextHeading2"/>
        <w:rPr/>
      </w:pPr>
    </w:p>
    <w:p w14:paraId="7B124269" w14:textId="77777777" w:rsidR="00540B8E" w:rsidRDefault="005314F1">
      <w:pPr>
        <w:pStyle w:val="Heading2"/>
        <w:rPr/>
      </w:pPr>
      <w:bookmarkStart w:id="926" w:name="4385616509897695870"/>
      <w:bookmarkStart w:id="927" w:name="_Toc218523803"/>
    </w:p>
    <w:p w14:paraId="068AA57E" w14:textId="77777777" w:rsidR="00540B8E" w:rsidRDefault="005314F1">
      <w:pPr>
        <w:pStyle w:val="TextHeading2"/>
        <w:rPr/>
      </w:pPr>
    </w:p>
    <w:p w14:paraId="0FFB831B" w14:textId="77777777" w:rsidR="00540B8E" w:rsidRDefault="005314F1">
      <w:pPr>
        <w:pStyle w:val="TextHeading2"/>
        <w:rPr/>
      </w:pPr>
    </w:p>
    <w:p w14:paraId="3EE15C5B" w14:textId="77777777" w:rsidR="00540B8E" w:rsidRDefault="005314F1">
      <w:pPr>
        <w:pStyle w:val="Heading2"/>
        <w:rPr/>
      </w:pPr>
      <w:bookmarkStart w:id="934" w:name="14969302453579297102"/>
      <w:bookmarkStart w:id="935" w:name="_Toc218523804"/>
    </w:p>
    <w:p w14:paraId="66A0D5B7" w14:textId="77777777" w:rsidR="00540B8E" w:rsidRDefault="005314F1">
      <w:pPr>
        <w:pStyle w:val="TextHeading2"/>
        <w:rPr/>
      </w:pPr>
    </w:p>
    <w:p w14:paraId="4333B256" w14:textId="77777777" w:rsidR="00540B8E" w:rsidRDefault="005314F1">
      <w:pPr>
        <w:pStyle w:val="TextHeading3"/>
        <w:rPr/>
      </w:pPr>
    </w:p>
    <w:p w14:paraId="314D5374" w14:textId="77777777" w:rsidR="00540B8E" w:rsidRDefault="005314F1">
      <w:pPr>
        <w:pStyle w:val="TextHeading3"/>
        <w:rPr/>
      </w:pPr>
    </w:p>
    <w:p w14:paraId="7E87442E" w14:textId="77777777" w:rsidR="00540B8E" w:rsidRDefault="005314F1">
      <w:pPr>
        <w:pStyle w:val="TextHeading3"/>
        <w:rPr/>
      </w:pPr>
    </w:p>
    <w:p w14:paraId="264F9E03" w14:textId="77777777" w:rsidR="00540B8E" w:rsidRDefault="005314F1">
      <w:pPr>
        <w:pStyle w:val="TextHeading3"/>
        <w:rPr/>
      </w:pPr>
    </w:p>
    <w:p w14:paraId="576D91F6" w14:textId="77777777" w:rsidR="004407C2" w:rsidRDefault="005314F1">
      <w:pPr>
        <w:pStyle w:val="TextHeading2"/>
        <w:rPr/>
      </w:pPr>
    </w:p>
    <w:p w14:paraId="21855F0A" w14:textId="77777777" w:rsidR="00540B8E" w:rsidRPr="004407C2" w:rsidRDefault="004407C2" w:rsidP="004407C2">
      <w:pPr>
        <w:spacing w:after="200" w:line="276" w:lineRule="auto"/>
        <w:rPr>
          <w:szCs w:val="20"/>
        </w:rPr>
      </w:pPr>
    </w:p>
    <w:p w14:paraId="149BBFDA" w14:textId="77777777" w:rsidR="00540B8E" w:rsidRDefault="005314F1">
      <w:pPr>
        <w:pStyle w:val="TextHeading2"/>
        <w:rPr/>
      </w:pPr>
    </w:p>
    <w:p w14:paraId="361BD108" w14:textId="77777777" w:rsidR="00540B8E" w:rsidRDefault="005314F1">
      <w:pPr>
        <w:pStyle w:val="TextHeading2"/>
        <w:rPr/>
      </w:pPr>
    </w:p>
    <w:p w14:paraId="642EFAA4" w14:textId="77777777" w:rsidR="00540B8E" w:rsidRDefault="005314F1">
      <w:pPr>
        <w:pStyle w:val="TextHeading2"/>
        <w:rPr/>
      </w:pPr>
    </w:p>
    <w:p w14:paraId="79526481" w14:textId="77777777" w:rsidR="00540B8E" w:rsidRDefault="005314F1">
      <w:pPr>
        <w:pStyle w:val="Heading2"/>
        <w:rPr/>
      </w:pPr>
      <w:bookmarkStart w:id="958" w:name="10211175623361707806"/>
      <w:bookmarkStart w:id="959" w:name="_Toc218523805"/>
    </w:p>
    <w:p w14:paraId="68E69D86" w14:textId="77777777" w:rsidR="00540B8E" w:rsidRDefault="005314F1" w:rsidP="004407C2">
      <w:pPr>
        <w:pStyle w:val="TextHeading2"/>
        <w:spacing w:line="276" w:lineRule="auto"/>
        <w:rPr/>
      </w:pPr>
    </w:p>
    <w:p w14:paraId="723616D6" w14:textId="77777777" w:rsidR="00540B8E" w:rsidRDefault="005314F1" w:rsidP="004407C2">
      <w:pPr>
        <w:pStyle w:val="Heading2"/>
        <w:spacing w:line="276" w:lineRule="auto"/>
        <w:rPr/>
      </w:pPr>
      <w:bookmarkStart w:id="964" w:name="14971220949202135254"/>
      <w:bookmarkStart w:id="965" w:name="_Toc218523806"/>
    </w:p>
    <w:p w14:paraId="201704EF" w14:textId="77777777" w:rsidR="00540B8E" w:rsidRDefault="005314F1" w:rsidP="004407C2">
      <w:pPr>
        <w:pStyle w:val="TextHeading2"/>
        <w:spacing w:line="276" w:lineRule="auto"/>
        <w:rPr/>
      </w:pPr>
    </w:p>
    <w:p w14:paraId="2E24FB99" w14:textId="77777777" w:rsidR="00540B8E" w:rsidRDefault="005314F1" w:rsidP="004407C2">
      <w:pPr>
        <w:pStyle w:val="Heading2"/>
        <w:spacing w:line="276" w:lineRule="auto"/>
        <w:rPr/>
      </w:pPr>
      <w:bookmarkStart w:id="970" w:name="12059162026549520960"/>
      <w:bookmarkStart w:id="971" w:name="_Ref508590762"/>
      <w:bookmarkStart w:id="972" w:name="_Toc218523807"/>
    </w:p>
    <w:p w14:paraId="5BD4EDF4" w14:textId="77777777" w:rsidR="004407C2" w:rsidRDefault="005314F1" w:rsidP="004407C2">
      <w:pPr>
        <w:pStyle w:val="TextHeading2"/>
        <w:spacing w:line="276" w:lineRule="auto"/>
        <w:rPr/>
      </w:pPr>
    </w:p>
    <w:p w14:paraId="12B98D86" w14:textId="77777777" w:rsidR="00540B8E" w:rsidRPr="004407C2" w:rsidRDefault="004407C2" w:rsidP="004407C2">
      <w:pPr>
        <w:spacing w:after="200" w:line="276" w:lineRule="auto"/>
        <w:rPr>
          <w:szCs w:val="20"/>
        </w:rPr>
      </w:pPr>
    </w:p>
    <w:p w14:paraId="73770606" w14:textId="77777777" w:rsidR="00540B8E" w:rsidRDefault="005314F1">
      <w:pPr>
        <w:pStyle w:val="TextHeading2"/>
        <w:rPr/>
      </w:pPr>
    </w:p>
    <w:p w14:paraId="382F04CC" w14:textId="77777777" w:rsidR="00540B8E" w:rsidRDefault="005314F1">
      <w:pPr>
        <w:pStyle w:val="TextHeading2"/>
        <w:rPr/>
      </w:pPr>
    </w:p>
    <w:p w14:paraId="7ED7E03F" w14:textId="77777777" w:rsidR="00540B8E" w:rsidRDefault="005314F1">
      <w:pPr>
        <w:pStyle w:val="TextHeading2"/>
        <w:rPr/>
      </w:pPr>
      <w:bookmarkStart w:id="983" w:name="_Hlk493779504"/>
    </w:p>
    <w:p w14:paraId="3AC2BE6F" w14:textId="77777777" w:rsidR="00540B8E" w:rsidRDefault="005314F1">
      <w:pPr>
        <w:pStyle w:val="Heading2"/>
        <w:rPr/>
      </w:pPr>
      <w:bookmarkStart w:id="986" w:name="12059641650455230498"/>
      <w:bookmarkStart w:id="987" w:name="_Hlk505438526"/>
      <w:bookmarkStart w:id="988" w:name="_Toc218523808"/>
    </w:p>
    <w:p w14:paraId="5C10713A" w14:textId="77777777" w:rsidR="00540B8E" w:rsidRDefault="005314F1">
      <w:pPr>
        <w:pStyle w:val="TextHeading2"/>
        <w:tabs>
          <w:tab w:val="left" w:pos="3510"/>
        </w:tabs>
        <w:rPr/>
      </w:pPr>
    </w:p>
    <w:p w14:paraId="7DD4B427" w14:textId="77777777" w:rsidR="00540B8E" w:rsidRDefault="005314F1">
      <w:pPr>
        <w:pStyle w:val="Heading3"/>
        <w:rPr/>
      </w:pPr>
      <w:bookmarkStart w:id="993" w:name="12060121274360940036"/>
    </w:p>
    <w:p w14:paraId="6410468F" w14:textId="77777777" w:rsidR="00540B8E" w:rsidRDefault="005314F1">
      <w:pPr>
        <w:pStyle w:val="TextHeading3"/>
        <w:rPr/>
      </w:pPr>
    </w:p>
    <w:p w14:paraId="5F6FC8AB" w14:textId="77777777" w:rsidR="00540B8E" w:rsidRDefault="005314F1">
      <w:pPr>
        <w:pStyle w:val="Heading3"/>
        <w:rPr/>
      </w:pPr>
      <w:bookmarkStart w:id="998" w:name="12060600898266649574"/>
    </w:p>
    <w:p w14:paraId="5E723777" w14:textId="77777777" w:rsidR="004407C2" w:rsidRDefault="005314F1">
      <w:pPr>
        <w:pStyle w:val="TextHeading3"/>
        <w:rPr/>
      </w:pPr>
    </w:p>
    <w:p w14:paraId="5EC6A6EC" w14:textId="77777777" w:rsidR="00540B8E" w:rsidRPr="004407C2" w:rsidRDefault="004407C2" w:rsidP="004407C2">
      <w:pPr>
        <w:spacing w:after="200" w:line="276" w:lineRule="auto"/>
        <w:rPr>
          <w:szCs w:val="20"/>
        </w:rPr>
      </w:pPr>
    </w:p>
    <w:p w14:paraId="05FE8BA5" w14:textId="77777777" w:rsidR="00540B8E" w:rsidRDefault="005314F1">
      <w:pPr>
        <w:pStyle w:val="Heading3"/>
        <w:rPr/>
      </w:pPr>
      <w:bookmarkStart w:id="1005" w:name="12061080522172359112"/>
    </w:p>
    <w:p w14:paraId="113FFF9A" w14:textId="77777777" w:rsidR="00540B8E" w:rsidRDefault="005314F1">
      <w:pPr>
        <w:pStyle w:val="TextHeading3"/>
        <w:tabs>
          <w:tab w:val="left" w:pos="3510"/>
        </w:tabs>
        <w:rPr/>
      </w:pPr>
    </w:p>
    <w:p w14:paraId="5F3D756F" w14:textId="77777777" w:rsidR="00540B8E" w:rsidRDefault="005314F1">
      <w:pPr>
        <w:pStyle w:val="Heading2"/>
        <w:rPr/>
      </w:pPr>
      <w:bookmarkStart w:id="1010" w:name="8749372362949139356"/>
      <w:bookmarkStart w:id="1011" w:name="_Toc218523809"/>
    </w:p>
    <w:p w14:paraId="53CF0FE5" w14:textId="77777777" w:rsidR="00540B8E" w:rsidRDefault="005314F1">
      <w:pPr>
        <w:pStyle w:val="TextHeading2"/>
        <w:rPr>
          <w:i/>
        </w:rPr>
      </w:pPr>
    </w:p>
    <w:p w14:paraId="49A1A599" w14:textId="77777777" w:rsidR="00540B8E" w:rsidRDefault="005314F1">
      <w:pPr>
        <w:pStyle w:val="Heading3"/>
        <w:rPr/>
      </w:pPr>
      <w:bookmarkStart w:id="1016" w:name="8749851986854848894"/>
    </w:p>
    <w:p w14:paraId="595ABD84" w14:textId="77777777" w:rsidR="00540B8E" w:rsidRDefault="005314F1">
      <w:pPr>
        <w:pStyle w:val="TextHeading3"/>
        <w:rPr/>
      </w:pPr>
    </w:p>
    <w:p w14:paraId="0925501E" w14:textId="77777777" w:rsidR="00540B8E" w:rsidRDefault="005314F1">
      <w:pPr>
        <w:pStyle w:val="TextHeading4"/>
        <w:rPr/>
      </w:pPr>
    </w:p>
    <w:p w14:paraId="777F363C" w14:textId="77777777" w:rsidR="00540B8E" w:rsidRDefault="005314F1">
      <w:pPr>
        <w:pStyle w:val="TextHeading4"/>
        <w:rPr/>
      </w:pPr>
    </w:p>
    <w:p w14:paraId="6650837F" w14:textId="77777777" w:rsidR="00540B8E" w:rsidRDefault="005314F1">
      <w:pPr>
        <w:pStyle w:val="TextHeading4"/>
        <w:rPr/>
      </w:pPr>
    </w:p>
    <w:p w14:paraId="39D187F6" w14:textId="77777777" w:rsidR="00540B8E" w:rsidRDefault="005314F1">
      <w:pPr>
        <w:pStyle w:val="TextHeading4"/>
        <w:rPr/>
      </w:pPr>
    </w:p>
    <w:p w14:paraId="3659C6A1" w14:textId="77777777" w:rsidR="00540B8E" w:rsidRDefault="005314F1">
      <w:pPr>
        <w:pStyle w:val="TextHeading4"/>
        <w:rPr/>
      </w:pPr>
    </w:p>
    <w:p w14:paraId="2D25D54C" w14:textId="77777777" w:rsidR="00540B8E" w:rsidRDefault="005314F1">
      <w:pPr>
        <w:pStyle w:val="TextHeading4"/>
        <w:rPr/>
      </w:pPr>
    </w:p>
    <w:p w14:paraId="1F74910A" w14:textId="77777777" w:rsidR="00540B8E" w:rsidRDefault="005314F1">
      <w:pPr>
        <w:pStyle w:val="TextHeading3"/>
        <w:rPr/>
      </w:pPr>
    </w:p>
    <w:p w14:paraId="55ECEA99" w14:textId="77777777" w:rsidR="004407C2" w:rsidRDefault="005314F1">
      <w:pPr>
        <w:pStyle w:val="TextHeading3"/>
        <w:rPr/>
      </w:pPr>
    </w:p>
    <w:p w14:paraId="7CF0D1BC" w14:textId="77777777" w:rsidR="00540B8E" w:rsidRPr="004407C2" w:rsidRDefault="004407C2" w:rsidP="004407C2">
      <w:pPr>
        <w:spacing w:after="200" w:line="276" w:lineRule="auto"/>
        <w:rPr>
          <w:szCs w:val="20"/>
        </w:rPr>
      </w:pPr>
    </w:p>
    <w:p w14:paraId="3DAB178D" w14:textId="77777777" w:rsidR="00540B8E" w:rsidRDefault="005314F1">
      <w:pPr>
        <w:pStyle w:val="Heading3"/>
        <w:rPr/>
      </w:pPr>
      <w:bookmarkStart w:id="1039" w:name="8750571422713413201"/>
    </w:p>
    <w:p w14:paraId="67B3589B" w14:textId="77777777" w:rsidR="00540B8E" w:rsidRDefault="005314F1">
      <w:pPr>
        <w:pStyle w:val="TextHeading3"/>
        <w:rPr/>
      </w:pPr>
    </w:p>
    <w:p w14:paraId="665B3116" w14:textId="77777777" w:rsidR="00540B8E" w:rsidRDefault="005314F1">
      <w:pPr>
        <w:pStyle w:val="Heading2"/>
        <w:rPr/>
      </w:pPr>
      <w:bookmarkStart w:id="1044" w:name="13265350700636468417"/>
      <w:bookmarkStart w:id="1045" w:name="_Toc218523810"/>
    </w:p>
    <w:p w14:paraId="5376FFB8" w14:textId="77777777" w:rsidR="00540B8E" w:rsidRDefault="005314F1">
      <w:pPr>
        <w:pStyle w:val="TextHeading2"/>
        <w:rPr/>
      </w:pPr>
    </w:p>
    <w:p w14:paraId="173D10CF" w14:textId="77777777" w:rsidR="00540B8E" w:rsidRDefault="005314F1">
      <w:pPr>
        <w:pStyle w:val="TextHeading2"/>
        <w:rPr/>
      </w:pPr>
    </w:p>
    <w:p w14:paraId="1CBA9C4F" w14:textId="77777777" w:rsidR="00540B8E" w:rsidRDefault="005314F1">
      <w:pPr>
        <w:pStyle w:val="TextHeading2"/>
        <w:rPr/>
      </w:pPr>
    </w:p>
    <w:p w14:paraId="3E0B44A3" w14:textId="77777777" w:rsidR="00540B8E" w:rsidRDefault="005314F1">
      <w:pPr>
        <w:pStyle w:val="TextHeading2"/>
        <w:rPr/>
      </w:pPr>
    </w:p>
    <w:p w14:paraId="5154F50F" w14:textId="77777777" w:rsidR="00540B8E" w:rsidRDefault="005314F1">
      <w:pPr>
        <w:pStyle w:val="Heading2"/>
        <w:rPr/>
      </w:pPr>
      <w:bookmarkStart w:id="1056" w:name="13070693942350281867"/>
      <w:bookmarkStart w:id="1057" w:name="_Toc218523811"/>
    </w:p>
    <w:p w14:paraId="434A241B" w14:textId="77777777" w:rsidR="00540B8E" w:rsidRDefault="005314F1">
      <w:pPr>
        <w:pStyle w:val="TextHeading2"/>
        <w:rPr/>
        <w:sectPr w:rsidR="00540B8E">
          <w:footerReference w:type="default" r:id="rId15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0E57E99E" w14:textId="77777777" w:rsidR="00540B8E" w:rsidRDefault="005314F1">
      <w:pPr>
        <w:pStyle w:val="Heading1"/>
        <w:rPr/>
      </w:pPr>
    </w:p>
    <w:p w14:paraId="5DAA02A7" w14:textId="77777777" w:rsidR="00540B8E" w:rsidRDefault="005314F1">
      <w:pPr>
        <w:pStyle w:val="Heading2"/>
        <w:rPr/>
      </w:pPr>
      <w:bookmarkStart w:id="1067" w:name="14877824951548979694"/>
      <w:bookmarkStart w:id="1068" w:name="_Toc507273084"/>
      <w:bookmarkStart w:id="1069" w:name="_Ref507264699"/>
      <w:bookmarkStart w:id="1070" w:name="_Toc218523813"/>
    </w:p>
    <w:p w14:paraId="5E34999B" w14:textId="77777777" w:rsidR="00540B8E" w:rsidRDefault="005314F1">
      <w:pPr>
        <w:pStyle w:val="TextHeading2"/>
        <w:rPr/>
      </w:pPr>
    </w:p>
    <w:p w14:paraId="22F5C074" w14:textId="77777777" w:rsidR="00540B8E" w:rsidRDefault="005314F1">
      <w:pPr>
        <w:pStyle w:val="TextHeading2"/>
        <w:rPr/>
      </w:pPr>
    </w:p>
    <w:p w14:paraId="48E4E042" w14:textId="77777777" w:rsidR="00540B8E" w:rsidRDefault="005314F1">
      <w:pPr>
        <w:pStyle w:val="TextHeading2"/>
        <w:rPr/>
      </w:pPr>
    </w:p>
    <w:p w14:paraId="0F7C0DB6" w14:textId="77777777" w:rsidR="00540B8E" w:rsidRDefault="005314F1">
      <w:pPr>
        <w:pStyle w:val="TextHeading2"/>
        <w:rPr/>
      </w:pPr>
    </w:p>
    <w:p w14:paraId="2526A868" w14:textId="77777777" w:rsidR="00540B8E" w:rsidRDefault="005314F1">
      <w:pPr>
        <w:pStyle w:val="Heading2"/>
        <w:rPr/>
      </w:pPr>
      <w:bookmarkStart w:id="1081" w:name="3595094889033379850"/>
      <w:bookmarkStart w:id="1082" w:name="_Toc507273085"/>
      <w:bookmarkStart w:id="1083" w:name="_Toc218523814"/>
    </w:p>
    <w:p w14:paraId="5717547A" w14:textId="77777777" w:rsidR="00540B8E" w:rsidRDefault="0028181C">
      <w:pPr>
        <w:pStyle w:val="TextHeading2"/>
        <w:rPr/>
      </w:pPr>
    </w:p>
    <w:p w14:paraId="3510BD17" w14:textId="77777777" w:rsidR="00540B8E" w:rsidRDefault="005314F1">
      <w:pPr>
        <w:pStyle w:val="Heading2"/>
        <w:rPr/>
      </w:pPr>
      <w:bookmarkStart w:id="1088" w:name="17649804556330699425"/>
      <w:bookmarkStart w:id="1089" w:name="_Toc218523815"/>
    </w:p>
    <w:p w14:paraId="5E32DCFE" w14:textId="77777777" w:rsidR="004407C2" w:rsidRDefault="005314F1">
      <w:pPr>
        <w:pStyle w:val="TextHeading2"/>
        <w:rPr/>
      </w:pPr>
    </w:p>
    <w:p w14:paraId="6054DA9B" w14:textId="77777777" w:rsidR="00540B8E" w:rsidRPr="004407C2" w:rsidRDefault="004407C2" w:rsidP="004407C2">
      <w:pPr>
        <w:spacing w:after="200" w:line="276" w:lineRule="auto"/>
        <w:rPr>
          <w:szCs w:val="20"/>
        </w:rPr>
      </w:pPr>
    </w:p>
    <w:p w14:paraId="32536073" w14:textId="77777777" w:rsidR="00540B8E" w:rsidRDefault="005314F1">
      <w:pPr>
        <w:pStyle w:val="TextHeading2"/>
        <w:rPr/>
      </w:pPr>
    </w:p>
    <w:p w14:paraId="43A7E415" w14:textId="77777777" w:rsidR="00540B8E" w:rsidRDefault="005314F1">
      <w:pPr>
        <w:pStyle w:val="Heading2"/>
        <w:rPr/>
      </w:pPr>
      <w:bookmarkStart w:id="1098" w:name="17650523992189263732"/>
      <w:bookmarkStart w:id="1099" w:name="_Ref175574873"/>
      <w:bookmarkStart w:id="1100" w:name="_Ref506741941"/>
      <w:bookmarkStart w:id="1101" w:name="_Toc218523816"/>
    </w:p>
    <w:p w14:paraId="1AE5DE56" w14:textId="77777777" w:rsidR="00540B8E" w:rsidRDefault="005314F1">
      <w:pPr>
        <w:pStyle w:val="TextHeading2"/>
        <w:rPr/>
      </w:pPr>
    </w:p>
    <w:p w14:paraId="7F8F4183" w14:textId="77777777" w:rsidR="00540B8E" w:rsidRDefault="005314F1">
      <w:pPr>
        <w:pStyle w:val="Heading2"/>
        <w:rPr/>
      </w:pPr>
      <w:bookmarkStart w:id="1106" w:name="16598353161686914927"/>
      <w:bookmarkStart w:id="1107" w:name="_Toc218523817"/>
    </w:p>
    <w:p w14:paraId="35D1283D" w14:textId="77777777" w:rsidR="00540B8E" w:rsidRDefault="005314F1">
      <w:pPr>
        <w:pStyle w:val="TextHeading2"/>
        <w:rPr/>
        <w:sectPr w:rsidR="00540B8E">
          <w:footerReference w:type="default" r:id="rId16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34018A59" w14:textId="77777777" w:rsidR="00540B8E" w:rsidRDefault="005314F1">
      <w:pPr>
        <w:pStyle w:val="Heading1"/>
        <w:rPr/>
      </w:pPr>
    </w:p>
    <w:p w14:paraId="3A25382C" w14:textId="77777777" w:rsidR="00540B8E" w:rsidRDefault="005314F1">
      <w:pPr>
        <w:pStyle w:val="TextHeading2"/>
        <w:rPr/>
      </w:pPr>
    </w:p>
    <w:p w14:paraId="40E8C088" w14:textId="77777777" w:rsidR="00540B8E" w:rsidRDefault="005314F1">
      <w:pPr>
        <w:pStyle w:val="TextHeading2"/>
        <w:rPr/>
      </w:pPr>
    </w:p>
    <w:p w14:paraId="3C2F055C" w14:textId="77777777" w:rsidR="00540B8E" w:rsidRDefault="005314F1">
      <w:pPr>
        <w:pStyle w:val="Heading2"/>
        <w:rPr/>
      </w:pPr>
      <w:bookmarkStart w:id="1121" w:name="2156115967782275156"/>
      <w:bookmarkStart w:id="1122" w:name="_Toc218523819"/>
    </w:p>
    <w:p w14:paraId="72ED8019" w14:textId="77777777" w:rsidR="00540B8E" w:rsidRDefault="005314F1">
      <w:pPr>
        <w:pStyle w:val="TextHeading2"/>
        <w:rPr/>
      </w:pPr>
      <w:bookmarkStart w:id="1125" w:name="_Ref470486216"/>
    </w:p>
    <w:p w14:paraId="1C582B95" w14:textId="77777777" w:rsidR="00540B8E" w:rsidRDefault="005314F1">
      <w:pPr>
        <w:pStyle w:val="Heading2"/>
        <w:rPr/>
      </w:pPr>
      <w:bookmarkStart w:id="1128" w:name="2551158164853213227"/>
      <w:bookmarkStart w:id="1129" w:name="_Ref516271694"/>
      <w:bookmarkStart w:id="1130" w:name="_Toc218523820"/>
    </w:p>
    <w:p w14:paraId="7D8CA733" w14:textId="77777777" w:rsidR="00540B8E" w:rsidRDefault="005314F1">
      <w:pPr>
        <w:pStyle w:val="TextHeading2"/>
        <w:rPr/>
      </w:pPr>
    </w:p>
    <w:p w14:paraId="17F758F3" w14:textId="77777777" w:rsidR="00540B8E" w:rsidRDefault="005314F1">
      <w:pPr>
        <w:pStyle w:val="TextHeading2"/>
        <w:rPr/>
      </w:pPr>
    </w:p>
    <w:p w14:paraId="071C1AB4" w14:textId="77777777" w:rsidR="00540B8E" w:rsidRDefault="005314F1">
      <w:pPr>
        <w:pStyle w:val="Heading2"/>
        <w:rPr/>
      </w:pPr>
      <w:bookmarkStart w:id="1137" w:name="172526112455517735"/>
      <w:bookmarkStart w:id="1138" w:name="_Toc218523821"/>
    </w:p>
    <w:p w14:paraId="5C391640" w14:textId="77777777" w:rsidR="00540B8E" w:rsidRDefault="005314F1">
      <w:pPr>
        <w:pStyle w:val="TextHeading2"/>
        <w:rPr>
          <w:color w:val="0000FF"/>
        </w:rPr>
      </w:pPr>
    </w:p>
    <w:p w14:paraId="15176B32" w14:textId="77777777" w:rsidR="00540B8E" w:rsidRDefault="005314F1">
      <w:pPr>
        <w:pStyle w:val="Heading2"/>
        <w:rPr/>
      </w:pPr>
      <w:bookmarkStart w:id="1143" w:name="2020512515643330889"/>
      <w:bookmarkStart w:id="1144" w:name="_Toc218523822"/>
    </w:p>
    <w:p w14:paraId="3E781DC1" w14:textId="77777777" w:rsidR="00540B8E" w:rsidRDefault="005314F1">
      <w:pPr>
        <w:pStyle w:val="TextHeading2"/>
        <w:rPr/>
      </w:pPr>
    </w:p>
    <w:p w14:paraId="211A3E9F" w14:textId="77777777" w:rsidR="00540B8E" w:rsidRDefault="005314F1">
      <w:pPr>
        <w:pStyle w:val="Heading2"/>
        <w:rPr/>
      </w:pPr>
      <w:bookmarkStart w:id="1149" w:name="2020992139549040427"/>
      <w:bookmarkStart w:id="1150" w:name="_Ref417987062"/>
      <w:bookmarkStart w:id="1151" w:name="_Toc218523823"/>
    </w:p>
    <w:p w14:paraId="06E11482" w14:textId="77777777" w:rsidR="00540B8E" w:rsidRDefault="005314F1">
      <w:pPr>
        <w:pStyle w:val="TextHeading2"/>
        <w:rPr/>
      </w:pPr>
    </w:p>
    <w:p w14:paraId="03DC824B" w14:textId="77777777" w:rsidR="00540B8E" w:rsidRDefault="005314F1">
      <w:pPr>
        <w:pStyle w:val="TextHeading2"/>
        <w:rPr/>
      </w:pPr>
    </w:p>
    <w:p w14:paraId="3D7F1A2A" w14:textId="77777777" w:rsidR="00540B8E" w:rsidRDefault="005314F1">
      <w:pPr>
        <w:pStyle w:val="Heading2"/>
        <w:rPr/>
      </w:pPr>
      <w:bookmarkStart w:id="1158" w:name="3868498918831144043"/>
      <w:bookmarkStart w:id="1159" w:name="_Toc507273095"/>
      <w:bookmarkStart w:id="1160" w:name="_Toc218523824"/>
    </w:p>
    <w:p w14:paraId="501B8976" w14:textId="77777777" w:rsidR="00540B8E" w:rsidRDefault="005314F1">
      <w:pPr>
        <w:pStyle w:val="TextHeading2"/>
        <w:rPr/>
      </w:pPr>
    </w:p>
    <w:p w14:paraId="4B75434A" w14:textId="77777777" w:rsidR="00540B8E" w:rsidRDefault="005314F1">
      <w:pPr>
        <w:pStyle w:val="Heading2"/>
        <w:rPr/>
      </w:pPr>
      <w:bookmarkStart w:id="1165" w:name="3868978542736853581"/>
      <w:bookmarkStart w:id="1166" w:name="_Ref524307769"/>
      <w:bookmarkStart w:id="1167" w:name="_Toc218523825"/>
    </w:p>
    <w:p w14:paraId="6CA35C66" w14:textId="77777777" w:rsidR="00540B8E" w:rsidRDefault="005314F1">
      <w:pPr>
        <w:pStyle w:val="TextHeading2"/>
        <w:rPr/>
      </w:pPr>
    </w:p>
    <w:p w14:paraId="521CB22F" w14:textId="77777777" w:rsidR="00540B8E" w:rsidRDefault="005314F1">
      <w:pPr>
        <w:pStyle w:val="Heading2"/>
        <w:rPr/>
      </w:pPr>
      <w:bookmarkStart w:id="1172" w:name="2156595591687984694"/>
      <w:bookmarkStart w:id="1173" w:name="_Toc218523826"/>
    </w:p>
    <w:p w14:paraId="31EC9BF4" w14:textId="77777777" w:rsidR="00540B8E" w:rsidRDefault="005314F1">
      <w:pPr>
        <w:pStyle w:val="TextHeading2"/>
        <w:rPr/>
      </w:pPr>
    </w:p>
    <w:p w14:paraId="5D27A22D" w14:textId="77777777" w:rsidR="00540B8E" w:rsidRDefault="005314F1">
      <w:pPr>
        <w:pStyle w:val="Heading2"/>
        <w:rPr/>
      </w:pPr>
      <w:bookmarkStart w:id="1178" w:name="2157075215593694232"/>
      <w:bookmarkStart w:id="1179" w:name="_Ref46047941"/>
      <w:bookmarkStart w:id="1180" w:name="_Toc218523827"/>
    </w:p>
    <w:p w14:paraId="54857D93" w14:textId="77777777" w:rsidR="00540B8E" w:rsidRDefault="005314F1">
      <w:pPr>
        <w:pStyle w:val="TextHeading2"/>
        <w:rPr/>
      </w:pPr>
      <w:bookmarkStart w:id="1183" w:name="_Hlk512955143"/>
    </w:p>
    <w:p w14:paraId="202F5974" w14:textId="77777777" w:rsidR="00540B8E" w:rsidRDefault="005314F1">
      <w:pPr>
        <w:pStyle w:val="TextHeading2"/>
        <w:rPr/>
        <w:sectPr w:rsidR="00540B8E">
          <w:footerReference w:type="default" r:id="rId17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538783F1" w14:textId="77777777" w:rsidR="00540B8E" w:rsidRDefault="005314F1">
      <w:pPr>
        <w:pStyle w:val="Heading1"/>
        <w:rPr/>
      </w:pPr>
    </w:p>
    <w:p w14:paraId="10DD955D" w14:textId="77777777" w:rsidR="00540B8E" w:rsidRDefault="005314F1">
      <w:pPr>
        <w:pStyle w:val="Heading2"/>
        <w:rPr/>
      </w:pPr>
      <w:bookmarkStart w:id="1195" w:name="6301619336614558159"/>
      <w:bookmarkStart w:id="1196" w:name="_Toc218523829"/>
    </w:p>
    <w:p w14:paraId="1FB7B7FA" w14:textId="77777777" w:rsidR="00540B8E" w:rsidRDefault="005314F1">
      <w:pPr>
        <w:pStyle w:val="TextHeading2"/>
        <w:rPr/>
      </w:pPr>
    </w:p>
    <w:p w14:paraId="6619A538" w14:textId="77777777" w:rsidR="00540B8E" w:rsidRDefault="005314F1">
      <w:pPr>
        <w:pStyle w:val="Heading2"/>
        <w:rPr/>
      </w:pPr>
      <w:bookmarkStart w:id="1201" w:name="17791317020369043568"/>
      <w:bookmarkStart w:id="1202" w:name="_Ref522872994"/>
      <w:bookmarkStart w:id="1203" w:name="_Toc218523830"/>
    </w:p>
    <w:p w14:paraId="00E4466A" w14:textId="77777777" w:rsidR="00540B8E" w:rsidRDefault="005314F1">
      <w:pPr>
        <w:pStyle w:val="TextHeading2"/>
        <w:rPr/>
      </w:pPr>
    </w:p>
    <w:p w14:paraId="506E07A8" w14:textId="77777777" w:rsidR="00540B8E" w:rsidRDefault="005314F1">
      <w:pPr>
        <w:pStyle w:val="TextHeading2"/>
        <w:rPr/>
      </w:pPr>
    </w:p>
    <w:p w14:paraId="282885E2" w14:textId="77777777" w:rsidR="00540B8E" w:rsidRDefault="005314F1">
      <w:pPr>
        <w:pStyle w:val="TextHeading2"/>
        <w:rPr/>
      </w:pPr>
    </w:p>
    <w:p w14:paraId="35A509D7" w14:textId="77777777" w:rsidR="00540B8E" w:rsidRDefault="005314F1">
      <w:pPr>
        <w:pStyle w:val="Heading2"/>
        <w:rPr/>
      </w:pPr>
      <w:bookmarkStart w:id="1212" w:name="_Toc218523831"/>
    </w:p>
    <w:p w14:paraId="177755AC" w14:textId="77777777" w:rsidR="00540B8E" w:rsidRDefault="005314F1">
      <w:pPr>
        <w:pStyle w:val="TextHeading2"/>
        <w:rPr/>
      </w:pPr>
    </w:p>
    <w:p w14:paraId="581E75C9" w14:textId="77777777" w:rsidR="00540B8E" w:rsidRDefault="005314F1">
      <w:pPr>
        <w:pStyle w:val="TextHeading2"/>
        <w:rPr/>
      </w:pPr>
    </w:p>
    <w:p w14:paraId="239972BE" w14:textId="77777777" w:rsidR="00540B8E" w:rsidRDefault="005314F1">
      <w:pPr>
        <w:pStyle w:val="TextHeading2"/>
        <w:rPr/>
      </w:pPr>
    </w:p>
    <w:p w14:paraId="50D3AAE1" w14:textId="77777777" w:rsidR="00540B8E" w:rsidRDefault="005314F1">
      <w:pPr>
        <w:pStyle w:val="Heading2"/>
        <w:rPr/>
      </w:pPr>
      <w:bookmarkStart w:id="1221" w:name="_Toc218523832"/>
      <w:bookmarkStart w:id="1222" w:name="4022421534842898063"/>
    </w:p>
    <w:p w14:paraId="634F5AFE" w14:textId="77777777" w:rsidR="00540B8E" w:rsidRDefault="005314F1">
      <w:pPr>
        <w:pStyle w:val="TextHeading2"/>
        <w:rPr/>
      </w:pPr>
      <w:bookmarkStart w:id="1225" w:name="_Hlk505607599"/>
      <w:bookmarkStart w:id="1226" w:name="_Hlk496684919"/>
      <w:bookmarkStart w:id="1227" w:name="_Hlk496685039"/>
      <w:bookmarkStart w:id="1228" w:name="_Hlk505607937"/>
    </w:p>
    <w:p w14:paraId="7662B9A2" w14:textId="77777777" w:rsidR="00540B8E" w:rsidRDefault="005314F1">
      <w:pPr>
        <w:pStyle w:val="TextHeading2"/>
        <w:rPr/>
      </w:pPr>
    </w:p>
    <w:p w14:paraId="44786341" w14:textId="77777777" w:rsidR="00540B8E" w:rsidRDefault="005314F1">
      <w:pPr>
        <w:pStyle w:val="TextHeading2"/>
        <w:rPr/>
      </w:pPr>
    </w:p>
    <w:p w14:paraId="59848190" w14:textId="77777777" w:rsidR="00540B8E" w:rsidRDefault="005314F1">
      <w:pPr>
        <w:pStyle w:val="Heading2"/>
        <w:rPr/>
      </w:pPr>
      <w:bookmarkStart w:id="1235" w:name="15761174490880343761"/>
      <w:bookmarkStart w:id="1236" w:name="_Toc218523833"/>
    </w:p>
    <w:p w14:paraId="4B6B600E" w14:textId="77777777" w:rsidR="00540B8E" w:rsidRDefault="005314F1">
      <w:pPr>
        <w:pStyle w:val="TextHeading2"/>
        <w:rPr/>
      </w:pPr>
    </w:p>
    <w:p w14:paraId="7150E4C1" w14:textId="77777777" w:rsidR="00540B8E" w:rsidRDefault="005314F1">
      <w:pPr>
        <w:pStyle w:val="TextHeading2"/>
        <w:rPr/>
      </w:pPr>
    </w:p>
    <w:p w14:paraId="4764C0FD" w14:textId="77777777" w:rsidR="00540B8E" w:rsidRDefault="005314F1">
      <w:pPr>
        <w:pStyle w:val="Heading2"/>
        <w:rPr/>
      </w:pPr>
      <w:bookmarkStart w:id="1243" w:name="904745721617657650"/>
      <w:bookmarkStart w:id="1244" w:name="_Toc218523834"/>
    </w:p>
    <w:p w14:paraId="7F4C93EE" w14:textId="77777777" w:rsidR="00540B8E" w:rsidRDefault="005314F1">
      <w:pPr>
        <w:pStyle w:val="TextHeading2"/>
        <w:rPr/>
        <w:sectPr w:rsidR="00540B8E">
          <w:footerReference w:type="default" r:id="rId18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37D4127D" w14:textId="77777777" w:rsidR="00540B8E" w:rsidRDefault="005314F1">
      <w:pPr>
        <w:pStyle w:val="Heading1"/>
        <w:rPr/>
      </w:pPr>
      <w:bookmarkStart w:id="1249" w:name="8257584867261087568"/>
      <w:bookmarkStart w:id="1250" w:name="_Ref44544506"/>
    </w:p>
    <w:p w14:paraId="5DD61701" w14:textId="77777777" w:rsidR="00540B8E" w:rsidRDefault="005314F1">
      <w:pPr>
        <w:pStyle w:val="TextHeading2"/>
        <w:rPr/>
      </w:pPr>
    </w:p>
    <w:p w14:paraId="793D7A25" w14:textId="77777777" w:rsidR="00540B8E" w:rsidRDefault="006C325D" w:rsidP="006C325D">
      <w:pPr>
        <w:pStyle w:val="TextHeading2"/>
        <w:rPr/>
        <w:sectPr w:rsidR="00540B8E">
          <w:footerReference w:type="default" r:id="rId19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4683D627" w14:textId="77777777" w:rsidR="00540B8E" w:rsidRDefault="005314F1">
      <w:pPr>
        <w:pStyle w:val="Heading1"/>
        <w:rPr/>
      </w:pPr>
    </w:p>
    <w:p w14:paraId="4ABB619F" w14:textId="77777777" w:rsidR="00540B8E" w:rsidRDefault="005314F1">
      <w:pPr>
        <w:pStyle w:val="TextHeading2"/>
        <w:rPr/>
        <w:sectPr w:rsidR="00540B8E">
          <w:footerReference w:type="default" r:id="rId20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119CE73B" w14:textId="77777777" w:rsidR="00540B8E" w:rsidRDefault="005314F1">
      <w:pPr>
        <w:pStyle w:val="Heading1"/>
        <w:rPr/>
      </w:pPr>
    </w:p>
    <w:p w14:paraId="4B5F8D70" w14:textId="77777777" w:rsidR="00540B8E" w:rsidRDefault="005314F1">
      <w:pPr>
        <w:pStyle w:val="Heading2"/>
        <w:rPr/>
      </w:pPr>
      <w:bookmarkStart w:id="1271" w:name="10607977917332868666"/>
      <w:bookmarkStart w:id="1272" w:name="_Ref119481278"/>
      <w:bookmarkStart w:id="1273" w:name="_Ref119492733"/>
      <w:bookmarkStart w:id="1274" w:name="_Ref301787239"/>
      <w:bookmarkStart w:id="1275" w:name="_Toc218523840"/>
    </w:p>
    <w:p w14:paraId="2BC1D4B6" w14:textId="77777777" w:rsidR="00540B8E" w:rsidRDefault="005314F1">
      <w:pPr>
        <w:pStyle w:val="TextHeading2"/>
        <w:rPr/>
      </w:pPr>
    </w:p>
    <w:p w14:paraId="460A077C" w14:textId="77777777" w:rsidR="00540B8E" w:rsidRDefault="005314F1">
      <w:pPr>
        <w:pStyle w:val="Heading3"/>
        <w:rPr/>
      </w:pPr>
      <w:bookmarkStart w:id="1280" w:name="13965535425297067217"/>
    </w:p>
    <w:p w14:paraId="09CDF0D3" w14:textId="77777777" w:rsidR="00540B8E" w:rsidRDefault="005314F1">
      <w:pPr>
        <w:pStyle w:val="TextHeading3"/>
        <w:rPr/>
      </w:pPr>
    </w:p>
    <w:p w14:paraId="3C9C7AC9" w14:textId="77777777" w:rsidR="00540B8E" w:rsidRDefault="005314F1">
      <w:pPr>
        <w:pStyle w:val="Heading3"/>
        <w:rPr/>
      </w:pPr>
      <w:bookmarkStart w:id="1285" w:name="14087018932731222136"/>
      <w:bookmarkStart w:id="1286" w:name="_Ref509490628"/>
    </w:p>
    <w:p w14:paraId="5A1F4A55" w14:textId="77777777" w:rsidR="00540B8E" w:rsidRDefault="005314F1">
      <w:pPr>
        <w:pStyle w:val="TextHeading3"/>
        <w:rPr/>
      </w:pPr>
    </w:p>
    <w:p w14:paraId="7D738C7F" w14:textId="77777777" w:rsidR="00540B8E" w:rsidRDefault="005314F1">
      <w:pPr>
        <w:pStyle w:val="TextHeading3"/>
        <w:rPr/>
      </w:pPr>
    </w:p>
    <w:p w14:paraId="54E1DA5F" w14:textId="77777777" w:rsidR="00540B8E" w:rsidRDefault="005314F1">
      <w:pPr>
        <w:pStyle w:val="TextHeading3"/>
        <w:rPr/>
      </w:pPr>
    </w:p>
    <w:p w14:paraId="77836079" w14:textId="77777777" w:rsidR="00540B8E" w:rsidRDefault="005314F1">
      <w:pPr>
        <w:pStyle w:val="TextHeading3"/>
        <w:rPr/>
      </w:pPr>
    </w:p>
    <w:p w14:paraId="06190CBA" w14:textId="77777777" w:rsidR="00540B8E" w:rsidRDefault="005314F1">
      <w:pPr>
        <w:pStyle w:val="Heading3"/>
        <w:rPr/>
      </w:pPr>
      <w:bookmarkStart w:id="1297" w:name="14088217992495495981"/>
    </w:p>
    <w:p w14:paraId="0A09FE56" w14:textId="77777777" w:rsidR="00540B8E" w:rsidRDefault="005314F1">
      <w:pPr>
        <w:pStyle w:val="TextHeading3"/>
        <w:rPr/>
      </w:pPr>
    </w:p>
    <w:p w14:paraId="3C6ED6A6" w14:textId="77777777" w:rsidR="00540B8E" w:rsidRDefault="005314F1">
      <w:pPr>
        <w:pStyle w:val="Heading3"/>
        <w:rPr/>
      </w:pPr>
      <w:bookmarkStart w:id="1302" w:name="14088697616401205519"/>
    </w:p>
    <w:p w14:paraId="032D7AFF" w14:textId="77777777" w:rsidR="00540B8E" w:rsidRDefault="005314F1">
      <w:pPr>
        <w:pStyle w:val="TextHeading3"/>
        <w:rPr/>
      </w:pPr>
    </w:p>
    <w:p w14:paraId="02D43034" w14:textId="77777777" w:rsidR="00540B8E" w:rsidRDefault="005314F1">
      <w:pPr>
        <w:pStyle w:val="TextHeading3"/>
        <w:rPr/>
      </w:pPr>
    </w:p>
    <w:p w14:paraId="2149EAC6" w14:textId="77777777" w:rsidR="00540B8E" w:rsidRDefault="005314F1">
      <w:pPr>
        <w:pStyle w:val="TextHeading3"/>
        <w:rPr/>
      </w:pPr>
    </w:p>
    <w:p w14:paraId="2BC07B07" w14:textId="77777777" w:rsidR="00540B8E" w:rsidRDefault="005314F1">
      <w:pPr>
        <w:pStyle w:val="TextHeading3"/>
        <w:rPr/>
      </w:pPr>
    </w:p>
    <w:p w14:paraId="123C8A39" w14:textId="77777777" w:rsidR="00540B8E" w:rsidRDefault="005314F1">
      <w:pPr>
        <w:pStyle w:val="Heading3"/>
        <w:rPr/>
      </w:pPr>
      <w:bookmarkStart w:id="1313" w:name="17818166929142019689"/>
    </w:p>
    <w:p w14:paraId="378F558B" w14:textId="77777777" w:rsidR="00540B8E" w:rsidRDefault="005314F1">
      <w:pPr>
        <w:pStyle w:val="TextHeading3"/>
        <w:rPr/>
      </w:pPr>
    </w:p>
    <w:p w14:paraId="10D18F1D" w14:textId="77777777" w:rsidR="00540B8E" w:rsidRDefault="005314F1">
      <w:pPr>
        <w:pStyle w:val="TextHeading4"/>
        <w:rPr/>
      </w:pPr>
    </w:p>
    <w:p w14:paraId="526C084D" w14:textId="77777777" w:rsidR="00540B8E" w:rsidRDefault="005314F1">
      <w:pPr>
        <w:pStyle w:val="TextHeading4"/>
        <w:rPr/>
      </w:pPr>
    </w:p>
    <w:p w14:paraId="158757BA" w14:textId="77777777" w:rsidR="00540B8E" w:rsidRDefault="005314F1">
      <w:pPr>
        <w:pStyle w:val="TextHeading4"/>
        <w:rPr/>
      </w:pPr>
    </w:p>
    <w:p w14:paraId="043D47AD" w14:textId="77777777" w:rsidR="00540B8E" w:rsidRDefault="005314F1">
      <w:pPr>
        <w:pStyle w:val="TextHeading4"/>
        <w:rPr/>
      </w:pPr>
    </w:p>
    <w:p w14:paraId="3DF367CD" w14:textId="77777777" w:rsidR="00540B8E" w:rsidRDefault="005314F1">
      <w:pPr>
        <w:pStyle w:val="TextHeading4"/>
        <w:rPr/>
      </w:pPr>
    </w:p>
    <w:p w14:paraId="3DE206E7" w14:textId="77777777" w:rsidR="00540B8E" w:rsidRDefault="005314F1">
      <w:pPr>
        <w:pStyle w:val="TextHeading4"/>
        <w:rPr/>
      </w:pPr>
    </w:p>
    <w:p w14:paraId="232FA72F" w14:textId="77777777" w:rsidR="00540B8E" w:rsidRDefault="005314F1">
      <w:pPr>
        <w:pStyle w:val="TextHeading4"/>
        <w:rPr/>
      </w:pPr>
    </w:p>
    <w:p w14:paraId="762D72B0" w14:textId="77777777" w:rsidR="00540B8E" w:rsidRDefault="005314F1">
      <w:pPr>
        <w:pStyle w:val="Heading3"/>
        <w:rPr/>
      </w:pPr>
      <w:bookmarkStart w:id="1332" w:name="6570033511105622368"/>
      <w:bookmarkStart w:id="1333" w:name="_Ref509490632"/>
    </w:p>
    <w:p w14:paraId="4895C81E" w14:textId="77777777" w:rsidR="00540B8E" w:rsidRDefault="005314F1">
      <w:pPr>
        <w:pStyle w:val="TextHeading3"/>
        <w:rPr/>
      </w:pPr>
    </w:p>
    <w:p w14:paraId="352AFC3E" w14:textId="77777777" w:rsidR="00540B8E" w:rsidRDefault="005314F1">
      <w:pPr>
        <w:pStyle w:val="TextHeading3"/>
        <w:rPr/>
      </w:pPr>
    </w:p>
    <w:p w14:paraId="4D1BAC17" w14:textId="77777777" w:rsidR="00540B8E" w:rsidRDefault="005314F1">
      <w:pPr>
        <w:pStyle w:val="Heading3"/>
        <w:rPr/>
      </w:pPr>
      <w:bookmarkStart w:id="1340" w:name="6570752946964186675"/>
    </w:p>
    <w:p w14:paraId="39A5D8D4" w14:textId="77777777" w:rsidR="00540B8E" w:rsidRDefault="005314F1">
      <w:pPr>
        <w:pStyle w:val="TextHeading3"/>
        <w:rPr/>
      </w:pPr>
    </w:p>
    <w:p w14:paraId="2A7C1B21" w14:textId="77777777" w:rsidR="00540B8E" w:rsidRDefault="005314F1">
      <w:pPr>
        <w:pStyle w:val="Heading3"/>
        <w:rPr/>
      </w:pPr>
      <w:bookmarkStart w:id="1345" w:name="6571232570869896213"/>
    </w:p>
    <w:p w14:paraId="762979DB" w14:textId="77777777" w:rsidR="00540B8E" w:rsidRDefault="005314F1">
      <w:pPr>
        <w:pStyle w:val="TextHeading3"/>
        <w:rPr/>
      </w:pPr>
    </w:p>
    <w:p w14:paraId="3034C198" w14:textId="77777777" w:rsidR="00540B8E" w:rsidRDefault="005314F1">
      <w:pPr>
        <w:pStyle w:val="TextHeading3"/>
        <w:rPr/>
      </w:pPr>
    </w:p>
    <w:p w14:paraId="72F3A16F" w14:textId="77777777" w:rsidR="00540B8E" w:rsidRDefault="005314F1">
      <w:pPr>
        <w:pStyle w:val="Heading3"/>
        <w:rPr/>
      </w:pPr>
      <w:bookmarkStart w:id="1352" w:name="6571952006728460520"/>
    </w:p>
    <w:p w14:paraId="07850887" w14:textId="77777777" w:rsidR="00540B8E" w:rsidRDefault="005314F1">
      <w:pPr>
        <w:pStyle w:val="TextHeading3"/>
        <w:rPr/>
      </w:pPr>
    </w:p>
    <w:p w14:paraId="15A4D76C" w14:textId="77777777" w:rsidR="00540B8E" w:rsidRDefault="005314F1">
      <w:pPr>
        <w:pStyle w:val="Heading3"/>
        <w:rPr/>
      </w:pPr>
      <w:bookmarkStart w:id="1357" w:name="9290919437997694943"/>
    </w:p>
    <w:p w14:paraId="6FE8FC6F" w14:textId="77777777" w:rsidR="00540B8E" w:rsidRDefault="005314F1">
      <w:pPr>
        <w:pStyle w:val="TextHeading3"/>
        <w:rPr/>
      </w:pPr>
    </w:p>
    <w:p w14:paraId="582922FD" w14:textId="77777777" w:rsidR="00540B8E" w:rsidRDefault="005314F1">
      <w:pPr>
        <w:pStyle w:val="Heading3"/>
        <w:rPr/>
      </w:pPr>
      <w:bookmarkStart w:id="1362" w:name="9291399061903404481"/>
    </w:p>
    <w:p w14:paraId="3D3016B5" w14:textId="77777777" w:rsidR="00540B8E" w:rsidRDefault="005314F1">
      <w:pPr>
        <w:pStyle w:val="TextHeading3"/>
        <w:rPr/>
      </w:pPr>
    </w:p>
    <w:p w14:paraId="78E3EC93" w14:textId="77777777" w:rsidR="00540B8E" w:rsidRDefault="005314F1">
      <w:pPr>
        <w:pStyle w:val="Heading3"/>
        <w:rPr/>
      </w:pPr>
      <w:bookmarkStart w:id="1367" w:name="9291878685809114019"/>
    </w:p>
    <w:p w14:paraId="5AF7C6E6" w14:textId="77777777" w:rsidR="00540B8E" w:rsidRDefault="005314F1">
      <w:pPr>
        <w:pStyle w:val="TextHeading3"/>
        <w:rPr/>
      </w:pPr>
    </w:p>
    <w:p w14:paraId="6E965D5D" w14:textId="77777777" w:rsidR="00540B8E" w:rsidRDefault="005314F1">
      <w:pPr>
        <w:pStyle w:val="Heading3"/>
        <w:rPr/>
      </w:pPr>
      <w:bookmarkStart w:id="1372" w:name="9292358309714823557"/>
    </w:p>
    <w:p w14:paraId="1988A3A3" w14:textId="77777777" w:rsidR="00540B8E" w:rsidRDefault="005314F1">
      <w:pPr>
        <w:pStyle w:val="TextHeading3"/>
        <w:rPr/>
      </w:pPr>
    </w:p>
    <w:p w14:paraId="29FA5871" w14:textId="77777777" w:rsidR="00540B8E" w:rsidRDefault="005314F1">
      <w:pPr>
        <w:pStyle w:val="Heading3"/>
        <w:rPr/>
      </w:pPr>
      <w:bookmarkStart w:id="1377" w:name="5270671899271369135"/>
    </w:p>
    <w:p w14:paraId="041FB1AF" w14:textId="77777777" w:rsidR="00540B8E" w:rsidRDefault="005314F1">
      <w:pPr>
        <w:pStyle w:val="TextHeading3"/>
        <w:rPr/>
      </w:pPr>
    </w:p>
    <w:p w14:paraId="4EF036C1" w14:textId="77777777" w:rsidR="00540B8E" w:rsidRDefault="005314F1">
      <w:pPr>
        <w:pStyle w:val="TextHeading4"/>
        <w:rPr/>
      </w:pPr>
    </w:p>
    <w:p w14:paraId="70715C15" w14:textId="77777777" w:rsidR="00540B8E" w:rsidRDefault="005314F1">
      <w:pPr>
        <w:pStyle w:val="TextHeading4"/>
        <w:rPr/>
      </w:pPr>
    </w:p>
    <w:p w14:paraId="47E686E4" w14:textId="77777777" w:rsidR="00540B8E" w:rsidRDefault="005314F1">
      <w:pPr>
        <w:pStyle w:val="TextHeading3"/>
        <w:rPr/>
      </w:pPr>
    </w:p>
    <w:p w14:paraId="71D1BD01" w14:textId="77777777" w:rsidR="00540B8E" w:rsidRDefault="005314F1">
      <w:pPr>
        <w:pStyle w:val="Heading3"/>
        <w:rPr/>
      </w:pPr>
      <w:bookmarkStart w:id="1388" w:name="5271870959035642980"/>
    </w:p>
    <w:p w14:paraId="164CC9F3" w14:textId="77777777" w:rsidR="00540B8E" w:rsidRDefault="005314F1">
      <w:pPr>
        <w:pStyle w:val="TextHeading3"/>
        <w:rPr/>
      </w:pPr>
    </w:p>
    <w:p w14:paraId="1AEC290D" w14:textId="77777777" w:rsidR="00540B8E" w:rsidRDefault="005314F1">
      <w:pPr>
        <w:pStyle w:val="Heading3"/>
        <w:rPr/>
      </w:pPr>
      <w:bookmarkStart w:id="1393" w:name="6919787709891577870"/>
    </w:p>
    <w:p w14:paraId="70EF8CEB" w14:textId="77777777" w:rsidR="00540B8E" w:rsidRDefault="005314F1">
      <w:pPr>
        <w:pStyle w:val="TextHeading3"/>
        <w:rPr/>
      </w:pPr>
    </w:p>
    <w:p w14:paraId="30FE123A" w14:textId="77777777" w:rsidR="00540B8E" w:rsidRDefault="005314F1">
      <w:pPr>
        <w:pStyle w:val="TextHeading3"/>
        <w:rPr/>
      </w:pPr>
    </w:p>
    <w:p w14:paraId="1E0E027B" w14:textId="77777777" w:rsidR="00540B8E" w:rsidRDefault="005314F1">
      <w:pPr>
        <w:pStyle w:val="TextHeading3"/>
        <w:rPr/>
      </w:pPr>
    </w:p>
    <w:p w14:paraId="1A81E022" w14:textId="77777777" w:rsidR="004407C2" w:rsidRDefault="005314F1">
      <w:pPr>
        <w:pStyle w:val="TextHeading3"/>
        <w:rPr/>
      </w:pPr>
    </w:p>
    <w:p w14:paraId="03803BB7" w14:textId="77777777" w:rsidR="00540B8E" w:rsidRPr="004407C2" w:rsidRDefault="004407C2" w:rsidP="004407C2">
      <w:pPr>
        <w:spacing w:after="200" w:line="276" w:lineRule="auto"/>
        <w:rPr>
          <w:szCs w:val="20"/>
        </w:rPr>
      </w:pPr>
    </w:p>
    <w:p w14:paraId="697F9A45" w14:textId="77777777" w:rsidR="00540B8E" w:rsidRDefault="005314F1">
      <w:pPr>
        <w:pStyle w:val="Heading3"/>
        <w:rPr/>
      </w:pPr>
      <w:bookmarkStart w:id="1406" w:name="7494026712699528945"/>
    </w:p>
    <w:p w14:paraId="5F4E2B25" w14:textId="77777777" w:rsidR="00540B8E" w:rsidRDefault="005314F1">
      <w:pPr>
        <w:pStyle w:val="TextHeading3"/>
        <w:rPr/>
      </w:pPr>
    </w:p>
    <w:p w14:paraId="54DA21BA" w14:textId="77777777" w:rsidR="00540B8E" w:rsidRDefault="005314F1">
      <w:pPr>
        <w:pStyle w:val="TextHeading3"/>
        <w:rPr/>
      </w:pPr>
    </w:p>
    <w:p w14:paraId="4F4CBD01" w14:textId="77777777" w:rsidR="00540B8E" w:rsidRDefault="005314F1">
      <w:pPr>
        <w:pStyle w:val="TextHeading3"/>
        <w:rPr/>
      </w:pPr>
    </w:p>
    <w:p w14:paraId="4DFBA06F" w14:textId="77777777" w:rsidR="00540B8E" w:rsidRDefault="005314F1">
      <w:pPr>
        <w:pStyle w:val="TextHeading3"/>
        <w:rPr/>
      </w:pPr>
    </w:p>
    <w:p w14:paraId="4946B0B1" w14:textId="77777777" w:rsidR="00540B8E" w:rsidRDefault="005314F1">
      <w:pPr>
        <w:pStyle w:val="TextHeading3"/>
        <w:rPr/>
      </w:pPr>
    </w:p>
    <w:p w14:paraId="37F5657F" w14:textId="77777777" w:rsidR="00540B8E" w:rsidRDefault="005314F1">
      <w:pPr>
        <w:pStyle w:val="Heading2"/>
        <w:rPr/>
      </w:pPr>
      <w:bookmarkStart w:id="1419" w:name="16146184161926789452"/>
      <w:bookmarkStart w:id="1420" w:name="_Ref220405287"/>
      <w:bookmarkStart w:id="1421" w:name="_Toc218523841"/>
    </w:p>
    <w:p w14:paraId="5C4381E4" w14:textId="77777777" w:rsidR="00540B8E" w:rsidRDefault="005314F1">
      <w:pPr>
        <w:pStyle w:val="TextHeading2"/>
        <w:rPr/>
      </w:pPr>
    </w:p>
    <w:p w14:paraId="24DAEFFB" w14:textId="77777777" w:rsidR="00540B8E" w:rsidRDefault="005314F1">
      <w:pPr>
        <w:pStyle w:val="TextHeading2"/>
        <w:rPr/>
      </w:pPr>
    </w:p>
    <w:p w14:paraId="7E353617" w14:textId="77777777" w:rsidR="00540B8E" w:rsidRDefault="005314F1">
      <w:pPr>
        <w:pStyle w:val="Heading2"/>
        <w:rPr/>
      </w:pPr>
      <w:bookmarkStart w:id="1428" w:name="14184469743489709734"/>
      <w:bookmarkStart w:id="1429" w:name="_Toc507273116"/>
      <w:bookmarkStart w:id="1430" w:name="_Ref119479877"/>
      <w:bookmarkStart w:id="1431" w:name="_Toc218523842"/>
    </w:p>
    <w:p w14:paraId="5A68FC40" w14:textId="77777777" w:rsidR="00540B8E" w:rsidRDefault="005314F1">
      <w:pPr>
        <w:pStyle w:val="TextHeading2"/>
        <w:rPr/>
      </w:pPr>
    </w:p>
    <w:p w14:paraId="08A212AC" w14:textId="77777777" w:rsidR="00540B8E" w:rsidRDefault="005314F1">
      <w:pPr>
        <w:pStyle w:val="TextHeading3"/>
        <w:rPr/>
      </w:pPr>
    </w:p>
    <w:p w14:paraId="4CB307C8" w14:textId="77777777" w:rsidR="00540B8E" w:rsidRDefault="005314F1">
      <w:pPr>
        <w:pStyle w:val="TextHeading3"/>
        <w:rPr/>
      </w:pPr>
    </w:p>
    <w:p w14:paraId="0B3E5F72" w14:textId="77777777" w:rsidR="00540B8E" w:rsidRDefault="005314F1">
      <w:pPr>
        <w:pStyle w:val="TextHeading3"/>
        <w:rPr/>
      </w:pPr>
    </w:p>
    <w:p w14:paraId="72E05F71" w14:textId="77777777" w:rsidR="00540B8E" w:rsidRDefault="005314F1">
      <w:pPr>
        <w:pStyle w:val="TextHeading3"/>
        <w:rPr/>
      </w:pPr>
    </w:p>
    <w:p w14:paraId="24BA79BF" w14:textId="77777777" w:rsidR="00540B8E" w:rsidRDefault="005314F1">
      <w:pPr>
        <w:pStyle w:val="TextHeading3"/>
        <w:rPr/>
      </w:pPr>
    </w:p>
    <w:p w14:paraId="20DD6C6E" w14:textId="77777777" w:rsidR="00540B8E" w:rsidRDefault="005314F1">
      <w:pPr>
        <w:pStyle w:val="Heading2"/>
        <w:rPr/>
      </w:pPr>
      <w:bookmarkStart w:id="1446" w:name="11954226565216652239"/>
      <w:bookmarkStart w:id="1447" w:name="_Ref220391720"/>
      <w:bookmarkStart w:id="1448" w:name="_Toc218523843"/>
    </w:p>
    <w:p w14:paraId="69957BD8" w14:textId="77777777" w:rsidR="00540B8E" w:rsidRDefault="005314F1">
      <w:pPr>
        <w:pStyle w:val="TextHeading2"/>
        <w:rPr/>
      </w:pPr>
    </w:p>
    <w:p w14:paraId="26BCFD0A" w14:textId="77777777" w:rsidR="00540B8E" w:rsidRDefault="005314F1">
      <w:pPr>
        <w:pStyle w:val="Heading3"/>
        <w:rPr/>
      </w:pPr>
      <w:bookmarkStart w:id="1453" w:name="11954706189122361777"/>
    </w:p>
    <w:p w14:paraId="3B442DDE" w14:textId="77777777" w:rsidR="00540B8E" w:rsidRDefault="005314F1">
      <w:pPr>
        <w:pStyle w:val="TextHeading3"/>
        <w:rPr/>
      </w:pPr>
    </w:p>
    <w:p w14:paraId="41A07132" w14:textId="77777777" w:rsidR="00540B8E" w:rsidRDefault="005314F1">
      <w:pPr>
        <w:pStyle w:val="Heading3"/>
        <w:rPr/>
      </w:pPr>
      <w:bookmarkStart w:id="1458" w:name="11954946001075216546"/>
    </w:p>
    <w:p w14:paraId="432352F2" w14:textId="77777777" w:rsidR="00540B8E" w:rsidRDefault="005314F1">
      <w:pPr>
        <w:pStyle w:val="TextHeading3"/>
        <w:rPr/>
      </w:pPr>
    </w:p>
    <w:p w14:paraId="3D31E834" w14:textId="77777777" w:rsidR="00540B8E" w:rsidRDefault="005314F1">
      <w:pPr>
        <w:pStyle w:val="Heading3"/>
        <w:rPr/>
      </w:pPr>
      <w:bookmarkStart w:id="1463" w:name="11955425624980926084"/>
    </w:p>
    <w:p w14:paraId="3EA5E802" w14:textId="77777777" w:rsidR="004407C2" w:rsidRDefault="005314F1" w:rsidP="004407C2">
      <w:pPr>
        <w:pStyle w:val="TextHeading3"/>
        <w:spacing w:line="276" w:lineRule="auto"/>
        <w:rPr/>
      </w:pPr>
    </w:p>
    <w:p w14:paraId="7DC27BC0" w14:textId="77777777" w:rsidR="00540B8E" w:rsidRPr="004407C2" w:rsidRDefault="004407C2" w:rsidP="004407C2">
      <w:pPr>
        <w:spacing w:after="200" w:line="276" w:lineRule="auto"/>
        <w:rPr>
          <w:szCs w:val="20"/>
        </w:rPr>
      </w:pPr>
    </w:p>
    <w:p w14:paraId="29126B97" w14:textId="77777777" w:rsidR="00540B8E" w:rsidRDefault="005314F1">
      <w:pPr>
        <w:pStyle w:val="TextHeading3"/>
        <w:rPr/>
      </w:pPr>
    </w:p>
    <w:p w14:paraId="42B6367A" w14:textId="77777777" w:rsidR="00540B8E" w:rsidRDefault="005314F1">
      <w:pPr>
        <w:pStyle w:val="TextHeading3"/>
        <w:rPr/>
      </w:pPr>
    </w:p>
    <w:p w14:paraId="6354D01E" w14:textId="77777777" w:rsidR="00540B8E" w:rsidRDefault="005314F1">
      <w:pPr>
        <w:pStyle w:val="TextHeading3"/>
        <w:rPr/>
      </w:pPr>
    </w:p>
    <w:p w14:paraId="47C0FB05" w14:textId="77777777" w:rsidR="00540B8E" w:rsidRDefault="005314F1">
      <w:pPr>
        <w:pStyle w:val="Heading2"/>
        <w:rPr/>
      </w:pPr>
      <w:bookmarkStart w:id="1476" w:name="337939498182716388"/>
      <w:bookmarkStart w:id="1477" w:name="_Toc507273117"/>
      <w:bookmarkStart w:id="1478" w:name="_Toc218523844"/>
    </w:p>
    <w:p w14:paraId="516ACCC7" w14:textId="77777777" w:rsidR="00540B8E" w:rsidRDefault="005314F1">
      <w:pPr>
        <w:pStyle w:val="TextHeading2"/>
        <w:rPr/>
      </w:pPr>
    </w:p>
    <w:p w14:paraId="093EBF98" w14:textId="77777777" w:rsidR="00540B8E" w:rsidRDefault="005314F1">
      <w:pPr>
        <w:pStyle w:val="TextHeading2"/>
        <w:rPr/>
      </w:pPr>
    </w:p>
    <w:p w14:paraId="4748E0C4" w14:textId="77777777" w:rsidR="00540B8E" w:rsidRDefault="005314F1">
      <w:pPr>
        <w:pStyle w:val="TextHeading2"/>
        <w:rPr/>
        <w:sectPr w:rsidR="00540B8E">
          <w:footerReference w:type="default" r:id="rId21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51E3A208" w14:textId="77777777" w:rsidR="00540B8E" w:rsidRDefault="005314F1">
      <w:pPr>
        <w:pStyle w:val="Heading1"/>
        <w:rPr/>
      </w:pPr>
    </w:p>
    <w:p w14:paraId="24CBFD27" w14:textId="77777777" w:rsidR="00540B8E" w:rsidRDefault="005314F1">
      <w:pPr>
        <w:pStyle w:val="TextHeading2"/>
        <w:rPr/>
      </w:pPr>
    </w:p>
    <w:p w14:paraId="40BB7864" w14:textId="77777777" w:rsidR="00540B8E" w:rsidRDefault="005314F1">
      <w:pPr>
        <w:pStyle w:val="Heading2"/>
        <w:rPr/>
      </w:pPr>
      <w:bookmarkStart w:id="1494" w:name="_Toc218523846"/>
      <w:bookmarkStart w:id="1495" w:name="15152141074271571474"/>
      <w:bookmarkStart w:id="1496" w:name="_Ref224199639"/>
    </w:p>
    <w:p w14:paraId="73066925" w14:textId="77777777" w:rsidR="00540B8E" w:rsidRDefault="005314F1">
      <w:pPr>
        <w:pStyle w:val="TextHeading2"/>
        <w:rPr/>
      </w:pPr>
    </w:p>
    <w:p w14:paraId="57FCA1F5" w14:textId="77777777" w:rsidR="00540B8E" w:rsidRDefault="005314F1">
      <w:pPr>
        <w:pStyle w:val="Heading3"/>
        <w:rPr/>
      </w:pPr>
      <w:bookmarkStart w:id="1501" w:name="4954177668865028889"/>
    </w:p>
    <w:p w14:paraId="11DE150A" w14:textId="77777777" w:rsidR="00540B8E" w:rsidRDefault="005314F1">
      <w:pPr>
        <w:pStyle w:val="TextHeading3"/>
        <w:rPr/>
      </w:pPr>
    </w:p>
    <w:p w14:paraId="0FD9DCBB" w14:textId="77777777" w:rsidR="00540B8E" w:rsidRDefault="005314F1">
      <w:pPr>
        <w:pStyle w:val="TextHeading3"/>
        <w:rPr/>
      </w:pPr>
    </w:p>
    <w:p w14:paraId="33F598F9" w14:textId="77777777" w:rsidR="00540B8E" w:rsidRDefault="005314F1">
      <w:pPr>
        <w:pStyle w:val="TextHeading3"/>
        <w:rPr/>
      </w:pPr>
    </w:p>
    <w:p w14:paraId="6FFA5448" w14:textId="77777777" w:rsidR="00540B8E" w:rsidRDefault="005314F1">
      <w:pPr>
        <w:pStyle w:val="TextHeading3"/>
        <w:rPr/>
      </w:pPr>
    </w:p>
    <w:p w14:paraId="71804776" w14:textId="77777777" w:rsidR="00540B8E" w:rsidRDefault="005314F1">
      <w:pPr>
        <w:pStyle w:val="Heading3"/>
        <w:rPr/>
      </w:pPr>
      <w:bookmarkStart w:id="1512" w:name="17773071729512515224"/>
    </w:p>
    <w:p w14:paraId="61427D11" w14:textId="77777777" w:rsidR="00540B8E" w:rsidRDefault="005314F1">
      <w:pPr>
        <w:pStyle w:val="TextHeading3"/>
        <w:rPr/>
      </w:pPr>
    </w:p>
    <w:p w14:paraId="4EC4D11D" w14:textId="77777777" w:rsidR="00540B8E" w:rsidRDefault="005314F1">
      <w:pPr>
        <w:pStyle w:val="TextHeading3"/>
        <w:rPr/>
      </w:pPr>
    </w:p>
    <w:p w14:paraId="6F971A80" w14:textId="77777777" w:rsidR="00540B8E" w:rsidRDefault="005314F1">
      <w:pPr>
        <w:pStyle w:val="TextHeading4"/>
        <w:rPr/>
      </w:pPr>
    </w:p>
    <w:p w14:paraId="12E09FF5" w14:textId="77777777" w:rsidR="00540B8E" w:rsidRDefault="005314F1">
      <w:pPr>
        <w:pStyle w:val="TextHeading4"/>
        <w:rPr/>
      </w:pPr>
    </w:p>
    <w:p w14:paraId="4E652C6E" w14:textId="77777777" w:rsidR="00540B8E" w:rsidRDefault="005314F1" w:rsidP="004407C2">
      <w:pPr>
        <w:pStyle w:val="TextHeading3"/>
        <w:spacing w:line="276" w:lineRule="auto"/>
        <w:rPr/>
      </w:pPr>
    </w:p>
    <w:p w14:paraId="1A665B2B" w14:textId="77777777" w:rsidR="00540B8E" w:rsidRDefault="005314F1" w:rsidP="004407C2">
      <w:pPr>
        <w:pStyle w:val="TextHeading3"/>
        <w:spacing w:line="276" w:lineRule="auto"/>
        <w:rPr/>
      </w:pPr>
    </w:p>
    <w:p w14:paraId="63C446FA" w14:textId="77777777" w:rsidR="00540B8E" w:rsidRDefault="005314F1" w:rsidP="004407C2">
      <w:pPr>
        <w:pStyle w:val="TextHeading3"/>
        <w:spacing w:line="276" w:lineRule="auto"/>
        <w:rPr/>
      </w:pPr>
    </w:p>
    <w:p w14:paraId="7BE3D429" w14:textId="77777777" w:rsidR="004407C2" w:rsidRDefault="005314F1" w:rsidP="004407C2">
      <w:pPr>
        <w:pStyle w:val="TextHeading3"/>
        <w:spacing w:line="276" w:lineRule="auto"/>
        <w:rPr/>
      </w:pPr>
    </w:p>
    <w:p w14:paraId="6E4F25F3" w14:textId="77777777" w:rsidR="00540B8E" w:rsidRPr="004407C2" w:rsidRDefault="004407C2" w:rsidP="004407C2">
      <w:pPr>
        <w:spacing w:after="200" w:line="276" w:lineRule="auto"/>
        <w:rPr>
          <w:szCs w:val="20"/>
        </w:rPr>
      </w:pPr>
    </w:p>
    <w:p w14:paraId="6D6FBB42" w14:textId="77777777" w:rsidR="00540B8E" w:rsidRDefault="005314F1">
      <w:pPr>
        <w:pStyle w:val="Heading3"/>
        <w:rPr/>
      </w:pPr>
      <w:bookmarkStart w:id="1533" w:name="6110520815585029040"/>
    </w:p>
    <w:p w14:paraId="726FC70A" w14:textId="77777777" w:rsidR="00540B8E" w:rsidRDefault="005314F1">
      <w:pPr>
        <w:pStyle w:val="TextHeading3"/>
        <w:rPr/>
      </w:pPr>
    </w:p>
    <w:p w14:paraId="4533B269" w14:textId="77777777" w:rsidR="00540B8E" w:rsidRDefault="005314F1">
      <w:pPr>
        <w:pStyle w:val="TextHeading3"/>
        <w:rPr/>
      </w:pPr>
    </w:p>
    <w:p w14:paraId="6B502FA6" w14:textId="77777777" w:rsidR="00540B8E" w:rsidRDefault="005314F1">
      <w:pPr>
        <w:pStyle w:val="TextHeading3"/>
        <w:ind w:left="1440"/>
        <w:rPr/>
      </w:pPr>
    </w:p>
    <w:p w14:paraId="7E40D469" w14:textId="77777777" w:rsidR="00540B8E" w:rsidRDefault="005314F1">
      <w:pPr>
        <w:pStyle w:val="TextHeading3"/>
        <w:ind w:left="1440"/>
        <w:rPr/>
      </w:pPr>
    </w:p>
    <w:p w14:paraId="1821A992" w14:textId="77777777" w:rsidR="00540B8E" w:rsidRDefault="005314F1">
      <w:pPr>
        <w:pStyle w:val="TextHeading3"/>
        <w:ind w:left="1440"/>
        <w:rPr/>
      </w:pPr>
    </w:p>
    <w:p w14:paraId="5E730F64" w14:textId="77777777" w:rsidR="00540B8E" w:rsidRDefault="005314F1">
      <w:pPr>
        <w:pStyle w:val="TextHeading3"/>
        <w:rPr/>
      </w:pPr>
    </w:p>
    <w:p w14:paraId="7F2268DC" w14:textId="77777777" w:rsidR="00540B8E" w:rsidRDefault="005314F1">
      <w:pPr>
        <w:pStyle w:val="TextHeading3"/>
        <w:rPr/>
      </w:pPr>
    </w:p>
    <w:p w14:paraId="661DB196" w14:textId="77777777" w:rsidR="00540B8E" w:rsidRDefault="005314F1">
      <w:pPr>
        <w:pStyle w:val="Heading3"/>
        <w:rPr/>
      </w:pPr>
      <w:bookmarkStart w:id="1550" w:name="1174314058990776762"/>
    </w:p>
    <w:p w14:paraId="1C32B677" w14:textId="77777777" w:rsidR="00540B8E" w:rsidRDefault="005314F1">
      <w:pPr>
        <w:pStyle w:val="TextHeading3"/>
        <w:rPr/>
      </w:pPr>
    </w:p>
    <w:p w14:paraId="608EA714" w14:textId="77777777" w:rsidR="00540B8E" w:rsidRDefault="005314F1">
      <w:pPr>
        <w:pStyle w:val="TextHeading4"/>
        <w:rPr/>
      </w:pPr>
    </w:p>
    <w:p w14:paraId="5BAC9EC7" w14:textId="77777777" w:rsidR="00540B8E" w:rsidRDefault="005314F1">
      <w:pPr>
        <w:pStyle w:val="TextHeading4"/>
        <w:rPr/>
      </w:pPr>
    </w:p>
    <w:p w14:paraId="08542372" w14:textId="77777777" w:rsidR="00540B8E" w:rsidRDefault="005314F1">
      <w:pPr>
        <w:pStyle w:val="TextHeading3"/>
        <w:rPr/>
      </w:pPr>
    </w:p>
    <w:p w14:paraId="1EE07627" w14:textId="77777777" w:rsidR="00540B8E" w:rsidRDefault="005314F1">
      <w:pPr>
        <w:pStyle w:val="TextHeading3"/>
        <w:rPr/>
      </w:pPr>
    </w:p>
    <w:p w14:paraId="24217050" w14:textId="77777777" w:rsidR="00540B8E" w:rsidRDefault="005314F1">
      <w:pPr>
        <w:pStyle w:val="TextHeading3"/>
        <w:rPr/>
      </w:pPr>
    </w:p>
    <w:p w14:paraId="31DE851B" w14:textId="77777777" w:rsidR="00540B8E" w:rsidRDefault="005314F1">
      <w:pPr>
        <w:pStyle w:val="Heading2"/>
        <w:rPr/>
      </w:pPr>
      <w:bookmarkStart w:id="1565" w:name="4955376728629302734"/>
      <w:bookmarkStart w:id="1566" w:name="_Toc511372196"/>
      <w:bookmarkStart w:id="1567" w:name="_Toc218523847"/>
    </w:p>
    <w:p w14:paraId="40A520B2" w14:textId="77777777" w:rsidR="00540B8E" w:rsidRDefault="005314F1">
      <w:pPr>
        <w:pStyle w:val="TextHeading2"/>
        <w:rPr/>
      </w:pPr>
    </w:p>
    <w:p w14:paraId="19E415DF" w14:textId="77777777" w:rsidR="00540B8E" w:rsidRDefault="005314F1">
      <w:pPr>
        <w:pStyle w:val="Heading3"/>
        <w:rPr/>
      </w:pPr>
      <w:bookmarkStart w:id="1572" w:name="9840025182735738671"/>
    </w:p>
    <w:p w14:paraId="5E27D13E" w14:textId="77777777" w:rsidR="00540B8E" w:rsidRDefault="005314F1">
      <w:pPr>
        <w:pStyle w:val="TextHeading3"/>
        <w:rPr/>
      </w:pPr>
    </w:p>
    <w:p w14:paraId="3893316F" w14:textId="77777777" w:rsidR="00540B8E" w:rsidRDefault="005314F1">
      <w:pPr>
        <w:pStyle w:val="TextHeading3"/>
        <w:rPr/>
      </w:pPr>
    </w:p>
    <w:p w14:paraId="01DC371C" w14:textId="77777777" w:rsidR="00540B8E" w:rsidRDefault="005314F1">
      <w:pPr>
        <w:pStyle w:val="Heading3"/>
        <w:rPr/>
      </w:pPr>
      <w:bookmarkStart w:id="1579" w:name="9840744618594302978"/>
    </w:p>
    <w:p w14:paraId="783AE118" w14:textId="77777777" w:rsidR="00540B8E" w:rsidRDefault="005314F1">
      <w:pPr>
        <w:pStyle w:val="TextHeading3"/>
        <w:rPr/>
      </w:pPr>
    </w:p>
    <w:p w14:paraId="05DA5135" w14:textId="77777777" w:rsidR="00540B8E" w:rsidRDefault="005314F1">
      <w:pPr>
        <w:pStyle w:val="TextHeading3"/>
        <w:rPr/>
      </w:pPr>
    </w:p>
    <w:p w14:paraId="236A0F7C" w14:textId="77777777" w:rsidR="00540B8E" w:rsidRDefault="005314F1">
      <w:pPr>
        <w:pStyle w:val="Heading2"/>
        <w:rPr/>
      </w:pPr>
      <w:bookmarkStart w:id="1586" w:name="9841464054452867285"/>
      <w:bookmarkStart w:id="1587" w:name="_Toc511372197"/>
      <w:bookmarkStart w:id="1588" w:name="_Toc218523848"/>
    </w:p>
    <w:p w14:paraId="36E0C87C" w14:textId="77777777" w:rsidR="00540B8E" w:rsidRDefault="005314F1">
      <w:pPr>
        <w:pStyle w:val="TextHeading2"/>
        <w:rPr/>
      </w:pPr>
    </w:p>
    <w:p w14:paraId="68781EFA" w14:textId="77777777" w:rsidR="00540B8E" w:rsidRDefault="005314F1">
      <w:pPr>
        <w:pStyle w:val="TextHeading2"/>
        <w:rPr/>
      </w:pPr>
    </w:p>
    <w:p w14:paraId="6349462B" w14:textId="77777777" w:rsidR="00540B8E" w:rsidRDefault="005314F1">
      <w:pPr>
        <w:pStyle w:val="Heading2"/>
        <w:rPr/>
      </w:pPr>
      <w:bookmarkStart w:id="1595" w:name="9842183490311431592"/>
      <w:bookmarkStart w:id="1596" w:name="_Toc511372198"/>
      <w:bookmarkStart w:id="1597" w:name="_Toc218523849"/>
    </w:p>
    <w:p w14:paraId="0D15C84D" w14:textId="77777777" w:rsidR="00540B8E" w:rsidRDefault="005314F1">
      <w:pPr>
        <w:pStyle w:val="TextHeading2"/>
        <w:rPr/>
      </w:pPr>
    </w:p>
    <w:p w14:paraId="17B1DBEF" w14:textId="77777777" w:rsidR="00540B8E" w:rsidRDefault="005314F1">
      <w:pPr>
        <w:pStyle w:val="TextHeading2"/>
        <w:rPr/>
      </w:pPr>
    </w:p>
    <w:p w14:paraId="1D4F2EE0" w14:textId="77777777" w:rsidR="00540B8E" w:rsidRDefault="005314F1">
      <w:pPr>
        <w:pStyle w:val="TextHeading2"/>
        <w:rPr/>
      </w:pPr>
    </w:p>
    <w:p w14:paraId="01C6130F" w14:textId="77777777" w:rsidR="00540B8E" w:rsidRDefault="005314F1">
      <w:pPr>
        <w:pStyle w:val="Heading2"/>
        <w:rPr/>
      </w:pPr>
      <w:bookmarkStart w:id="1606" w:name="15740233474386058809"/>
      <w:bookmarkStart w:id="1607" w:name="_Toc511372199"/>
      <w:bookmarkStart w:id="1608" w:name="_Toc218523850"/>
    </w:p>
    <w:p w14:paraId="26D5C519" w14:textId="77777777" w:rsidR="00540B8E" w:rsidRDefault="005314F1">
      <w:pPr>
        <w:pStyle w:val="TextHeading2"/>
        <w:rPr/>
        <w:sectPr w:rsidR="00540B8E">
          <w:footerReference w:type="default" r:id="rId22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71F70EB9" w14:textId="77777777" w:rsidR="00540B8E" w:rsidRDefault="005314F1">
      <w:pPr>
        <w:pStyle w:val="Heading1"/>
        <w:rPr/>
      </w:pPr>
    </w:p>
    <w:p w14:paraId="2DFCBA5B" w14:textId="77777777" w:rsidR="00540B8E" w:rsidRDefault="005314F1">
      <w:pPr>
        <w:pStyle w:val="Heading2"/>
        <w:rPr/>
      </w:pPr>
      <w:bookmarkStart w:id="1619" w:name="17411271995670946854"/>
      <w:bookmarkStart w:id="1620" w:name="_Ref221413631"/>
      <w:bookmarkStart w:id="1621" w:name="_Toc218523852"/>
    </w:p>
    <w:p w14:paraId="53860528" w14:textId="77777777" w:rsidR="00540B8E" w:rsidRDefault="005314F1">
      <w:pPr>
        <w:pStyle w:val="TextHeading2"/>
        <w:rPr/>
      </w:pPr>
    </w:p>
    <w:p w14:paraId="5780B00A" w14:textId="77777777" w:rsidR="00540B8E" w:rsidRDefault="005314F1">
      <w:pPr>
        <w:pStyle w:val="TextHeading2"/>
        <w:rPr/>
      </w:pPr>
    </w:p>
    <w:p w14:paraId="7EEE47AC" w14:textId="77777777" w:rsidR="00540B8E" w:rsidRDefault="005314F1">
      <w:pPr>
        <w:pStyle w:val="TextHeading2"/>
        <w:rPr/>
      </w:pPr>
    </w:p>
    <w:p w14:paraId="16407BBC" w14:textId="77777777" w:rsidR="00540B8E" w:rsidRDefault="005314F1">
      <w:pPr>
        <w:pStyle w:val="Heading2"/>
        <w:rPr/>
      </w:pPr>
      <w:bookmarkStart w:id="1630" w:name="_Toc218523853"/>
      <w:bookmarkStart w:id="1631" w:name="7091160190180425974"/>
      <w:bookmarkStart w:id="1632" w:name="_Ref190054216"/>
    </w:p>
    <w:p w14:paraId="42D7A481" w14:textId="77777777" w:rsidR="00540B8E" w:rsidRDefault="005314F1">
      <w:pPr>
        <w:pStyle w:val="TextHeading2"/>
        <w:rPr/>
      </w:pPr>
    </w:p>
    <w:p w14:paraId="65CEAE18" w14:textId="77777777" w:rsidR="00540B8E" w:rsidRDefault="005314F1">
      <w:pPr>
        <w:pStyle w:val="TextHeading2"/>
        <w:ind w:left="720"/>
        <w:rPr/>
      </w:pPr>
    </w:p>
    <w:p w14:paraId="44F9C8A1" w14:textId="77777777" w:rsidR="00540B8E" w:rsidRDefault="005314F1">
      <w:pPr>
        <w:pStyle w:val="TextHeading2"/>
        <w:ind w:left="720"/>
        <w:rPr/>
      </w:pPr>
    </w:p>
    <w:p w14:paraId="3D929045" w14:textId="77777777" w:rsidR="00540B8E" w:rsidRDefault="005314F1">
      <w:pPr>
        <w:pStyle w:val="TextHeading2"/>
        <w:ind w:left="720"/>
        <w:rPr/>
      </w:pPr>
    </w:p>
    <w:p w14:paraId="3AB5815B" w14:textId="77777777" w:rsidR="00540B8E" w:rsidRDefault="005314F1">
      <w:pPr>
        <w:pStyle w:val="TextHeading2"/>
        <w:rPr/>
      </w:pPr>
    </w:p>
    <w:p w14:paraId="6030552D" w14:textId="77777777" w:rsidR="00540B8E" w:rsidRDefault="005314F1">
      <w:pPr>
        <w:pStyle w:val="TextHeading2"/>
        <w:rPr/>
      </w:pPr>
    </w:p>
    <w:p w14:paraId="39408660" w14:textId="77777777" w:rsidR="00540B8E" w:rsidRDefault="005314F1">
      <w:pPr>
        <w:pStyle w:val="TextHeading2"/>
        <w:rPr/>
      </w:pPr>
    </w:p>
    <w:p w14:paraId="7B6FE158" w14:textId="77777777" w:rsidR="00540B8E" w:rsidRDefault="005314F1">
      <w:pPr>
        <w:pStyle w:val="Heading2"/>
        <w:rPr/>
      </w:pPr>
      <w:bookmarkStart w:id="1649" w:name="17412231243482365930"/>
      <w:bookmarkStart w:id="1650" w:name="_Toc507273137"/>
      <w:bookmarkStart w:id="1651" w:name="_Toc218523854"/>
    </w:p>
    <w:p w14:paraId="0E24F052" w14:textId="77777777" w:rsidR="00540B8E" w:rsidRDefault="005314F1">
      <w:pPr>
        <w:pStyle w:val="TextHeading2"/>
        <w:rPr/>
      </w:pPr>
    </w:p>
    <w:p w14:paraId="3A243D4D" w14:textId="77777777" w:rsidR="00540B8E" w:rsidRDefault="005314F1">
      <w:pPr>
        <w:pStyle w:val="TextHeading2"/>
        <w:rPr/>
      </w:pPr>
    </w:p>
    <w:p w14:paraId="1B507FB4" w14:textId="77777777" w:rsidR="00540B8E" w:rsidRDefault="005314F1">
      <w:pPr>
        <w:pStyle w:val="Heading2"/>
        <w:rPr/>
      </w:pPr>
      <w:bookmarkStart w:id="1658" w:name="6650414037595172438"/>
      <w:bookmarkStart w:id="1659" w:name="_Toc218523855"/>
    </w:p>
    <w:p w14:paraId="7A3FCFDD" w14:textId="77777777" w:rsidR="00540B8E" w:rsidRDefault="005314F1">
      <w:pPr>
        <w:pStyle w:val="TextHeading2"/>
        <w:rPr/>
      </w:pPr>
    </w:p>
    <w:p w14:paraId="7D164951" w14:textId="77777777" w:rsidR="00540B8E" w:rsidRDefault="005314F1">
      <w:pPr>
        <w:pStyle w:val="TextHeading3"/>
        <w:rPr/>
      </w:pPr>
    </w:p>
    <w:p w14:paraId="5B07A82D" w14:textId="77777777" w:rsidR="00540B8E" w:rsidRDefault="005314F1">
      <w:pPr>
        <w:pStyle w:val="TextHeading3"/>
        <w:rPr/>
      </w:pPr>
    </w:p>
    <w:p w14:paraId="4FCBBB03" w14:textId="77777777" w:rsidR="00540B8E" w:rsidRDefault="005314F1">
      <w:pPr>
        <w:pStyle w:val="TextHeading2"/>
        <w:rPr/>
      </w:pPr>
    </w:p>
    <w:p w14:paraId="55D234CF" w14:textId="77777777" w:rsidR="00540B8E" w:rsidRDefault="005314F1">
      <w:pPr>
        <w:pStyle w:val="Heading2"/>
        <w:rPr/>
      </w:pPr>
      <w:bookmarkStart w:id="1670" w:name="10670353111855969706"/>
      <w:bookmarkStart w:id="1671" w:name="_Toc520041439"/>
      <w:bookmarkStart w:id="1672" w:name="_Toc218523856"/>
    </w:p>
    <w:p w14:paraId="7C40D76A" w14:textId="77777777" w:rsidR="00540B8E" w:rsidRDefault="005314F1">
      <w:pPr>
        <w:pStyle w:val="TextHeading2"/>
        <w:rPr/>
      </w:pPr>
    </w:p>
    <w:p w14:paraId="5E950520" w14:textId="77777777" w:rsidR="00D62A0F" w:rsidRDefault="005314F1">
      <w:pPr>
        <w:pStyle w:val="TextHeading2"/>
        <w:rPr/>
      </w:pPr>
    </w:p>
    <w:p w14:paraId="15F293FD" w14:textId="77777777" w:rsidR="00540B8E" w:rsidRPr="00D62A0F" w:rsidRDefault="00D62A0F" w:rsidP="00D62A0F">
      <w:pPr>
        <w:spacing w:after="200" w:line="276" w:lineRule="auto"/>
        <w:rPr>
          <w:szCs w:val="20"/>
        </w:rPr>
      </w:pPr>
    </w:p>
    <w:p w14:paraId="162411F3" w14:textId="77777777" w:rsidR="00540B8E" w:rsidRDefault="005314F1">
      <w:pPr>
        <w:pStyle w:val="Heading2"/>
        <w:rPr/>
      </w:pPr>
      <w:bookmarkStart w:id="1681" w:name="10670832735761679244"/>
      <w:bookmarkStart w:id="1682" w:name="_Toc471116054"/>
      <w:bookmarkStart w:id="1683" w:name="_Toc520041440"/>
      <w:bookmarkStart w:id="1684" w:name="_Toc218523857"/>
    </w:p>
    <w:p w14:paraId="00D1643C" w14:textId="77777777" w:rsidR="00540B8E" w:rsidRDefault="005314F1">
      <w:pPr>
        <w:pStyle w:val="TextHeading2"/>
        <w:rPr/>
      </w:pPr>
    </w:p>
    <w:p w14:paraId="7BFEF3D0" w14:textId="77777777" w:rsidR="00540B8E" w:rsidRDefault="005314F1">
      <w:pPr>
        <w:pStyle w:val="Heading2"/>
        <w:rPr/>
      </w:pPr>
      <w:bookmarkStart w:id="1689" w:name="10671312359667388782"/>
      <w:bookmarkStart w:id="1690" w:name="_Toc507273128"/>
      <w:bookmarkStart w:id="1691" w:name="_Toc507273127"/>
      <w:bookmarkStart w:id="1692" w:name="_Ref509705132"/>
      <w:bookmarkStart w:id="1693" w:name="_Ref510338362"/>
      <w:bookmarkStart w:id="1694" w:name="_Ref510338632"/>
      <w:bookmarkStart w:id="1695" w:name="_Ref510338864"/>
      <w:bookmarkStart w:id="1696" w:name="_Ref510339135"/>
      <w:bookmarkStart w:id="1697" w:name="_Toc218523858"/>
    </w:p>
    <w:p w14:paraId="7EDC5E3B" w14:textId="77777777" w:rsidR="00540B8E" w:rsidRDefault="005314F1">
      <w:pPr>
        <w:pStyle w:val="TextHeading2"/>
        <w:rPr/>
      </w:pPr>
    </w:p>
    <w:p w14:paraId="671809C6" w14:textId="77777777" w:rsidR="00540B8E" w:rsidRDefault="005314F1">
      <w:pPr>
        <w:pStyle w:val="TextHeading2"/>
        <w:rPr/>
      </w:pPr>
    </w:p>
    <w:p w14:paraId="203BD303" w14:textId="77777777" w:rsidR="00540B8E" w:rsidRDefault="005314F1">
      <w:pPr>
        <w:pStyle w:val="TextHeading2"/>
        <w:rPr/>
      </w:pPr>
    </w:p>
    <w:p w14:paraId="321AEB03" w14:textId="77777777" w:rsidR="00540B8E" w:rsidRDefault="005314F1">
      <w:pPr>
        <w:pStyle w:val="Heading2"/>
        <w:rPr/>
      </w:pPr>
      <w:bookmarkStart w:id="1706" w:name="10346386843970798746"/>
      <w:bookmarkStart w:id="1707" w:name="_Toc218523859"/>
    </w:p>
    <w:p w14:paraId="4DB6B286" w14:textId="77777777" w:rsidR="00540B8E" w:rsidRDefault="005314F1">
      <w:pPr>
        <w:pStyle w:val="TextHeading2"/>
        <w:rPr/>
      </w:pPr>
    </w:p>
    <w:p w14:paraId="74EB8FC0" w14:textId="77777777" w:rsidR="00540B8E" w:rsidRDefault="005314F1">
      <w:pPr>
        <w:pStyle w:val="Heading2"/>
        <w:rPr/>
      </w:pPr>
      <w:bookmarkStart w:id="1712" w:name="10672271607478807858"/>
      <w:bookmarkStart w:id="1713" w:name="_Ref22678238"/>
      <w:bookmarkStart w:id="1714" w:name="_Toc218523860"/>
    </w:p>
    <w:p w14:paraId="0BF6A71F" w14:textId="77777777" w:rsidR="00540B8E" w:rsidRDefault="005314F1">
      <w:pPr>
        <w:pStyle w:val="TextHeading2"/>
        <w:rPr/>
      </w:pPr>
    </w:p>
    <w:p w14:paraId="1076192C" w14:textId="77777777" w:rsidR="00540B8E" w:rsidRDefault="005314F1">
      <w:pPr>
        <w:pStyle w:val="TextHeading2"/>
        <w:rPr/>
      </w:pPr>
    </w:p>
    <w:p w14:paraId="1DB05659" w14:textId="77777777" w:rsidR="00540B8E" w:rsidRDefault="005314F1">
      <w:pPr>
        <w:pStyle w:val="TextHeading2"/>
        <w:rPr/>
      </w:pPr>
    </w:p>
    <w:p w14:paraId="10ED5200" w14:textId="77777777" w:rsidR="00540B8E" w:rsidRDefault="005314F1">
      <w:pPr>
        <w:pStyle w:val="Heading2"/>
        <w:rPr/>
      </w:pPr>
      <w:bookmarkStart w:id="1723" w:name="16570321591553435075"/>
      <w:bookmarkStart w:id="1724" w:name="_Toc507273129"/>
      <w:bookmarkStart w:id="1725" w:name="_Toc218523861"/>
    </w:p>
    <w:p w14:paraId="7B6F9048" w14:textId="77777777" w:rsidR="00540B8E" w:rsidRDefault="005314F1">
      <w:pPr>
        <w:pStyle w:val="TextHeading2"/>
        <w:rPr/>
      </w:pPr>
      <w:bookmarkStart w:id="1728" w:name="_Toc507273130"/>
    </w:p>
    <w:p w14:paraId="01FF0289" w14:textId="77777777" w:rsidR="00540B8E" w:rsidRDefault="005314F1">
      <w:pPr>
        <w:pStyle w:val="TextHeading2"/>
        <w:rPr/>
      </w:pPr>
    </w:p>
    <w:p w14:paraId="2F10F64C" w14:textId="77777777" w:rsidR="00540B8E" w:rsidRDefault="005314F1">
      <w:pPr>
        <w:pStyle w:val="TextHeading2"/>
        <w:rPr/>
      </w:pPr>
    </w:p>
    <w:p w14:paraId="38C581C0" w14:textId="77777777" w:rsidR="00540B8E" w:rsidRDefault="005314F1">
      <w:pPr>
        <w:pStyle w:val="Heading2"/>
        <w:rPr/>
      </w:pPr>
      <w:bookmarkStart w:id="1735" w:name="6486274560653959155"/>
      <w:bookmarkStart w:id="1736" w:name="_Toc218523862"/>
    </w:p>
    <w:p w14:paraId="0C0F7FD0" w14:textId="77777777" w:rsidR="00540B8E" w:rsidRDefault="005314F1">
      <w:pPr>
        <w:pStyle w:val="TextHeading2"/>
        <w:rPr/>
      </w:pPr>
    </w:p>
    <w:p w14:paraId="49A718F7" w14:textId="77777777" w:rsidR="00D62A0F" w:rsidRDefault="005314F1">
      <w:pPr>
        <w:pStyle w:val="TextHeading2"/>
        <w:rPr/>
      </w:pPr>
    </w:p>
    <w:p w14:paraId="2A75A3BC" w14:textId="77777777" w:rsidR="00540B8E" w:rsidRPr="00D62A0F" w:rsidRDefault="00D62A0F" w:rsidP="00D62A0F">
      <w:pPr>
        <w:spacing w:after="200" w:line="276" w:lineRule="auto"/>
        <w:rPr>
          <w:szCs w:val="20"/>
        </w:rPr>
      </w:pPr>
    </w:p>
    <w:p w14:paraId="7E171B44" w14:textId="77777777" w:rsidR="00540B8E" w:rsidRDefault="005314F1">
      <w:pPr>
        <w:pStyle w:val="Heading2"/>
        <w:rPr/>
      </w:pPr>
      <w:bookmarkStart w:id="1745" w:name="16571280839364854151"/>
      <w:bookmarkStart w:id="1746" w:name="_Ref136304792"/>
      <w:bookmarkStart w:id="1747" w:name="_Toc218523863"/>
    </w:p>
    <w:p w14:paraId="577DF3D7" w14:textId="77777777" w:rsidR="00540B8E" w:rsidRDefault="005314F1">
      <w:pPr>
        <w:pStyle w:val="TextHeading2"/>
        <w:rPr/>
      </w:pPr>
    </w:p>
    <w:p w14:paraId="16006DC7" w14:textId="77777777" w:rsidR="00540B8E" w:rsidRDefault="005314F1">
      <w:pPr>
        <w:pStyle w:val="TextHeading2"/>
        <w:rPr/>
      </w:pPr>
    </w:p>
    <w:p w14:paraId="298029A3" w14:textId="77777777" w:rsidR="00540B8E" w:rsidRDefault="005314F1">
      <w:pPr>
        <w:pStyle w:val="Heading3"/>
        <w:rPr/>
      </w:pPr>
      <w:bookmarkStart w:id="1754" w:name="9258493977388533655"/>
      <w:bookmarkStart w:id="1755" w:name="_Ref224726485"/>
    </w:p>
    <w:p w14:paraId="34CA0A7D" w14:textId="77777777" w:rsidR="00540B8E" w:rsidRDefault="005314F1">
      <w:pPr>
        <w:pStyle w:val="TextHeading3"/>
        <w:rPr/>
      </w:pPr>
    </w:p>
    <w:p w14:paraId="460120B2" w14:textId="77777777" w:rsidR="00540B8E" w:rsidRDefault="005314F1">
      <w:pPr>
        <w:pStyle w:val="TextHeading3"/>
        <w:rPr/>
      </w:pPr>
    </w:p>
    <w:p w14:paraId="34502ADA" w14:textId="77777777" w:rsidR="00D62A0F" w:rsidRDefault="005314F1">
      <w:pPr>
        <w:pStyle w:val="TextHeading3"/>
        <w:rPr/>
      </w:pPr>
    </w:p>
    <w:p w14:paraId="0288AD0A" w14:textId="77777777" w:rsidR="00540B8E" w:rsidRPr="00D62A0F" w:rsidRDefault="00D62A0F" w:rsidP="00D62A0F">
      <w:pPr>
        <w:spacing w:after="200" w:line="276" w:lineRule="auto"/>
        <w:rPr>
          <w:szCs w:val="20"/>
        </w:rPr>
      </w:pPr>
    </w:p>
    <w:p w14:paraId="506302D1" w14:textId="77777777" w:rsidR="00540B8E" w:rsidRDefault="005314F1">
      <w:pPr>
        <w:pStyle w:val="TextHeading3"/>
        <w:rPr/>
      </w:pPr>
    </w:p>
    <w:p w14:paraId="016FEFE3" w14:textId="77777777" w:rsidR="00540B8E" w:rsidRDefault="005314F1">
      <w:pPr>
        <w:pStyle w:val="Heading3"/>
        <w:rPr/>
      </w:pPr>
      <w:bookmarkStart w:id="1768" w:name="9259693037152807500"/>
    </w:p>
    <w:p w14:paraId="3E52876B" w14:textId="77777777" w:rsidR="00540B8E" w:rsidRDefault="005314F1">
      <w:pPr>
        <w:pStyle w:val="TextHeading3"/>
        <w:rPr/>
      </w:pPr>
    </w:p>
    <w:p w14:paraId="7F21F74C" w14:textId="77777777" w:rsidR="00540B8E" w:rsidRDefault="005314F1">
      <w:pPr>
        <w:pStyle w:val="Heading2"/>
        <w:rPr/>
      </w:pPr>
      <w:bookmarkStart w:id="1773" w:name="10182247367029585463"/>
      <w:bookmarkStart w:id="1774" w:name="_Toc218523864"/>
    </w:p>
    <w:p w14:paraId="55192BB3" w14:textId="77777777" w:rsidR="00540B8E" w:rsidRDefault="005314F1">
      <w:pPr>
        <w:pStyle w:val="TextHeading2"/>
        <w:rPr/>
      </w:pPr>
    </w:p>
    <w:p w14:paraId="41AE4D11" w14:textId="77777777" w:rsidR="00540B8E" w:rsidRDefault="005314F1">
      <w:pPr>
        <w:pStyle w:val="Heading2"/>
        <w:rPr/>
      </w:pPr>
      <w:bookmarkStart w:id="1779" w:name="10182726990935295001"/>
      <w:bookmarkStart w:id="1780" w:name="_Toc218523865"/>
    </w:p>
    <w:p w14:paraId="56CF5340" w14:textId="77777777" w:rsidR="00540B8E" w:rsidRDefault="005314F1">
      <w:pPr>
        <w:pStyle w:val="TextHeading2"/>
        <w:rPr/>
      </w:pPr>
    </w:p>
    <w:p w14:paraId="6AB9A26D" w14:textId="77777777" w:rsidR="00540B8E" w:rsidRDefault="005314F1">
      <w:pPr>
        <w:pStyle w:val="Heading2"/>
        <w:rPr/>
      </w:pPr>
      <w:bookmarkStart w:id="1785" w:name="16571520651317708920"/>
      <w:bookmarkStart w:id="1786" w:name="_Ref66106808"/>
      <w:bookmarkStart w:id="1787" w:name="_Toc218523866"/>
    </w:p>
    <w:p w14:paraId="6E992A2E" w14:textId="77777777" w:rsidR="00540B8E" w:rsidRDefault="005314F1">
      <w:pPr>
        <w:pStyle w:val="TextHeading2"/>
        <w:rPr/>
      </w:pPr>
    </w:p>
    <w:p w14:paraId="04F406D9" w14:textId="77777777" w:rsidR="00540B8E" w:rsidRDefault="005314F1">
      <w:pPr>
        <w:pStyle w:val="TextHeading2"/>
        <w:rPr/>
      </w:pPr>
    </w:p>
    <w:p w14:paraId="20B7681C" w14:textId="77777777" w:rsidR="00D62A0F" w:rsidRDefault="005314F1">
      <w:pPr>
        <w:pStyle w:val="TextHeading2"/>
        <w:rPr/>
      </w:pPr>
    </w:p>
    <w:p w14:paraId="3721B345" w14:textId="77777777" w:rsidR="00540B8E" w:rsidRPr="00D62A0F" w:rsidRDefault="00D62A0F" w:rsidP="00D62A0F">
      <w:pPr>
        <w:spacing w:after="200" w:line="276" w:lineRule="auto"/>
        <w:rPr>
          <w:szCs w:val="20"/>
        </w:rPr>
      </w:pPr>
    </w:p>
    <w:p w14:paraId="22E72147" w14:textId="77777777" w:rsidR="00540B8E" w:rsidRDefault="005314F1">
      <w:pPr>
        <w:pStyle w:val="TextHeading2"/>
        <w:rPr/>
      </w:pPr>
    </w:p>
    <w:p w14:paraId="17F47803" w14:textId="77777777" w:rsidR="00540B8E" w:rsidRDefault="005314F1">
      <w:pPr>
        <w:pStyle w:val="TextHeading2"/>
        <w:rPr/>
      </w:pPr>
    </w:p>
    <w:p w14:paraId="18ACCF0D" w14:textId="77777777" w:rsidR="00540B8E" w:rsidRDefault="005314F1">
      <w:pPr>
        <w:pStyle w:val="TextHeading2"/>
        <w:rPr/>
      </w:pPr>
    </w:p>
    <w:p w14:paraId="388FF5E6" w14:textId="77777777" w:rsidR="00540B8E" w:rsidRDefault="005314F1">
      <w:pPr>
        <w:pStyle w:val="Heading2"/>
        <w:rPr/>
      </w:pPr>
      <w:bookmarkStart w:id="1804" w:name="16571760463270563689"/>
      <w:bookmarkStart w:id="1805" w:name="_Toc507273131"/>
      <w:bookmarkStart w:id="1806" w:name="_Ref289678300"/>
      <w:bookmarkStart w:id="1807" w:name="_Toc218523867"/>
    </w:p>
    <w:p w14:paraId="05D939AC" w14:textId="77777777" w:rsidR="00540B8E" w:rsidRDefault="005314F1">
      <w:pPr>
        <w:pStyle w:val="TextHeading2"/>
        <w:rPr/>
      </w:pPr>
    </w:p>
    <w:p w14:paraId="7986290A" w14:textId="77777777" w:rsidR="00540B8E" w:rsidRDefault="005314F1">
      <w:pPr>
        <w:pStyle w:val="TextHeading2"/>
        <w:rPr/>
      </w:pPr>
    </w:p>
    <w:p w14:paraId="2AE14F42" w14:textId="77777777" w:rsidR="00540B8E" w:rsidRDefault="005314F1">
      <w:pPr>
        <w:pStyle w:val="TextHeading2"/>
        <w:rPr/>
      </w:pPr>
    </w:p>
    <w:p w14:paraId="20AA5CBD" w14:textId="77777777" w:rsidR="00540B8E" w:rsidRDefault="005314F1">
      <w:pPr>
        <w:pStyle w:val="TextHeading2"/>
        <w:rPr/>
      </w:pPr>
    </w:p>
    <w:p w14:paraId="42B47642" w14:textId="77777777" w:rsidR="00540B8E" w:rsidRDefault="005314F1">
      <w:pPr>
        <w:pStyle w:val="TextHeading2"/>
        <w:rPr/>
      </w:pPr>
    </w:p>
    <w:p w14:paraId="20299347" w14:textId="77777777" w:rsidR="00540B8E" w:rsidRDefault="005314F1">
      <w:pPr>
        <w:pStyle w:val="Heading2"/>
        <w:rPr/>
      </w:pPr>
      <w:bookmarkStart w:id="1820" w:name="4023066373635639290"/>
      <w:bookmarkStart w:id="1821" w:name="_Toc218523868"/>
    </w:p>
    <w:p w14:paraId="7603C156" w14:textId="77777777" w:rsidR="00540B8E" w:rsidRDefault="005314F1">
      <w:pPr>
        <w:pStyle w:val="TextHeading2"/>
        <w:rPr/>
      </w:pPr>
    </w:p>
    <w:p w14:paraId="091D0971" w14:textId="77777777" w:rsidR="00540B8E" w:rsidRDefault="005314F1">
      <w:pPr>
        <w:pStyle w:val="Heading2"/>
        <w:rPr/>
      </w:pPr>
      <w:bookmarkStart w:id="1826" w:name="4023545997541348828"/>
      <w:bookmarkStart w:id="1827" w:name="_Toc218523869"/>
    </w:p>
    <w:p w14:paraId="39FFD7A4" w14:textId="77777777" w:rsidR="00540B8E" w:rsidRDefault="005314F1">
      <w:pPr>
        <w:pStyle w:val="TextHeading2"/>
        <w:rPr/>
      </w:pPr>
      <w:bookmarkStart w:id="1830" w:name="_Hlk207376294"/>
    </w:p>
    <w:p w14:paraId="27009322" w14:textId="77777777" w:rsidR="00540B8E" w:rsidRDefault="005314F1">
      <w:pPr>
        <w:pStyle w:val="Heading2"/>
        <w:rPr/>
      </w:pPr>
      <w:bookmarkStart w:id="1833" w:name="12835761933414026378"/>
      <w:bookmarkStart w:id="1834" w:name="_Toc218523870"/>
    </w:p>
    <w:p w14:paraId="5C19500C" w14:textId="77777777" w:rsidR="00540B8E" w:rsidRDefault="005314F1">
      <w:pPr>
        <w:pStyle w:val="TextHeading2"/>
        <w:rPr/>
      </w:pPr>
    </w:p>
    <w:p w14:paraId="5220CE40" w14:textId="77777777" w:rsidR="00540B8E" w:rsidRDefault="005314F1">
      <w:pPr>
        <w:pStyle w:val="Heading2"/>
        <w:rPr/>
      </w:pPr>
      <w:bookmarkStart w:id="1839" w:name="13759755135007932955"/>
      <w:bookmarkStart w:id="1840" w:name="_Ref413068831"/>
      <w:bookmarkStart w:id="1841" w:name="_Toc218523871"/>
    </w:p>
    <w:p w14:paraId="4F954AAF" w14:textId="77777777" w:rsidR="00540B8E" w:rsidRDefault="005314F1">
      <w:pPr>
        <w:pStyle w:val="TextHeading2"/>
        <w:rPr/>
      </w:pPr>
    </w:p>
    <w:p w14:paraId="2D5F08D2" w14:textId="77777777" w:rsidR="00540B8E" w:rsidRDefault="005314F1">
      <w:pPr>
        <w:pStyle w:val="TextHeading2"/>
        <w:rPr/>
      </w:pPr>
    </w:p>
    <w:p w14:paraId="31E233AF" w14:textId="77777777" w:rsidR="00540B8E" w:rsidRDefault="005314F1">
      <w:pPr>
        <w:pStyle w:val="TextHeading2"/>
        <w:rPr>
          <w:color w:val="000000"/>
        </w:rPr>
      </w:pPr>
    </w:p>
    <w:p w14:paraId="4DE5A0C8" w14:textId="77777777" w:rsidR="00540B8E" w:rsidRDefault="005314F1">
      <w:pPr>
        <w:pStyle w:val="Heading2"/>
        <w:rPr/>
      </w:pPr>
      <w:bookmarkStart w:id="1850" w:name="14683748336601839532"/>
      <w:bookmarkStart w:id="1851" w:name="_Toc507273135"/>
      <w:bookmarkStart w:id="1852" w:name="_Ref416249978"/>
      <w:bookmarkStart w:id="1853" w:name="_Toc218523872"/>
    </w:p>
    <w:p w14:paraId="7D55FB2F" w14:textId="77777777" w:rsidR="00540B8E" w:rsidRDefault="005314F1">
      <w:pPr>
        <w:pStyle w:val="TextHeading2"/>
        <w:rPr/>
      </w:pPr>
    </w:p>
    <w:p w14:paraId="669234CE" w14:textId="77777777" w:rsidR="00540B8E" w:rsidRDefault="005314F1">
      <w:pPr>
        <w:pStyle w:val="TextHeading3"/>
        <w:rPr/>
      </w:pPr>
    </w:p>
    <w:p w14:paraId="1200B0E9" w14:textId="77777777" w:rsidR="00540B8E" w:rsidRDefault="005314F1">
      <w:pPr>
        <w:pStyle w:val="TextHeading3"/>
        <w:rPr/>
      </w:pPr>
    </w:p>
    <w:p w14:paraId="3F8F879A" w14:textId="77777777" w:rsidR="00540B8E" w:rsidRDefault="005314F1">
      <w:pPr>
        <w:pStyle w:val="TextHeading3"/>
        <w:rPr/>
      </w:pPr>
    </w:p>
    <w:p w14:paraId="0051F830" w14:textId="77777777" w:rsidR="00540B8E" w:rsidRDefault="005314F1">
      <w:pPr>
        <w:pStyle w:val="TextHeading3"/>
        <w:rPr/>
      </w:pPr>
    </w:p>
    <w:p w14:paraId="63AB09B9" w14:textId="77777777" w:rsidR="00540B8E" w:rsidRDefault="005314F1">
      <w:pPr>
        <w:pStyle w:val="Heading2"/>
        <w:rPr/>
      </w:pPr>
      <w:bookmarkStart w:id="1866" w:name="4024025621447058366"/>
      <w:bookmarkStart w:id="1867" w:name="_Toc218523873"/>
    </w:p>
    <w:p w14:paraId="33A0F891" w14:textId="77777777" w:rsidR="00540B8E" w:rsidRDefault="005314F1" w:rsidP="00D62A0F">
      <w:pPr>
        <w:pStyle w:val="TextHeading2"/>
        <w:spacing w:line="276" w:lineRule="auto"/>
        <w:rPr/>
      </w:pPr>
    </w:p>
    <w:p w14:paraId="416CAC4A" w14:textId="77777777" w:rsidR="00540B8E" w:rsidRDefault="005314F1" w:rsidP="00D62A0F">
      <w:pPr>
        <w:pStyle w:val="Heading2"/>
        <w:spacing w:line="276" w:lineRule="auto"/>
        <w:rPr/>
      </w:pPr>
      <w:bookmarkStart w:id="1872" w:name="856970270861820801"/>
      <w:bookmarkStart w:id="1873" w:name="_Toc507273140"/>
      <w:bookmarkStart w:id="1874" w:name="_Toc218523874"/>
    </w:p>
    <w:p w14:paraId="011A7604" w14:textId="77777777" w:rsidR="00540B8E" w:rsidRDefault="005314F1" w:rsidP="00D62A0F">
      <w:pPr>
        <w:pStyle w:val="TextHeading2"/>
        <w:spacing w:line="276" w:lineRule="auto"/>
        <w:rPr/>
      </w:pPr>
    </w:p>
    <w:p w14:paraId="6F2E36D7" w14:textId="77777777" w:rsidR="00D62A0F" w:rsidRDefault="005314F1" w:rsidP="00D62A0F">
      <w:pPr>
        <w:pStyle w:val="TextHeading2"/>
        <w:spacing w:line="276" w:lineRule="auto"/>
        <w:rPr/>
      </w:pPr>
    </w:p>
    <w:p w14:paraId="5AFAC992" w14:textId="77777777" w:rsidR="00540B8E" w:rsidRPr="00D62A0F" w:rsidRDefault="00D62A0F" w:rsidP="00D62A0F">
      <w:pPr>
        <w:spacing w:after="200" w:line="276" w:lineRule="auto"/>
        <w:rPr>
          <w:szCs w:val="20"/>
        </w:rPr>
      </w:pPr>
    </w:p>
    <w:p w14:paraId="6213C7D2" w14:textId="77777777" w:rsidR="00540B8E" w:rsidRDefault="005314F1">
      <w:pPr>
        <w:pStyle w:val="Heading2"/>
        <w:rPr/>
      </w:pPr>
      <w:bookmarkStart w:id="1883" w:name="1249176948444042530"/>
      <w:bookmarkStart w:id="1884" w:name="_Ref224198443"/>
      <w:bookmarkStart w:id="1885" w:name="GSTTaxProvisionsHeading"/>
      <w:bookmarkStart w:id="1886" w:name="_Toc218523875"/>
    </w:p>
    <w:p w14:paraId="2BE59EB4" w14:textId="77777777" w:rsidR="00540B8E" w:rsidRDefault="005314F1">
      <w:pPr>
        <w:pStyle w:val="TextHeading2"/>
        <w:rPr/>
      </w:pPr>
    </w:p>
    <w:p w14:paraId="230629F2" w14:textId="77777777" w:rsidR="00540B8E" w:rsidRDefault="005314F1">
      <w:pPr>
        <w:pStyle w:val="Heading3"/>
        <w:rPr/>
      </w:pPr>
      <w:bookmarkStart w:id="1891" w:name="738745044417396754"/>
    </w:p>
    <w:p w14:paraId="3E83F87D" w14:textId="77777777" w:rsidR="00540B8E" w:rsidRDefault="005314F1">
      <w:pPr>
        <w:pStyle w:val="TextHeading3"/>
        <w:rPr/>
      </w:pPr>
    </w:p>
    <w:p w14:paraId="67E0A980" w14:textId="77777777" w:rsidR="00540B8E" w:rsidRDefault="005314F1">
      <w:pPr>
        <w:pStyle w:val="TextHeading3"/>
        <w:rPr/>
      </w:pPr>
    </w:p>
    <w:p w14:paraId="30D38864" w14:textId="77777777" w:rsidR="00540B8E" w:rsidRDefault="005314F1">
      <w:pPr>
        <w:pStyle w:val="Heading3"/>
        <w:rPr/>
      </w:pPr>
      <w:bookmarkStart w:id="1898" w:name="739464480275961061"/>
    </w:p>
    <w:p w14:paraId="3E242597" w14:textId="77777777" w:rsidR="00540B8E" w:rsidRDefault="005314F1">
      <w:pPr>
        <w:pStyle w:val="TextHeading3"/>
        <w:rPr/>
      </w:pPr>
    </w:p>
    <w:p w14:paraId="0BC2F3B7" w14:textId="77777777" w:rsidR="00540B8E" w:rsidRDefault="005314F1">
      <w:pPr>
        <w:pStyle w:val="TextHeading3"/>
        <w:rPr/>
      </w:pPr>
    </w:p>
    <w:p w14:paraId="510C6F7F" w14:textId="77777777" w:rsidR="00540B8E" w:rsidRDefault="005314F1">
      <w:pPr>
        <w:pStyle w:val="Heading3"/>
        <w:rPr/>
      </w:pPr>
      <w:bookmarkStart w:id="1905" w:name="740183916134525368"/>
    </w:p>
    <w:p w14:paraId="651E47EE" w14:textId="77777777" w:rsidR="00540B8E" w:rsidRDefault="005314F1">
      <w:pPr>
        <w:pStyle w:val="TextHeading3"/>
        <w:rPr/>
      </w:pPr>
    </w:p>
    <w:p w14:paraId="55BA6BC6" w14:textId="77777777" w:rsidR="00540B8E" w:rsidRDefault="005314F1">
      <w:pPr>
        <w:pStyle w:val="Heading3"/>
        <w:rPr/>
      </w:pPr>
      <w:bookmarkStart w:id="1910" w:name="18260792023512462037"/>
    </w:p>
    <w:p w14:paraId="6BC55D80" w14:textId="77777777" w:rsidR="00540B8E" w:rsidRDefault="005314F1">
      <w:pPr>
        <w:pStyle w:val="TextHeading3"/>
        <w:rPr/>
      </w:pPr>
    </w:p>
    <w:p w14:paraId="0DA0D7C9" w14:textId="77777777" w:rsidR="00540B8E" w:rsidRDefault="005314F1">
      <w:pPr>
        <w:pStyle w:val="Heading3"/>
        <w:rPr/>
      </w:pPr>
      <w:bookmarkStart w:id="1915" w:name="18261271647418171575"/>
    </w:p>
    <w:p w14:paraId="6E82FD3A" w14:textId="77777777" w:rsidR="00540B8E" w:rsidRDefault="005314F1">
      <w:pPr>
        <w:pStyle w:val="TextHeading3"/>
        <w:rPr/>
        <w:sectPr w:rsidR="00540B8E">
          <w:footerReference w:type="default" r:id="rId23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323997A7" w14:textId="77777777" w:rsidR="00540B8E" w:rsidRDefault="005314F1">
      <w:pPr>
        <w:pStyle w:val="Heading1"/>
        <w:rPr/>
      </w:pPr>
    </w:p>
    <w:p w14:paraId="667BA5A0" w14:textId="77777777" w:rsidR="00540B8E" w:rsidRDefault="005314F1">
      <w:pPr>
        <w:pStyle w:val="Heading2"/>
        <w:rPr/>
      </w:pPr>
      <w:bookmarkStart w:id="1926" w:name="4139583873189116517"/>
      <w:bookmarkStart w:id="1927" w:name="_Toc218523877"/>
    </w:p>
    <w:p w14:paraId="308DE1AA" w14:textId="77777777" w:rsidR="00540B8E" w:rsidRDefault="005314F1">
      <w:pPr>
        <w:pStyle w:val="TextHeading2"/>
        <w:rPr/>
      </w:pPr>
    </w:p>
    <w:p w14:paraId="4E16F7DF" w14:textId="77777777" w:rsidR="00540B8E" w:rsidRDefault="005314F1">
      <w:pPr>
        <w:pStyle w:val="TextHeading2"/>
        <w:rPr/>
      </w:pPr>
    </w:p>
    <w:p w14:paraId="622FF9EE" w14:textId="77777777" w:rsidR="00540B8E" w:rsidRDefault="005314F1">
      <w:pPr>
        <w:pStyle w:val="TextHeading2"/>
        <w:rPr/>
      </w:pPr>
    </w:p>
    <w:p w14:paraId="65940A15" w14:textId="77777777" w:rsidR="00540B8E" w:rsidRDefault="005314F1">
      <w:pPr>
        <w:pStyle w:val="Heading2"/>
        <w:rPr/>
      </w:pPr>
      <w:bookmarkStart w:id="1936" w:name="4139823685141971286"/>
      <w:bookmarkStart w:id="1937" w:name="_Ref215995160"/>
      <w:bookmarkStart w:id="1938" w:name="_Toc498602101"/>
      <w:bookmarkStart w:id="1939" w:name="_Toc516995837"/>
      <w:bookmarkStart w:id="1940" w:name="_Toc218523878"/>
    </w:p>
    <w:p w14:paraId="7B53B3AC" w14:textId="77777777" w:rsidR="00540B8E" w:rsidRDefault="005314F1">
      <w:pPr>
        <w:pStyle w:val="TextHeading2"/>
        <w:rPr/>
      </w:pPr>
    </w:p>
    <w:p w14:paraId="5520CAD7" w14:textId="77777777" w:rsidR="00540B8E" w:rsidRDefault="005314F1">
      <w:pPr>
        <w:pStyle w:val="Heading2"/>
        <w:rPr/>
      </w:pPr>
      <w:bookmarkStart w:id="1945" w:name="4140303309047680824"/>
      <w:bookmarkStart w:id="1946" w:name="_Ref236885274"/>
      <w:bookmarkStart w:id="1947" w:name="_Toc509399690"/>
      <w:bookmarkStart w:id="1948" w:name="_Toc218523879"/>
    </w:p>
    <w:p w14:paraId="66126F99" w14:textId="77777777" w:rsidR="00540B8E" w:rsidRDefault="005314F1">
      <w:pPr>
        <w:pStyle w:val="TextHeading2"/>
        <w:rPr/>
      </w:pPr>
    </w:p>
    <w:p w14:paraId="6C502416" w14:textId="77777777" w:rsidR="00540B8E" w:rsidRDefault="005314F1">
      <w:pPr>
        <w:pStyle w:val="TextHeading2"/>
        <w:rPr/>
      </w:pPr>
    </w:p>
    <w:p w14:paraId="59854239" w14:textId="77777777" w:rsidR="00540B8E" w:rsidRDefault="005314F1">
      <w:pPr>
        <w:pStyle w:val="TextHeading3"/>
        <w:rPr/>
      </w:pPr>
    </w:p>
    <w:p w14:paraId="684A63A4" w14:textId="77777777" w:rsidR="00540B8E" w:rsidRDefault="005314F1">
      <w:pPr>
        <w:pStyle w:val="TextHeading3"/>
        <w:rPr/>
      </w:pPr>
    </w:p>
    <w:p w14:paraId="08DD69BE" w14:textId="77777777" w:rsidR="00540B8E" w:rsidRDefault="005314F1">
      <w:pPr>
        <w:pStyle w:val="TextHeading3"/>
        <w:rPr/>
      </w:pPr>
    </w:p>
    <w:p w14:paraId="312E455D" w14:textId="77777777" w:rsidR="00540B8E" w:rsidRDefault="005314F1">
      <w:pPr>
        <w:pStyle w:val="TextHeading3"/>
        <w:rPr/>
      </w:pPr>
    </w:p>
    <w:p w14:paraId="5727C21F" w14:textId="77777777" w:rsidR="00540B8E" w:rsidRDefault="005314F1">
      <w:pPr>
        <w:pStyle w:val="TextHeading2"/>
        <w:rPr/>
      </w:pPr>
    </w:p>
    <w:p w14:paraId="2B4F0817" w14:textId="77777777" w:rsidR="00540B8E" w:rsidRDefault="005314F1">
      <w:pPr>
        <w:pStyle w:val="TextHeading2"/>
        <w:rPr/>
      </w:pPr>
    </w:p>
    <w:p w14:paraId="11F61241" w14:textId="77777777" w:rsidR="00540B8E" w:rsidRDefault="005314F1">
      <w:pPr>
        <w:pStyle w:val="Heading2"/>
        <w:rPr/>
      </w:pPr>
      <w:bookmarkStart w:id="1967" w:name="4140782932953390362"/>
      <w:bookmarkStart w:id="1968" w:name="_Ref289678592"/>
      <w:bookmarkStart w:id="1969" w:name="_Toc218523880"/>
    </w:p>
    <w:p w14:paraId="28270E6C" w14:textId="77777777" w:rsidR="00540B8E" w:rsidRDefault="005314F1">
      <w:pPr>
        <w:pStyle w:val="TextHeading2"/>
        <w:rPr/>
      </w:pPr>
    </w:p>
    <w:p w14:paraId="7D6111A8" w14:textId="77777777" w:rsidR="00540B8E" w:rsidRDefault="005314F1">
      <w:pPr>
        <w:pStyle w:val="TextHeading2"/>
        <w:rPr/>
      </w:pPr>
    </w:p>
    <w:p w14:paraId="0FEF64BA" w14:textId="77777777" w:rsidR="00540B8E" w:rsidRDefault="005314F1">
      <w:pPr>
        <w:pStyle w:val="Heading2"/>
        <w:rPr/>
      </w:pPr>
      <w:bookmarkStart w:id="1976" w:name="4626624628040437754"/>
      <w:bookmarkStart w:id="1977" w:name="_Toc218523881"/>
    </w:p>
    <w:p w14:paraId="6DF7EF6F" w14:textId="77777777" w:rsidR="00540B8E" w:rsidRDefault="005314F1">
      <w:pPr>
        <w:pStyle w:val="TextHeading2"/>
        <w:rPr/>
      </w:pPr>
    </w:p>
    <w:p w14:paraId="5BA97A8C" w14:textId="77777777" w:rsidR="00540B8E" w:rsidRDefault="005314F1">
      <w:pPr>
        <w:pStyle w:val="Heading3"/>
        <w:rPr/>
      </w:pPr>
      <w:bookmarkStart w:id="1982" w:name="17124718609841074356"/>
    </w:p>
    <w:p w14:paraId="0FCF250E" w14:textId="77777777" w:rsidR="00540B8E" w:rsidRDefault="005314F1">
      <w:pPr>
        <w:pStyle w:val="TextHeading3"/>
        <w:rPr/>
      </w:pPr>
    </w:p>
    <w:p w14:paraId="18CD358C" w14:textId="77777777" w:rsidR="00540B8E" w:rsidRDefault="005314F1">
      <w:pPr>
        <w:pStyle w:val="TextHeading3"/>
        <w:rPr/>
      </w:pPr>
    </w:p>
    <w:p w14:paraId="138BFCD3" w14:textId="77777777" w:rsidR="00540B8E" w:rsidRDefault="005314F1">
      <w:pPr>
        <w:pStyle w:val="Heading3"/>
        <w:rPr/>
      </w:pPr>
      <w:bookmarkStart w:id="1989" w:name="17125438045699638663"/>
    </w:p>
    <w:p w14:paraId="7C6EF0A2" w14:textId="77777777" w:rsidR="00540B8E" w:rsidRDefault="005314F1">
      <w:pPr>
        <w:pStyle w:val="TextHeading3"/>
        <w:rPr/>
      </w:pPr>
    </w:p>
    <w:p w14:paraId="471269B7" w14:textId="77777777" w:rsidR="00540B8E" w:rsidRDefault="005314F1">
      <w:pPr>
        <w:pStyle w:val="TextHeading3"/>
        <w:rPr/>
      </w:pPr>
    </w:p>
    <w:p w14:paraId="286E7CDB" w14:textId="77777777" w:rsidR="00540B8E" w:rsidRDefault="005314F1">
      <w:pPr>
        <w:pStyle w:val="TextHeading3"/>
        <w:rPr/>
      </w:pPr>
    </w:p>
    <w:p w14:paraId="31B89C33" w14:textId="77777777" w:rsidR="00540B8E" w:rsidRDefault="005314F1">
      <w:pPr>
        <w:pStyle w:val="TextHeading3"/>
        <w:rPr/>
      </w:pPr>
    </w:p>
    <w:p w14:paraId="124D24AD" w14:textId="77777777" w:rsidR="00540B8E" w:rsidRDefault="005314F1">
      <w:pPr>
        <w:pStyle w:val="TextHeading3"/>
        <w:rPr/>
      </w:pPr>
    </w:p>
    <w:p w14:paraId="3484B3A6" w14:textId="77777777" w:rsidR="00540B8E" w:rsidRDefault="005314F1">
      <w:pPr>
        <w:pStyle w:val="TextHeading3"/>
        <w:rPr/>
      </w:pPr>
    </w:p>
    <w:p w14:paraId="61ECC6FD" w14:textId="77777777" w:rsidR="00540B8E" w:rsidRDefault="005314F1">
      <w:pPr>
        <w:pStyle w:val="TextHeading3"/>
        <w:rPr/>
      </w:pPr>
    </w:p>
    <w:p w14:paraId="539AB006" w14:textId="77777777" w:rsidR="00540B8E" w:rsidRDefault="005314F1">
      <w:pPr>
        <w:pStyle w:val="TextHeading3"/>
        <w:rPr/>
      </w:pPr>
    </w:p>
    <w:p w14:paraId="705FC765" w14:textId="77777777" w:rsidR="00540B8E" w:rsidRDefault="005314F1">
      <w:pPr>
        <w:pStyle w:val="TextHeading3"/>
        <w:rPr/>
      </w:pPr>
    </w:p>
    <w:p w14:paraId="25715924" w14:textId="77777777" w:rsidR="00540B8E" w:rsidRDefault="005314F1">
      <w:pPr>
        <w:pStyle w:val="TextHeading3"/>
        <w:rPr/>
      </w:pPr>
    </w:p>
    <w:p w14:paraId="08757FB1" w14:textId="77777777" w:rsidR="00540B8E" w:rsidRDefault="005314F1">
      <w:pPr>
        <w:pStyle w:val="TextHeading3"/>
        <w:rPr/>
      </w:pPr>
    </w:p>
    <w:p w14:paraId="1EB052F7" w14:textId="77777777" w:rsidR="00540B8E" w:rsidRDefault="005314F1">
      <w:pPr>
        <w:pStyle w:val="TextHeading3"/>
        <w:rPr/>
      </w:pPr>
    </w:p>
    <w:p w14:paraId="6D6B80E7" w14:textId="77777777" w:rsidR="00540B8E" w:rsidRDefault="005314F1">
      <w:pPr>
        <w:pStyle w:val="Heading3"/>
        <w:rPr/>
      </w:pPr>
      <w:bookmarkStart w:id="2016" w:name="7856745382615610705"/>
    </w:p>
    <w:p w14:paraId="503D2071" w14:textId="77777777" w:rsidR="00540B8E" w:rsidRDefault="005314F1">
      <w:pPr>
        <w:pStyle w:val="TextHeading3"/>
        <w:rPr/>
      </w:pPr>
    </w:p>
    <w:p w14:paraId="541278EC" w14:textId="77777777" w:rsidR="00540B8E" w:rsidRDefault="005314F1">
      <w:pPr>
        <w:pStyle w:val="Heading3"/>
        <w:rPr/>
      </w:pPr>
      <w:bookmarkStart w:id="2021" w:name="7857225006521320243"/>
    </w:p>
    <w:p w14:paraId="63B5E8D3" w14:textId="77777777" w:rsidR="00540B8E" w:rsidRDefault="005314F1">
      <w:pPr>
        <w:pStyle w:val="TextHeading3"/>
        <w:rPr/>
      </w:pPr>
    </w:p>
    <w:p w14:paraId="54B1C07E" w14:textId="77777777" w:rsidR="00540B8E" w:rsidRDefault="005314F1">
      <w:pPr>
        <w:pStyle w:val="Heading3"/>
        <w:rPr/>
      </w:pPr>
      <w:bookmarkStart w:id="2026" w:name="13754795366690237922"/>
    </w:p>
    <w:p w14:paraId="42327372" w14:textId="77777777" w:rsidR="00540B8E" w:rsidRDefault="005314F1">
      <w:pPr>
        <w:pStyle w:val="TextHeading3"/>
        <w:rPr/>
      </w:pPr>
    </w:p>
    <w:p w14:paraId="2483B5CE" w14:textId="77777777" w:rsidR="00540B8E" w:rsidRDefault="005314F1">
      <w:pPr>
        <w:pStyle w:val="Heading2"/>
        <w:rPr/>
      </w:pPr>
      <w:bookmarkStart w:id="2031" w:name="4627104251946147292"/>
      <w:bookmarkStart w:id="2032" w:name="_Toc218523882"/>
    </w:p>
    <w:p w14:paraId="6BE26E0F" w14:textId="77777777" w:rsidR="00540B8E" w:rsidRDefault="005314F1">
      <w:pPr>
        <w:pStyle w:val="TextHeading2"/>
        <w:rPr/>
      </w:pPr>
    </w:p>
    <w:p w14:paraId="68A52790" w14:textId="77777777" w:rsidR="00540B8E" w:rsidRDefault="005314F1">
      <w:pPr>
        <w:pStyle w:val="TextHeading2"/>
        <w:rPr/>
      </w:pPr>
    </w:p>
    <w:p w14:paraId="22EBB1BB" w14:textId="77777777" w:rsidR="00540B8E" w:rsidRDefault="005314F1">
      <w:pPr>
        <w:pStyle w:val="Heading2"/>
        <w:rPr/>
      </w:pPr>
      <w:bookmarkStart w:id="2039" w:name="4627823687804711599"/>
      <w:bookmarkStart w:id="2040" w:name="_Toc218523883"/>
    </w:p>
    <w:p w14:paraId="470E146C" w14:textId="77777777" w:rsidR="00540B8E" w:rsidRDefault="005314F1">
      <w:pPr>
        <w:pStyle w:val="TextHeading2"/>
        <w:rPr/>
      </w:pPr>
    </w:p>
    <w:p w14:paraId="023243A3" w14:textId="77777777" w:rsidR="00540B8E" w:rsidRDefault="005314F1">
      <w:pPr>
        <w:pStyle w:val="Heading2"/>
        <w:rPr/>
      </w:pPr>
      <w:bookmarkStart w:id="2045" w:name="3822955922436669913"/>
      <w:bookmarkStart w:id="2046" w:name="_Toc218523884"/>
    </w:p>
    <w:p w14:paraId="5D5973DE" w14:textId="77777777" w:rsidR="00540B8E" w:rsidRDefault="005314F1">
      <w:pPr>
        <w:pStyle w:val="TextHeading2"/>
        <w:rPr/>
      </w:pPr>
    </w:p>
    <w:p w14:paraId="4BBEF992" w14:textId="77777777" w:rsidR="00540B8E" w:rsidRDefault="005314F1">
      <w:pPr>
        <w:pStyle w:val="TextHeading2"/>
        <w:rPr/>
      </w:pPr>
    </w:p>
    <w:p w14:paraId="7879326C" w14:textId="77777777" w:rsidR="00540B8E" w:rsidRDefault="005314F1">
      <w:pPr>
        <w:pStyle w:val="TextHeading2"/>
        <w:rPr/>
      </w:pPr>
    </w:p>
    <w:p w14:paraId="5C905803" w14:textId="77777777" w:rsidR="00540B8E" w:rsidRDefault="005314F1">
      <w:pPr>
        <w:pStyle w:val="Heading2"/>
        <w:rPr/>
      </w:pPr>
      <w:bookmarkStart w:id="2055" w:name="4628303311710421137"/>
      <w:bookmarkStart w:id="2056" w:name="_Toc218523885"/>
    </w:p>
    <w:p w14:paraId="288D51D1" w14:textId="77777777" w:rsidR="00540B8E" w:rsidRDefault="005314F1">
      <w:pPr>
        <w:pStyle w:val="TextHeading2"/>
        <w:rPr/>
      </w:pPr>
    </w:p>
    <w:p w14:paraId="508899E3" w14:textId="77777777" w:rsidR="00540B8E" w:rsidRDefault="005314F1">
      <w:pPr>
        <w:pStyle w:val="TextHeading2"/>
        <w:rPr/>
      </w:pPr>
    </w:p>
    <w:p w14:paraId="238486F0" w14:textId="77777777" w:rsidR="00540B8E" w:rsidRDefault="005314F1">
      <w:pPr>
        <w:pStyle w:val="TextHeading2"/>
        <w:rPr/>
      </w:pPr>
    </w:p>
    <w:p w14:paraId="2E396720" w14:textId="77777777" w:rsidR="00540B8E" w:rsidRDefault="005314F1">
      <w:pPr>
        <w:pStyle w:val="TextHeading3"/>
        <w:rPr/>
      </w:pPr>
    </w:p>
    <w:p w14:paraId="6B360A78" w14:textId="77777777" w:rsidR="00540B8E" w:rsidRDefault="005314F1">
      <w:pPr>
        <w:pStyle w:val="TextHeading3"/>
        <w:rPr/>
      </w:pPr>
    </w:p>
    <w:p w14:paraId="133C8140" w14:textId="77777777" w:rsidR="00540B8E" w:rsidRDefault="005314F1">
      <w:pPr>
        <w:pStyle w:val="TextHeading3"/>
        <w:rPr/>
      </w:pPr>
    </w:p>
    <w:p w14:paraId="13373E0F" w14:textId="77777777" w:rsidR="00540B8E" w:rsidRDefault="005314F1">
      <w:pPr>
        <w:pStyle w:val="TextHeading3"/>
        <w:rPr/>
      </w:pPr>
    </w:p>
    <w:p w14:paraId="495475B4" w14:textId="77777777" w:rsidR="00540B8E" w:rsidRDefault="005314F1">
      <w:pPr>
        <w:pStyle w:val="TextHeading3"/>
        <w:rPr/>
      </w:pPr>
    </w:p>
    <w:p w14:paraId="48345355" w14:textId="77777777" w:rsidR="00540B8E" w:rsidRDefault="005314F1">
      <w:pPr>
        <w:pStyle w:val="TextHeading2"/>
        <w:rPr/>
      </w:pPr>
    </w:p>
    <w:p w14:paraId="1A6DAEA9" w14:textId="77777777" w:rsidR="00540B8E" w:rsidRDefault="005314F1">
      <w:pPr>
        <w:pStyle w:val="TextHeading2"/>
        <w:rPr/>
      </w:pPr>
    </w:p>
    <w:p w14:paraId="7CD24782" w14:textId="77777777" w:rsidR="00540B8E" w:rsidRDefault="005314F1">
      <w:pPr>
        <w:pStyle w:val="TextHeading2"/>
        <w:rPr/>
      </w:pPr>
    </w:p>
    <w:p w14:paraId="2A0E3652" w14:textId="77777777" w:rsidR="00540B8E" w:rsidRDefault="005314F1">
      <w:pPr>
        <w:pStyle w:val="Heading2"/>
        <w:rPr/>
      </w:pPr>
      <w:bookmarkStart w:id="2081" w:name="525960939319335894"/>
      <w:bookmarkStart w:id="2082" w:name="_Toc218523886"/>
    </w:p>
    <w:p w14:paraId="7E46B76F" w14:textId="77777777" w:rsidR="00540B8E" w:rsidRDefault="005314F1">
      <w:pPr>
        <w:pStyle w:val="TextHeading2"/>
        <w:rPr/>
      </w:pPr>
    </w:p>
    <w:p w14:paraId="79F820BF" w14:textId="77777777" w:rsidR="00540B8E" w:rsidRDefault="005314F1">
      <w:pPr>
        <w:pStyle w:val="TextHeading2"/>
        <w:rPr/>
      </w:pPr>
    </w:p>
    <w:p w14:paraId="3F0D3027" w14:textId="77777777" w:rsidR="00540B8E" w:rsidRDefault="005314F1">
      <w:pPr>
        <w:pStyle w:val="TextHeading2"/>
        <w:rPr/>
      </w:pPr>
    </w:p>
    <w:p w14:paraId="77FD303E" w14:textId="77777777" w:rsidR="00540B8E" w:rsidRDefault="005314F1">
      <w:pPr>
        <w:pStyle w:val="TextHeading2"/>
        <w:rPr/>
      </w:pPr>
    </w:p>
    <w:p w14:paraId="47309FD4" w14:textId="77777777" w:rsidR="00540B8E" w:rsidRDefault="005314F1">
      <w:pPr>
        <w:pStyle w:val="TextHeading2"/>
        <w:rPr/>
      </w:pPr>
    </w:p>
    <w:p w14:paraId="2F7051AC" w14:textId="77777777" w:rsidR="00540B8E" w:rsidRDefault="005314F1">
      <w:pPr>
        <w:pStyle w:val="TextHeading2"/>
        <w:rPr/>
      </w:pPr>
    </w:p>
    <w:p w14:paraId="02F9FC2B" w14:textId="77777777" w:rsidR="00540B8E" w:rsidRDefault="005314F1">
      <w:pPr>
        <w:pStyle w:val="Heading2"/>
        <w:rPr/>
      </w:pPr>
      <w:bookmarkStart w:id="2097" w:name="10528271791407886506"/>
      <w:bookmarkStart w:id="2098" w:name="_Toc218523887"/>
    </w:p>
    <w:p w14:paraId="4B4BB870" w14:textId="77777777" w:rsidR="00540B8E" w:rsidRDefault="005314F1">
      <w:pPr>
        <w:pStyle w:val="TextHeading2"/>
        <w:rPr/>
      </w:pPr>
    </w:p>
    <w:p w14:paraId="32EF9115" w14:textId="77777777" w:rsidR="00540B8E" w:rsidRDefault="005314F1">
      <w:pPr>
        <w:pStyle w:val="TextHeading2"/>
        <w:rPr/>
      </w:pPr>
    </w:p>
    <w:p w14:paraId="2B9DAECB" w14:textId="77777777" w:rsidR="00540B8E" w:rsidRDefault="005314F1">
      <w:pPr>
        <w:pStyle w:val="TextHeading2"/>
        <w:rPr/>
      </w:pPr>
    </w:p>
    <w:p w14:paraId="5B476541" w14:textId="77777777" w:rsidR="00540B8E" w:rsidRDefault="005314F1">
      <w:pPr>
        <w:pStyle w:val="TextHeading2"/>
        <w:rPr/>
      </w:pPr>
    </w:p>
    <w:p w14:paraId="5D0461B4" w14:textId="77777777" w:rsidR="00540B8E" w:rsidRDefault="005314F1">
      <w:pPr>
        <w:pStyle w:val="TextHeading2"/>
        <w:rPr/>
      </w:pPr>
    </w:p>
    <w:p w14:paraId="0C25103C" w14:textId="77777777" w:rsidR="00540B8E" w:rsidRDefault="005314F1">
      <w:pPr>
        <w:pStyle w:val="TextHeading2"/>
        <w:rPr/>
      </w:pPr>
    </w:p>
    <w:p w14:paraId="04EC791C" w14:textId="77777777" w:rsidR="00540B8E" w:rsidRDefault="005314F1">
      <w:pPr>
        <w:pStyle w:val="TextHeading2"/>
        <w:rPr/>
      </w:pPr>
    </w:p>
    <w:p w14:paraId="7EEEDA32" w14:textId="77777777" w:rsidR="00540B8E" w:rsidRDefault="005314F1">
      <w:pPr>
        <w:pStyle w:val="TextHeading2"/>
        <w:rPr/>
      </w:pPr>
    </w:p>
    <w:p w14:paraId="2C35A4C1" w14:textId="77777777" w:rsidR="00540B8E" w:rsidRDefault="005314F1">
      <w:pPr>
        <w:pStyle w:val="Heading2"/>
        <w:rPr/>
      </w:pPr>
      <w:bookmarkStart w:id="2117" w:name="16425602339623949416"/>
      <w:bookmarkStart w:id="2118" w:name="_Ref289678612"/>
      <w:bookmarkStart w:id="2119" w:name="_Toc218523888"/>
    </w:p>
    <w:p w14:paraId="20FE4BDE" w14:textId="77777777" w:rsidR="00540B8E" w:rsidRDefault="005314F1">
      <w:pPr>
        <w:pStyle w:val="TextHeading2"/>
        <w:rPr/>
      </w:pPr>
    </w:p>
    <w:p w14:paraId="56B14FA0" w14:textId="77777777" w:rsidR="00540B8E" w:rsidRDefault="005314F1">
      <w:pPr>
        <w:pStyle w:val="TextHeading2"/>
        <w:rPr/>
      </w:pPr>
    </w:p>
    <w:p w14:paraId="6B488E01" w14:textId="77777777" w:rsidR="00540B8E" w:rsidRDefault="005314F1">
      <w:pPr>
        <w:pStyle w:val="TextHeading2"/>
        <w:rPr/>
      </w:pPr>
    </w:p>
    <w:p w14:paraId="597CB73F" w14:textId="77777777" w:rsidR="00540B8E" w:rsidRDefault="005314F1">
      <w:pPr>
        <w:pStyle w:val="TextHeading2"/>
        <w:rPr/>
      </w:pPr>
    </w:p>
    <w:p w14:paraId="208EC188" w14:textId="77777777" w:rsidR="00540B8E" w:rsidRDefault="005314F1">
      <w:pPr>
        <w:pStyle w:val="TextHeading2"/>
        <w:rPr/>
      </w:pPr>
    </w:p>
    <w:p w14:paraId="1FA3497D" w14:textId="77777777" w:rsidR="00540B8E" w:rsidRDefault="005314F1">
      <w:pPr>
        <w:pStyle w:val="Heading2"/>
        <w:rPr/>
      </w:pPr>
      <w:bookmarkStart w:id="2132" w:name="16426801399388223261"/>
      <w:bookmarkStart w:id="2133" w:name="_Toc218523889"/>
    </w:p>
    <w:p w14:paraId="5646F409" w14:textId="77777777" w:rsidR="00540B8E" w:rsidRDefault="005314F1">
      <w:pPr>
        <w:pStyle w:val="TextHeading2"/>
        <w:rPr/>
      </w:pPr>
    </w:p>
    <w:p w14:paraId="7B0CDCE0" w14:textId="77777777" w:rsidR="00540B8E" w:rsidRDefault="005314F1">
      <w:pPr>
        <w:pStyle w:val="Heading2"/>
        <w:rPr/>
      </w:pPr>
      <w:bookmarkStart w:id="2138" w:name="16427281023293932799"/>
      <w:bookmarkStart w:id="2139" w:name="_Toc218523890"/>
    </w:p>
    <w:p w14:paraId="378274E3" w14:textId="77777777" w:rsidR="00540B8E" w:rsidRDefault="005314F1">
      <w:pPr>
        <w:pStyle w:val="TextHeading2"/>
        <w:rPr/>
      </w:pPr>
    </w:p>
    <w:p w14:paraId="22CAF784" w14:textId="77777777" w:rsidR="00540B8E" w:rsidRDefault="005314F1">
      <w:pPr>
        <w:pStyle w:val="TextHeading2"/>
        <w:rPr/>
      </w:pPr>
    </w:p>
    <w:p w14:paraId="5F864EA1" w14:textId="77777777" w:rsidR="00540B8E" w:rsidRDefault="005314F1">
      <w:pPr>
        <w:pStyle w:val="TextHeading2"/>
        <w:rPr/>
      </w:pPr>
    </w:p>
    <w:p w14:paraId="3E8361DC" w14:textId="77777777" w:rsidR="00540B8E" w:rsidRDefault="005314F1">
      <w:pPr>
        <w:pStyle w:val="TextHeading2"/>
        <w:rPr/>
      </w:pPr>
    </w:p>
    <w:p w14:paraId="514E19ED" w14:textId="77777777" w:rsidR="00540B8E" w:rsidRDefault="005314F1">
      <w:pPr>
        <w:pStyle w:val="TextHeading2"/>
        <w:rPr/>
      </w:pPr>
    </w:p>
    <w:p w14:paraId="3C456D3E" w14:textId="77777777" w:rsidR="00540B8E" w:rsidRDefault="005314F1">
      <w:pPr>
        <w:pStyle w:val="Heading2"/>
        <w:rPr/>
      </w:pPr>
      <w:bookmarkStart w:id="2152" w:name="3879066557564717938"/>
      <w:bookmarkStart w:id="2153" w:name="_Toc498602103"/>
      <w:bookmarkStart w:id="2154" w:name="_Toc218523891"/>
    </w:p>
    <w:p w14:paraId="4E7CBCB0" w14:textId="77777777" w:rsidR="00540B8E" w:rsidRDefault="005314F1">
      <w:pPr>
        <w:pStyle w:val="TextHeading2"/>
        <w:rPr/>
      </w:pPr>
    </w:p>
    <w:p w14:paraId="225F8BA0" w14:textId="77777777" w:rsidR="00540B8E" w:rsidRDefault="005314F1">
      <w:pPr>
        <w:pStyle w:val="Heading2"/>
        <w:rPr/>
      </w:pPr>
      <w:bookmarkStart w:id="2159" w:name="3879546181470427476"/>
      <w:bookmarkStart w:id="2160" w:name="_Toc218523892"/>
    </w:p>
    <w:p w14:paraId="467C2AE1" w14:textId="77777777" w:rsidR="00540B8E" w:rsidRDefault="005314F1">
      <w:pPr>
        <w:pStyle w:val="TextHeading2"/>
        <w:rPr/>
      </w:pPr>
    </w:p>
    <w:p w14:paraId="2485C498" w14:textId="77777777" w:rsidR="00540B8E" w:rsidRDefault="005314F1">
      <w:pPr>
        <w:pStyle w:val="TextHeading2"/>
        <w:rPr/>
      </w:pPr>
    </w:p>
    <w:p w14:paraId="3AD3C04E" w14:textId="77777777" w:rsidR="00540B8E" w:rsidRDefault="005314F1">
      <w:pPr>
        <w:pStyle w:val="Heading2"/>
        <w:rPr/>
      </w:pPr>
      <w:bookmarkStart w:id="2167" w:name="2255482304109870232"/>
      <w:bookmarkStart w:id="2168" w:name="_Toc218523893"/>
    </w:p>
    <w:p w14:paraId="688535F1" w14:textId="77777777" w:rsidR="00540B8E" w:rsidRDefault="005314F1">
      <w:pPr>
        <w:pStyle w:val="TextHeading2"/>
        <w:rPr/>
      </w:pPr>
    </w:p>
    <w:p w14:paraId="597354F0" w14:textId="77777777" w:rsidR="00540B8E" w:rsidRDefault="005314F1">
      <w:pPr>
        <w:pStyle w:val="Heading2"/>
        <w:rPr/>
      </w:pPr>
      <w:bookmarkStart w:id="2173" w:name="3179475505703776809"/>
      <w:bookmarkStart w:id="2174" w:name="_Toc218523894"/>
    </w:p>
    <w:p w14:paraId="388E54BA" w14:textId="77777777" w:rsidR="00540B8E" w:rsidRDefault="005314F1">
      <w:pPr>
        <w:pStyle w:val="TextHeading2"/>
        <w:rPr/>
      </w:pPr>
    </w:p>
    <w:p w14:paraId="47553FBB" w14:textId="77777777" w:rsidR="00540B8E" w:rsidRDefault="005314F1">
      <w:pPr>
        <w:pStyle w:val="TextHeading3"/>
        <w:rPr/>
      </w:pPr>
    </w:p>
    <w:p w14:paraId="2C7AD2CF" w14:textId="77777777" w:rsidR="00540B8E" w:rsidRDefault="005314F1">
      <w:pPr>
        <w:pStyle w:val="TextHeading3"/>
        <w:rPr/>
      </w:pPr>
    </w:p>
    <w:p w14:paraId="7EF61BEC" w14:textId="77777777" w:rsidR="00540B8E" w:rsidRDefault="005314F1">
      <w:pPr>
        <w:pStyle w:val="TextHeading3"/>
        <w:rPr/>
      </w:pPr>
    </w:p>
    <w:p w14:paraId="429A2CF0" w14:textId="77777777" w:rsidR="00540B8E" w:rsidRDefault="005314F1">
      <w:pPr>
        <w:pStyle w:val="TextHeading3"/>
        <w:rPr/>
      </w:pPr>
    </w:p>
    <w:p w14:paraId="2FBAC4F0" w14:textId="77777777" w:rsidR="00540B8E" w:rsidRDefault="005314F1">
      <w:pPr>
        <w:pStyle w:val="TextHeading3"/>
        <w:rPr/>
      </w:pPr>
    </w:p>
    <w:p w14:paraId="2B21E52F" w14:textId="77777777" w:rsidR="00540B8E" w:rsidRDefault="005314F1">
      <w:pPr>
        <w:pStyle w:val="TextHeading2"/>
        <w:rPr/>
      </w:pPr>
    </w:p>
    <w:p w14:paraId="4E62062E" w14:textId="77777777" w:rsidR="00540B8E" w:rsidRDefault="005314F1">
      <w:pPr>
        <w:pStyle w:val="Heading2"/>
        <w:rPr/>
      </w:pPr>
      <w:bookmarkStart w:id="2191" w:name="3880265617328991783"/>
      <w:bookmarkStart w:id="2192" w:name="_Ref289678626"/>
      <w:bookmarkStart w:id="2193" w:name="_Toc218523895"/>
    </w:p>
    <w:p w14:paraId="2193DED7" w14:textId="77777777" w:rsidR="00540B8E" w:rsidRDefault="005314F1">
      <w:pPr>
        <w:pStyle w:val="TextHeading2"/>
        <w:rPr/>
      </w:pPr>
    </w:p>
    <w:p w14:paraId="40D8A690" w14:textId="77777777" w:rsidR="00540B8E" w:rsidRDefault="005314F1">
      <w:pPr>
        <w:pStyle w:val="TextHeading2"/>
        <w:rPr/>
      </w:pPr>
    </w:p>
    <w:p w14:paraId="527AAE97" w14:textId="77777777" w:rsidR="00540B8E" w:rsidRDefault="005314F1">
      <w:pPr>
        <w:pStyle w:val="TextHeading2"/>
        <w:rPr/>
      </w:pPr>
    </w:p>
    <w:p w14:paraId="4788AD3F" w14:textId="77777777" w:rsidR="00540B8E" w:rsidRDefault="005314F1">
      <w:pPr>
        <w:pStyle w:val="TextHeading2"/>
        <w:rPr/>
      </w:pPr>
    </w:p>
    <w:p w14:paraId="616B3448" w14:textId="77777777" w:rsidR="00540B8E" w:rsidRDefault="005314F1">
      <w:pPr>
        <w:pStyle w:val="Heading2"/>
        <w:rPr/>
      </w:pPr>
      <w:bookmarkStart w:id="2204" w:name="9778555413356473769"/>
      <w:bookmarkStart w:id="2205" w:name="_Toc218523896"/>
    </w:p>
    <w:p w14:paraId="68C1ABA9" w14:textId="77777777" w:rsidR="00540B8E" w:rsidRDefault="005314F1">
      <w:pPr>
        <w:pStyle w:val="TextHeading2"/>
        <w:rPr/>
      </w:pPr>
    </w:p>
    <w:p w14:paraId="68E355BF" w14:textId="77777777" w:rsidR="00540B8E" w:rsidRDefault="005314F1">
      <w:pPr>
        <w:pStyle w:val="TextHeading2"/>
        <w:rPr/>
      </w:pPr>
    </w:p>
    <w:p w14:paraId="745D7B0B" w14:textId="77777777" w:rsidR="00D62A0F" w:rsidRDefault="005314F1">
      <w:pPr>
        <w:pStyle w:val="TextHeading2"/>
        <w:rPr/>
      </w:pPr>
    </w:p>
    <w:p w14:paraId="41463C19" w14:textId="77777777" w:rsidR="00540B8E" w:rsidRPr="00D62A0F" w:rsidRDefault="00D62A0F" w:rsidP="00D62A0F">
      <w:pPr>
        <w:spacing w:after="200" w:line="276" w:lineRule="auto"/>
        <w:rPr>
          <w:szCs w:val="20"/>
        </w:rPr>
      </w:pPr>
    </w:p>
    <w:p w14:paraId="3E7C6286" w14:textId="77777777" w:rsidR="00540B8E" w:rsidRDefault="005314F1">
      <w:pPr>
        <w:pStyle w:val="TextHeading2"/>
        <w:rPr/>
      </w:pPr>
    </w:p>
    <w:p w14:paraId="44DC878B" w14:textId="77777777" w:rsidR="00540B8E" w:rsidRDefault="005314F1">
      <w:pPr>
        <w:pStyle w:val="TextHeading2"/>
        <w:rPr/>
      </w:pPr>
    </w:p>
    <w:p w14:paraId="5B48C9AB" w14:textId="77777777" w:rsidR="00540B8E" w:rsidRDefault="005314F1">
      <w:pPr>
        <w:pStyle w:val="Heading2"/>
        <w:rPr/>
      </w:pPr>
      <w:bookmarkStart w:id="2220" w:name="9779994285073602383"/>
      <w:bookmarkStart w:id="2221" w:name="_Toc218523897"/>
    </w:p>
    <w:p w14:paraId="126D8DB9" w14:textId="77777777" w:rsidR="00540B8E" w:rsidRDefault="005314F1">
      <w:pPr>
        <w:pStyle w:val="TextHeading2"/>
        <w:rPr/>
      </w:pPr>
    </w:p>
    <w:p w14:paraId="0FE2BB91" w14:textId="77777777" w:rsidR="00540B8E" w:rsidRDefault="005314F1">
      <w:pPr>
        <w:pStyle w:val="TextHeading2"/>
        <w:rPr/>
      </w:pPr>
    </w:p>
    <w:p w14:paraId="0842567D" w14:textId="77777777" w:rsidR="00540B8E" w:rsidRDefault="005314F1">
      <w:pPr>
        <w:pStyle w:val="TextHeading2"/>
        <w:rPr/>
      </w:pPr>
    </w:p>
    <w:p w14:paraId="73FC9E59" w14:textId="77777777" w:rsidR="00540B8E" w:rsidRDefault="005314F1">
      <w:pPr>
        <w:pStyle w:val="TextHeading2"/>
        <w:rPr/>
      </w:pPr>
    </w:p>
    <w:p w14:paraId="3D53AB3A" w14:textId="77777777" w:rsidR="00540B8E" w:rsidRDefault="005314F1">
      <w:pPr>
        <w:pStyle w:val="Heading2"/>
        <w:rPr/>
      </w:pPr>
      <w:bookmarkStart w:id="2232" w:name="4103468707297683386"/>
      <w:bookmarkStart w:id="2233" w:name="_Ref289678646"/>
      <w:bookmarkStart w:id="2234" w:name="_Toc218523898"/>
    </w:p>
    <w:p w14:paraId="4DDCA351" w14:textId="77777777" w:rsidR="00540B8E" w:rsidRDefault="005314F1">
      <w:pPr>
        <w:pStyle w:val="TextHeading2"/>
        <w:rPr/>
      </w:pPr>
    </w:p>
    <w:p w14:paraId="24722CB3" w14:textId="77777777" w:rsidR="00D62A0F" w:rsidRDefault="005314F1">
      <w:pPr>
        <w:pStyle w:val="TextHeading2"/>
        <w:rPr/>
      </w:pPr>
    </w:p>
    <w:p w14:paraId="4B299370" w14:textId="77777777" w:rsidR="00540B8E" w:rsidRPr="00D62A0F" w:rsidRDefault="00D62A0F" w:rsidP="00D62A0F">
      <w:pPr>
        <w:spacing w:after="200" w:line="276" w:lineRule="auto"/>
        <w:rPr>
          <w:szCs w:val="20"/>
        </w:rPr>
      </w:pPr>
    </w:p>
    <w:p w14:paraId="150A034F" w14:textId="77777777" w:rsidR="00540B8E" w:rsidRDefault="005314F1">
      <w:pPr>
        <w:pStyle w:val="TextHeading2"/>
        <w:rPr/>
      </w:pPr>
    </w:p>
    <w:p w14:paraId="3C2DBC73" w14:textId="77777777" w:rsidR="00540B8E" w:rsidRDefault="005314F1">
      <w:pPr>
        <w:pStyle w:val="TextHeading2"/>
        <w:rPr/>
      </w:pPr>
    </w:p>
    <w:p w14:paraId="41A35DF2" w14:textId="77777777" w:rsidR="00540B8E" w:rsidRDefault="005314F1">
      <w:pPr>
        <w:pStyle w:val="Heading2"/>
        <w:rPr/>
      </w:pPr>
      <w:bookmarkStart w:id="2247" w:name="15678284081101084369"/>
      <w:bookmarkStart w:id="2248" w:name="_Toc218523899"/>
    </w:p>
    <w:p w14:paraId="3357E269" w14:textId="77777777" w:rsidR="00540B8E" w:rsidRDefault="005314F1">
      <w:pPr>
        <w:pStyle w:val="TextHeading2"/>
        <w:rPr/>
      </w:pPr>
    </w:p>
    <w:p w14:paraId="4D959349" w14:textId="77777777" w:rsidR="00540B8E" w:rsidRDefault="005314F1">
      <w:pPr>
        <w:pStyle w:val="Heading2"/>
        <w:rPr/>
      </w:pPr>
      <w:bookmarkStart w:id="2253" w:name="5027461908891589963"/>
      <w:bookmarkStart w:id="2254" w:name="_Toc218523900"/>
    </w:p>
    <w:p w14:paraId="7E4039BF" w14:textId="77777777" w:rsidR="00540B8E" w:rsidRDefault="005314F1">
      <w:pPr>
        <w:pStyle w:val="TextHeading2"/>
        <w:rPr/>
      </w:pPr>
    </w:p>
    <w:p w14:paraId="00F4599D" w14:textId="77777777" w:rsidR="00540B8E" w:rsidRDefault="005314F1">
      <w:pPr>
        <w:pStyle w:val="TextHeading2"/>
        <w:rPr/>
      </w:pPr>
    </w:p>
    <w:p w14:paraId="391E8DDD" w14:textId="77777777" w:rsidR="00540B8E" w:rsidRDefault="005314F1">
      <w:pPr>
        <w:pStyle w:val="Heading3"/>
        <w:rPr/>
      </w:pPr>
      <w:bookmarkStart w:id="2261" w:name="5028181344750154270"/>
    </w:p>
    <w:p w14:paraId="6435291B" w14:textId="77777777" w:rsidR="00540B8E" w:rsidRDefault="005314F1">
      <w:pPr>
        <w:pStyle w:val="TextHeading3"/>
        <w:rPr/>
      </w:pPr>
    </w:p>
    <w:p w14:paraId="6676E399" w14:textId="77777777" w:rsidR="00540B8E" w:rsidRDefault="005314F1">
      <w:pPr>
        <w:pStyle w:val="TextHeading4"/>
        <w:rPr/>
      </w:pPr>
    </w:p>
    <w:p w14:paraId="7A0648E8" w14:textId="77777777" w:rsidR="00D62A0F" w:rsidRDefault="005314F1">
      <w:pPr>
        <w:pStyle w:val="TextHeading4"/>
        <w:rPr/>
      </w:pPr>
    </w:p>
    <w:p w14:paraId="5E27F4CD" w14:textId="77777777" w:rsidR="00540B8E" w:rsidRPr="00D62A0F" w:rsidRDefault="00D62A0F" w:rsidP="00D62A0F">
      <w:pPr>
        <w:spacing w:after="200" w:line="276" w:lineRule="auto"/>
        <w:rPr>
          <w:szCs w:val="20"/>
        </w:rPr>
      </w:pPr>
    </w:p>
    <w:p w14:paraId="3DE7345D" w14:textId="77777777" w:rsidR="00540B8E" w:rsidRDefault="005314F1">
      <w:pPr>
        <w:pStyle w:val="Heading3"/>
        <w:rPr/>
      </w:pPr>
      <w:bookmarkStart w:id="2272" w:name="5029140592561573346"/>
    </w:p>
    <w:p w14:paraId="69D0B018" w14:textId="77777777" w:rsidR="00540B8E" w:rsidRDefault="005314F1">
      <w:pPr>
        <w:pStyle w:val="TextHeading3"/>
        <w:rPr/>
      </w:pPr>
    </w:p>
    <w:p w14:paraId="06008088" w14:textId="77777777" w:rsidR="00540B8E" w:rsidRDefault="005314F1">
      <w:pPr>
        <w:pStyle w:val="TextHeading4"/>
        <w:rPr/>
      </w:pPr>
    </w:p>
    <w:p w14:paraId="5C4FA5E4" w14:textId="77777777" w:rsidR="00540B8E" w:rsidRDefault="005314F1">
      <w:pPr>
        <w:pStyle w:val="TextHeading4"/>
        <w:rPr/>
      </w:pPr>
    </w:p>
    <w:p w14:paraId="769BF66A" w14:textId="77777777" w:rsidR="00540B8E" w:rsidRDefault="005314F1">
      <w:pPr>
        <w:pStyle w:val="TextHeading4"/>
        <w:rPr/>
      </w:pPr>
    </w:p>
    <w:p w14:paraId="58493180" w14:textId="77777777" w:rsidR="00540B8E" w:rsidRDefault="005314F1">
      <w:pPr>
        <w:pStyle w:val="TextHeading3"/>
        <w:rPr/>
      </w:pPr>
    </w:p>
    <w:p w14:paraId="0AFCD20C" w14:textId="77777777" w:rsidR="00540B8E" w:rsidRDefault="005314F1">
      <w:pPr>
        <w:pStyle w:val="Heading4"/>
        <w:rPr/>
      </w:pPr>
      <w:bookmarkStart w:id="2285" w:name="10752169824249246719"/>
    </w:p>
    <w:p w14:paraId="2012C1F8" w14:textId="77777777" w:rsidR="00540B8E" w:rsidRDefault="005314F1">
      <w:pPr>
        <w:pStyle w:val="TextHeading4"/>
        <w:rPr/>
      </w:pPr>
    </w:p>
    <w:p w14:paraId="0AA815FF" w14:textId="77777777" w:rsidR="00540B8E" w:rsidRDefault="005314F1">
      <w:pPr>
        <w:pStyle w:val="TextHeading4"/>
        <w:rPr/>
      </w:pPr>
    </w:p>
    <w:p w14:paraId="6D609560" w14:textId="77777777" w:rsidR="00540B8E" w:rsidRDefault="005314F1">
      <w:pPr>
        <w:pStyle w:val="Heading4"/>
        <w:rPr/>
      </w:pPr>
      <w:bookmarkStart w:id="2292" w:name="10752889260107811026"/>
    </w:p>
    <w:p w14:paraId="2D4F777E" w14:textId="77777777" w:rsidR="00D62A0F" w:rsidRDefault="005314F1">
      <w:pPr>
        <w:pStyle w:val="TextHeading4"/>
        <w:rPr/>
      </w:pPr>
    </w:p>
    <w:p w14:paraId="5CA7DABD" w14:textId="77777777" w:rsidR="00540B8E" w:rsidRPr="00D62A0F" w:rsidRDefault="00D62A0F" w:rsidP="00D62A0F">
      <w:pPr>
        <w:spacing w:after="200" w:line="276" w:lineRule="auto"/>
        <w:rPr>
          <w:szCs w:val="20"/>
        </w:rPr>
      </w:pPr>
    </w:p>
    <w:p w14:paraId="2E7F66D1" w14:textId="77777777" w:rsidR="00540B8E" w:rsidRDefault="005314F1">
      <w:pPr>
        <w:pStyle w:val="TextHeading4"/>
        <w:rPr/>
      </w:pPr>
    </w:p>
    <w:p w14:paraId="689837D1" w14:textId="77777777" w:rsidR="00540B8E" w:rsidRDefault="005314F1">
      <w:pPr>
        <w:pStyle w:val="TextHeading4"/>
        <w:rPr/>
      </w:pPr>
    </w:p>
    <w:p w14:paraId="32A2293D" w14:textId="77777777" w:rsidR="00540B8E" w:rsidRDefault="005314F1">
      <w:pPr>
        <w:pStyle w:val="Heading4"/>
        <w:rPr/>
      </w:pPr>
      <w:bookmarkStart w:id="2303" w:name="16650939244182438243"/>
    </w:p>
    <w:p w14:paraId="1214DA9C" w14:textId="77777777" w:rsidR="00540B8E" w:rsidRDefault="005314F1">
      <w:pPr>
        <w:pStyle w:val="TextHeading4"/>
        <w:rPr/>
      </w:pPr>
    </w:p>
    <w:p w14:paraId="45135728" w14:textId="77777777" w:rsidR="00540B8E" w:rsidRDefault="005314F1">
      <w:pPr>
        <w:pStyle w:val="Heading4"/>
        <w:rPr/>
      </w:pPr>
      <w:bookmarkStart w:id="2308" w:name="16651418868088147781"/>
    </w:p>
    <w:p w14:paraId="1203741F" w14:textId="77777777" w:rsidR="00540B8E" w:rsidRDefault="005314F1">
      <w:pPr>
        <w:pStyle w:val="TextHeading4"/>
        <w:rPr/>
      </w:pPr>
    </w:p>
    <w:p w14:paraId="298A93E4" w14:textId="77777777" w:rsidR="00540B8E" w:rsidRDefault="005314F1">
      <w:pPr>
        <w:pStyle w:val="Heading3"/>
        <w:rPr/>
      </w:pPr>
      <w:bookmarkStart w:id="2313" w:name="16651898491993857319"/>
    </w:p>
    <w:p w14:paraId="4458685F" w14:textId="77777777" w:rsidR="00540B8E" w:rsidRDefault="005314F1">
      <w:pPr>
        <w:pStyle w:val="TextHeading3"/>
        <w:rPr/>
      </w:pPr>
    </w:p>
    <w:p w14:paraId="0EA8D67D" w14:textId="77777777" w:rsidR="00540B8E" w:rsidRDefault="005314F1">
      <w:pPr>
        <w:pStyle w:val="Heading4"/>
        <w:rPr/>
      </w:pPr>
      <w:bookmarkStart w:id="2318" w:name="16652378115899566857"/>
    </w:p>
    <w:p w14:paraId="7E3921F1" w14:textId="77777777" w:rsidR="00540B8E" w:rsidRDefault="005314F1">
      <w:pPr>
        <w:pStyle w:val="TextHeading4"/>
        <w:rPr/>
      </w:pPr>
    </w:p>
    <w:p w14:paraId="70D82504" w14:textId="77777777" w:rsidR="00540B8E" w:rsidRDefault="005314F1">
      <w:pPr>
        <w:pStyle w:val="Heading4"/>
        <w:rPr/>
      </w:pPr>
      <w:bookmarkStart w:id="2323" w:name="16652857739805276395"/>
    </w:p>
    <w:p w14:paraId="2F10FE12" w14:textId="77777777" w:rsidR="00540B8E" w:rsidRDefault="005314F1">
      <w:pPr>
        <w:pStyle w:val="TextHeading4"/>
        <w:rPr/>
      </w:pPr>
    </w:p>
    <w:p w14:paraId="39EFB681" w14:textId="77777777" w:rsidR="00540B8E" w:rsidRDefault="005314F1">
      <w:pPr>
        <w:pStyle w:val="Heading4"/>
        <w:rPr/>
      </w:pPr>
      <w:bookmarkStart w:id="2328" w:name="4103684026264642458"/>
    </w:p>
    <w:p w14:paraId="3C395505" w14:textId="77777777" w:rsidR="00540B8E" w:rsidRDefault="005314F1">
      <w:pPr>
        <w:pStyle w:val="TextHeading4"/>
        <w:rPr/>
      </w:pPr>
    </w:p>
    <w:p w14:paraId="7E7F78B4" w14:textId="77777777" w:rsidR="00540B8E" w:rsidRDefault="005314F1">
      <w:pPr>
        <w:pStyle w:val="Heading2"/>
        <w:rPr/>
      </w:pPr>
      <w:bookmarkStart w:id="2333" w:name="15678763705006793907"/>
      <w:bookmarkStart w:id="2334" w:name="_Toc509399691"/>
      <w:bookmarkStart w:id="2335" w:name="_Ref66932266"/>
      <w:bookmarkStart w:id="2336" w:name="_Ref221925266"/>
      <w:bookmarkStart w:id="2337" w:name="_Ref290475876"/>
      <w:bookmarkStart w:id="2338" w:name="_Toc509399693"/>
      <w:bookmarkStart w:id="2339" w:name="_Toc218523901"/>
    </w:p>
    <w:p w14:paraId="7B469410" w14:textId="77777777" w:rsidR="00540B8E" w:rsidRDefault="005314F1">
      <w:pPr>
        <w:pStyle w:val="TextHeading2"/>
        <w:rPr/>
      </w:pPr>
    </w:p>
    <w:p w14:paraId="5DAB219F" w14:textId="77777777" w:rsidR="00540B8E" w:rsidRDefault="005314F1">
      <w:pPr>
        <w:pStyle w:val="Heading3"/>
        <w:rPr/>
      </w:pPr>
      <w:bookmarkStart w:id="2344" w:name="15679243328912503445"/>
    </w:p>
    <w:p w14:paraId="0935BBB0" w14:textId="77777777" w:rsidR="00540B8E" w:rsidRDefault="005314F1">
      <w:pPr>
        <w:pStyle w:val="TextHeading3"/>
        <w:rPr/>
      </w:pPr>
    </w:p>
    <w:p w14:paraId="6D6E0A21" w14:textId="77777777" w:rsidR="00540B8E" w:rsidRDefault="005314F1">
      <w:pPr>
        <w:pStyle w:val="Heading3"/>
        <w:rPr/>
      </w:pPr>
      <w:bookmarkStart w:id="2349" w:name="3130069615371869508"/>
    </w:p>
    <w:p w14:paraId="318780DC" w14:textId="77777777" w:rsidR="00540B8E" w:rsidRDefault="005314F1">
      <w:pPr>
        <w:pStyle w:val="TextHeading3"/>
        <w:rPr/>
      </w:pPr>
    </w:p>
    <w:p w14:paraId="36674EEA" w14:textId="77777777" w:rsidR="00540B8E" w:rsidRDefault="005314F1">
      <w:pPr>
        <w:pStyle w:val="Heading3"/>
        <w:rPr/>
      </w:pPr>
      <w:bookmarkStart w:id="2354" w:name="3130549239277579046"/>
    </w:p>
    <w:p w14:paraId="344B3C6D" w14:textId="77777777" w:rsidR="00540B8E" w:rsidRDefault="005314F1">
      <w:pPr>
        <w:pStyle w:val="TextHeading3"/>
        <w:rPr/>
      </w:pPr>
    </w:p>
    <w:p w14:paraId="4559FE22" w14:textId="77777777" w:rsidR="00540B8E" w:rsidRDefault="005314F1">
      <w:pPr>
        <w:pStyle w:val="Heading3"/>
        <w:rPr/>
      </w:pPr>
      <w:bookmarkStart w:id="2359" w:name="3131028863183288584"/>
    </w:p>
    <w:p w14:paraId="287744B5" w14:textId="77777777" w:rsidR="00540B8E" w:rsidRDefault="005314F1">
      <w:pPr>
        <w:pStyle w:val="TextHeading3"/>
        <w:rPr/>
      </w:pPr>
    </w:p>
    <w:p w14:paraId="02938BE1" w14:textId="77777777" w:rsidR="00540B8E" w:rsidRDefault="005314F1">
      <w:pPr>
        <w:pStyle w:val="TextHeading3"/>
        <w:rPr/>
      </w:pPr>
    </w:p>
    <w:p w14:paraId="7169EC16" w14:textId="77777777" w:rsidR="00540B8E" w:rsidRDefault="005314F1">
      <w:pPr>
        <w:pStyle w:val="Heading3"/>
        <w:rPr/>
      </w:pPr>
      <w:bookmarkStart w:id="2366" w:name="3131748299041852891"/>
    </w:p>
    <w:p w14:paraId="0792EE6D" w14:textId="77777777" w:rsidR="00540B8E" w:rsidRDefault="005314F1">
      <w:pPr>
        <w:pStyle w:val="TextHeading3"/>
        <w:rPr/>
      </w:pPr>
    </w:p>
    <w:p w14:paraId="2AD17B54" w14:textId="77777777" w:rsidR="00540B8E" w:rsidRDefault="005314F1">
      <w:pPr>
        <w:pStyle w:val="TextHeading3"/>
        <w:rPr/>
      </w:pPr>
    </w:p>
    <w:p w14:paraId="4175140A" w14:textId="77777777" w:rsidR="00540B8E" w:rsidRDefault="005314F1">
      <w:pPr>
        <w:pStyle w:val="Heading3"/>
        <w:rPr/>
      </w:pPr>
      <w:bookmarkStart w:id="2373" w:name="9029558471163625339"/>
    </w:p>
    <w:p w14:paraId="438EAB42" w14:textId="77777777" w:rsidR="00540B8E" w:rsidRDefault="005314F1">
      <w:pPr>
        <w:pStyle w:val="TextHeading3"/>
        <w:rPr/>
      </w:pPr>
    </w:p>
    <w:p w14:paraId="534CE4D5" w14:textId="77777777" w:rsidR="00540B8E" w:rsidRDefault="005314F1">
      <w:pPr>
        <w:pStyle w:val="TextHeading3"/>
        <w:rPr/>
      </w:pPr>
    </w:p>
    <w:p w14:paraId="47F3A1C2" w14:textId="77777777" w:rsidR="00540B8E" w:rsidRDefault="005314F1">
      <w:pPr>
        <w:pStyle w:val="TextHeading3"/>
        <w:rPr/>
        <w:sectPr w:rsidR="00540B8E">
          <w:footerReference w:type="default" r:id="rId24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68917C45" w14:textId="77777777" w:rsidR="00540B8E" w:rsidRDefault="005314F1">
      <w:pPr>
        <w:pStyle w:val="Heading1"/>
        <w:rPr/>
      </w:pPr>
    </w:p>
    <w:p w14:paraId="30595961" w14:textId="77777777" w:rsidR="00540B8E" w:rsidRDefault="005314F1">
      <w:pPr>
        <w:pStyle w:val="Heading2"/>
        <w:rPr/>
      </w:pPr>
      <w:bookmarkStart w:id="2387" w:name="8409673738367728109"/>
      <w:bookmarkStart w:id="2388" w:name="_Ref224207089"/>
      <w:bookmarkStart w:id="2389" w:name="_Toc218523903"/>
    </w:p>
    <w:p w14:paraId="6EC6B0CF" w14:textId="77777777" w:rsidR="00540B8E" w:rsidRDefault="005314F1">
      <w:pPr>
        <w:pStyle w:val="TextHeading2"/>
        <w:rPr/>
      </w:pPr>
    </w:p>
    <w:p w14:paraId="5779D57B" w14:textId="77777777" w:rsidR="00540B8E" w:rsidRDefault="005314F1">
      <w:pPr>
        <w:pStyle w:val="TextHeading2"/>
        <w:rPr/>
      </w:pPr>
    </w:p>
    <w:p w14:paraId="77FFB941" w14:textId="77777777" w:rsidR="00540B8E" w:rsidRDefault="005314F1">
      <w:pPr>
        <w:pStyle w:val="Heading2"/>
        <w:rPr/>
      </w:pPr>
      <w:bookmarkStart w:id="2396" w:name="12494780197587110398"/>
      <w:bookmarkStart w:id="2397" w:name="_Toc507273150"/>
      <w:bookmarkStart w:id="2398" w:name="_Toc516883695"/>
      <w:bookmarkStart w:id="2399" w:name="_Toc516995847"/>
      <w:bookmarkStart w:id="2400" w:name="_Ref215994518"/>
      <w:bookmarkStart w:id="2401" w:name="_Toc218523904"/>
    </w:p>
    <w:p w14:paraId="2872F032" w14:textId="77777777" w:rsidR="00540B8E" w:rsidRDefault="005314F1">
      <w:pPr>
        <w:pStyle w:val="TextHeading2"/>
        <w:rPr/>
      </w:pPr>
    </w:p>
    <w:p w14:paraId="5C75721F" w14:textId="77777777" w:rsidR="00540B8E" w:rsidRDefault="005314F1">
      <w:pPr>
        <w:pStyle w:val="TextHeading2"/>
        <w:rPr/>
      </w:pPr>
    </w:p>
    <w:p w14:paraId="20A805CD" w14:textId="77777777" w:rsidR="00540B8E" w:rsidRDefault="005314F1">
      <w:pPr>
        <w:pStyle w:val="Heading2"/>
        <w:rPr/>
      </w:pPr>
      <w:bookmarkStart w:id="2408" w:name="4531370239331921013"/>
      <w:bookmarkStart w:id="2409" w:name="_Toc507273151"/>
      <w:bookmarkStart w:id="2410" w:name="_Ref510336743"/>
      <w:bookmarkStart w:id="2411" w:name="_Toc516883696"/>
      <w:bookmarkStart w:id="2412" w:name="_Ref516884395"/>
      <w:bookmarkStart w:id="2413" w:name="_Toc516995848"/>
      <w:bookmarkStart w:id="2414" w:name="_Toc218523905"/>
    </w:p>
    <w:p w14:paraId="68F34A95" w14:textId="77777777" w:rsidR="00540B8E" w:rsidRDefault="005314F1">
      <w:pPr>
        <w:pStyle w:val="TextHeading2"/>
        <w:rPr/>
      </w:pPr>
      <w:bookmarkStart w:id="2417" w:name="_Toc507273152"/>
    </w:p>
    <w:p w14:paraId="58813069" w14:textId="77777777" w:rsidR="00540B8E" w:rsidRDefault="005314F1">
      <w:pPr>
        <w:pStyle w:val="TextHeading2"/>
        <w:rPr/>
      </w:pPr>
    </w:p>
    <w:p w14:paraId="6F2B16C4" w14:textId="77777777" w:rsidR="00540B8E" w:rsidRDefault="005314F1">
      <w:pPr>
        <w:pStyle w:val="TextHeading3"/>
        <w:rPr/>
      </w:pPr>
    </w:p>
    <w:p w14:paraId="6315493F" w14:textId="77777777" w:rsidR="00540B8E" w:rsidRDefault="005314F1">
      <w:pPr>
        <w:pStyle w:val="TextHeading3"/>
        <w:rPr/>
      </w:pPr>
    </w:p>
    <w:p w14:paraId="42A7F33E" w14:textId="77777777" w:rsidR="00540B8E" w:rsidRDefault="005314F1">
      <w:pPr>
        <w:pStyle w:val="TextHeading3"/>
        <w:rPr/>
      </w:pPr>
    </w:p>
    <w:p w14:paraId="402B66F1" w14:textId="77777777" w:rsidR="00540B8E" w:rsidRDefault="005314F1">
      <w:pPr>
        <w:pStyle w:val="TextHeading2"/>
        <w:rPr/>
      </w:pPr>
    </w:p>
    <w:p w14:paraId="5C190816" w14:textId="77777777" w:rsidR="00540B8E" w:rsidRDefault="005314F1">
      <w:pPr>
        <w:pStyle w:val="Heading2"/>
        <w:rPr/>
      </w:pPr>
      <w:bookmarkStart w:id="2430" w:name="17534628511985456090"/>
      <w:bookmarkStart w:id="2431" w:name="_Toc218523906"/>
    </w:p>
    <w:p w14:paraId="47581A58" w14:textId="77777777" w:rsidR="00540B8E" w:rsidRDefault="005314F1">
      <w:pPr>
        <w:pStyle w:val="TextHeading2"/>
        <w:rPr/>
      </w:pPr>
    </w:p>
    <w:p w14:paraId="19F78075" w14:textId="77777777" w:rsidR="00540B8E" w:rsidRDefault="005314F1">
      <w:pPr>
        <w:pStyle w:val="TextHeading2"/>
        <w:rPr/>
      </w:pPr>
      <w:bookmarkStart w:id="2436" w:name="_Toc507273153"/>
    </w:p>
    <w:p w14:paraId="4707BDDA" w14:textId="77777777" w:rsidR="00540B8E" w:rsidRDefault="005314F1">
      <w:pPr>
        <w:pStyle w:val="Heading2"/>
        <w:rPr/>
      </w:pPr>
      <w:bookmarkStart w:id="2439" w:name="18045822805407794221"/>
      <w:bookmarkStart w:id="2440" w:name="_Ref25562755"/>
      <w:bookmarkStart w:id="2441" w:name="_Toc218523907"/>
    </w:p>
    <w:p w14:paraId="0F0B3AA0" w14:textId="77777777" w:rsidR="00540B8E" w:rsidRDefault="005314F1">
      <w:pPr>
        <w:pStyle w:val="TextHeading2"/>
        <w:rPr/>
      </w:pPr>
    </w:p>
    <w:p w14:paraId="3CD4CB37" w14:textId="77777777" w:rsidR="00540B8E" w:rsidRDefault="005314F1">
      <w:pPr>
        <w:pStyle w:val="TextHeading2"/>
        <w:rPr/>
      </w:pPr>
    </w:p>
    <w:p w14:paraId="4A84D492" w14:textId="77777777" w:rsidR="00540B8E" w:rsidRDefault="005314F1">
      <w:pPr>
        <w:pStyle w:val="TextHeading2"/>
        <w:rPr/>
      </w:pPr>
    </w:p>
    <w:p w14:paraId="64DBCBD7" w14:textId="77777777" w:rsidR="00540B8E" w:rsidRDefault="005314F1">
      <w:pPr>
        <w:pStyle w:val="Heading2"/>
        <w:rPr/>
      </w:pPr>
      <w:bookmarkStart w:id="2450" w:name="14711227157375540305"/>
      <w:bookmarkStart w:id="2451" w:name="_Toc218523908"/>
    </w:p>
    <w:p w14:paraId="5F27D909" w14:textId="77777777" w:rsidR="00540B8E" w:rsidRDefault="005314F1">
      <w:pPr>
        <w:pStyle w:val="TextHeading2"/>
        <w:rPr/>
      </w:pPr>
    </w:p>
    <w:p w14:paraId="16BE179F" w14:textId="77777777" w:rsidR="00540B8E" w:rsidRDefault="005314F1">
      <w:pPr>
        <w:pStyle w:val="Heading2"/>
        <w:rPr/>
      </w:pPr>
      <w:bookmarkStart w:id="2456" w:name="18046782053219213297"/>
      <w:bookmarkStart w:id="2457" w:name="_Toc507273156"/>
      <w:bookmarkStart w:id="2458" w:name="_Toc516883701"/>
      <w:bookmarkStart w:id="2459" w:name="_Toc516995851"/>
      <w:bookmarkStart w:id="2460" w:name="_Toc218523909"/>
    </w:p>
    <w:p w14:paraId="159CF114" w14:textId="77777777" w:rsidR="00D62A0F" w:rsidRDefault="005314F1">
      <w:pPr>
        <w:pStyle w:val="TextHeading2"/>
        <w:rPr/>
      </w:pPr>
    </w:p>
    <w:p w14:paraId="40D9363A" w14:textId="77777777" w:rsidR="00540B8E" w:rsidRPr="00D62A0F" w:rsidRDefault="00D62A0F" w:rsidP="00D62A0F">
      <w:pPr>
        <w:spacing w:after="200" w:line="276" w:lineRule="auto"/>
        <w:rPr>
          <w:szCs w:val="20"/>
        </w:rPr>
      </w:pPr>
    </w:p>
    <w:p w14:paraId="68021E1E" w14:textId="77777777" w:rsidR="00540B8E" w:rsidRDefault="005314F1">
      <w:pPr>
        <w:pStyle w:val="Heading3"/>
        <w:rPr/>
      </w:pPr>
      <w:bookmarkStart w:id="2467" w:name="18047261677124922835"/>
    </w:p>
    <w:p w14:paraId="344A56F1" w14:textId="77777777" w:rsidR="00540B8E" w:rsidRDefault="005314F1">
      <w:pPr>
        <w:pStyle w:val="TextHeading3"/>
        <w:rPr/>
      </w:pPr>
      <w:bookmarkStart w:id="2470" w:name="_Ref508081865"/>
    </w:p>
    <w:p w14:paraId="22F62090" w14:textId="77777777" w:rsidR="00540B8E" w:rsidRDefault="005314F1">
      <w:pPr>
        <w:pStyle w:val="TextHeading3"/>
        <w:rPr/>
      </w:pPr>
    </w:p>
    <w:p w14:paraId="574BF2F4" w14:textId="77777777" w:rsidR="00540B8E" w:rsidRDefault="005314F1">
      <w:pPr>
        <w:pStyle w:val="Heading3"/>
        <w:rPr/>
      </w:pPr>
      <w:bookmarkStart w:id="2475" w:name="12355012403618773758"/>
      <w:bookmarkStart w:id="2476" w:name="_Ref236888864"/>
    </w:p>
    <w:p w14:paraId="17B44ECA" w14:textId="77777777" w:rsidR="00540B8E" w:rsidRDefault="005314F1">
      <w:pPr>
        <w:pStyle w:val="TextHeading3"/>
        <w:rPr/>
      </w:pPr>
    </w:p>
    <w:p w14:paraId="7B3F4E2E" w14:textId="77777777" w:rsidR="00540B8E" w:rsidRDefault="005314F1">
      <w:pPr>
        <w:pStyle w:val="TextHeading4"/>
        <w:rPr/>
      </w:pPr>
    </w:p>
    <w:p w14:paraId="46A740C2" w14:textId="77777777" w:rsidR="00540B8E" w:rsidRDefault="005314F1">
      <w:pPr>
        <w:pStyle w:val="TextHeading4"/>
        <w:rPr/>
      </w:pPr>
    </w:p>
    <w:p w14:paraId="196C2AAB" w14:textId="77777777" w:rsidR="00540B8E" w:rsidRDefault="005314F1">
      <w:pPr>
        <w:pStyle w:val="TextHeading3"/>
        <w:rPr/>
      </w:pPr>
    </w:p>
    <w:p w14:paraId="65ADB3F1" w14:textId="77777777" w:rsidR="00540B8E" w:rsidRDefault="005314F1">
      <w:pPr>
        <w:pStyle w:val="Heading3"/>
        <w:rPr/>
      </w:pPr>
      <w:bookmarkStart w:id="2487" w:name="319866794696311454"/>
    </w:p>
    <w:p w14:paraId="53DD0BE0" w14:textId="77777777" w:rsidR="00540B8E" w:rsidRDefault="005314F1">
      <w:pPr>
        <w:pStyle w:val="TextHeading3"/>
        <w:rPr/>
      </w:pPr>
    </w:p>
    <w:p w14:paraId="621D7CB8" w14:textId="77777777" w:rsidR="00540B8E" w:rsidRDefault="005314F1">
      <w:pPr>
        <w:pStyle w:val="Heading3"/>
        <w:rPr/>
      </w:pPr>
      <w:bookmarkStart w:id="2492" w:name="2908140585832009827"/>
    </w:p>
    <w:p w14:paraId="204691B6" w14:textId="77777777" w:rsidR="00540B8E" w:rsidRDefault="005314F1">
      <w:pPr>
        <w:pStyle w:val="TextHeading3"/>
        <w:rPr/>
      </w:pPr>
    </w:p>
    <w:p w14:paraId="4E50B80D" w14:textId="77777777" w:rsidR="00540B8E" w:rsidRDefault="005314F1">
      <w:pPr>
        <w:pStyle w:val="Heading3"/>
        <w:rPr/>
      </w:pPr>
      <w:bookmarkStart w:id="2497" w:name="3091846399478031185"/>
    </w:p>
    <w:p w14:paraId="09B1A8C3" w14:textId="77777777" w:rsidR="00540B8E" w:rsidRDefault="005314F1">
      <w:pPr>
        <w:pStyle w:val="TextHeading3"/>
        <w:rPr/>
      </w:pPr>
    </w:p>
    <w:p w14:paraId="7FA3F2BD" w14:textId="77777777" w:rsidR="00540B8E" w:rsidRDefault="005314F1">
      <w:pPr>
        <w:pStyle w:val="Heading3"/>
        <w:rPr/>
      </w:pPr>
      <w:bookmarkStart w:id="2502" w:name="2973381361080752369"/>
    </w:p>
    <w:p w14:paraId="4FA43BD0" w14:textId="77777777" w:rsidR="00540B8E" w:rsidRDefault="005314F1">
      <w:pPr>
        <w:pStyle w:val="TextHeading3"/>
        <w:rPr/>
      </w:pPr>
    </w:p>
    <w:p w14:paraId="6A977DD7" w14:textId="77777777" w:rsidR="00540B8E" w:rsidRDefault="005314F1">
      <w:pPr>
        <w:pStyle w:val="TextHeading4"/>
        <w:rPr/>
      </w:pPr>
    </w:p>
    <w:p w14:paraId="50C394CB" w14:textId="77777777" w:rsidR="00540B8E" w:rsidRDefault="005314F1">
      <w:pPr>
        <w:pStyle w:val="TextHeading4"/>
        <w:rPr/>
      </w:pPr>
    </w:p>
    <w:p w14:paraId="7A301AF7" w14:textId="77777777" w:rsidR="00540B8E" w:rsidRDefault="005314F1">
      <w:pPr>
        <w:pStyle w:val="TextHeading4"/>
        <w:rPr/>
      </w:pPr>
    </w:p>
    <w:p w14:paraId="2287732A" w14:textId="77777777" w:rsidR="00540B8E" w:rsidRDefault="005314F1">
      <w:pPr>
        <w:pStyle w:val="TextHeading4"/>
        <w:rPr/>
      </w:pPr>
    </w:p>
    <w:p w14:paraId="4159C848" w14:textId="77777777" w:rsidR="00540B8E" w:rsidRDefault="005314F1">
      <w:pPr>
        <w:pStyle w:val="TextHeading3"/>
        <w:rPr/>
      </w:pPr>
    </w:p>
    <w:p w14:paraId="2C654A93" w14:textId="77777777" w:rsidR="00540B8E" w:rsidRDefault="005314F1">
      <w:pPr>
        <w:pStyle w:val="Heading3"/>
        <w:rPr/>
      </w:pPr>
      <w:bookmarkStart w:id="2517" w:name="2908620209737719365"/>
    </w:p>
    <w:p w14:paraId="44EAA9C4" w14:textId="77777777" w:rsidR="00540B8E" w:rsidRDefault="005314F1">
      <w:pPr>
        <w:pStyle w:val="TextHeading3"/>
        <w:rPr/>
      </w:pPr>
    </w:p>
    <w:p w14:paraId="797F9F2A" w14:textId="77777777" w:rsidR="00540B8E" w:rsidRDefault="005314F1">
      <w:pPr>
        <w:pStyle w:val="TextHeading4"/>
        <w:rPr/>
      </w:pPr>
    </w:p>
    <w:p w14:paraId="3009FBBB" w14:textId="77777777" w:rsidR="00540B8E" w:rsidRDefault="005314F1">
      <w:pPr>
        <w:pStyle w:val="TextHeading4"/>
        <w:rPr/>
      </w:pPr>
    </w:p>
    <w:p w14:paraId="0A0AF6F3" w14:textId="77777777" w:rsidR="00540B8E" w:rsidRDefault="005314F1">
      <w:pPr>
        <w:pStyle w:val="TextHeading4"/>
        <w:rPr/>
      </w:pPr>
    </w:p>
    <w:p w14:paraId="61B07CBA" w14:textId="77777777" w:rsidR="00540B8E" w:rsidRDefault="005314F1">
      <w:pPr>
        <w:pStyle w:val="TextHeading3"/>
        <w:rPr/>
      </w:pPr>
    </w:p>
    <w:p w14:paraId="4AADCB1B" w14:textId="77777777" w:rsidR="00540B8E" w:rsidRDefault="005314F1">
      <w:pPr>
        <w:pStyle w:val="Heading3"/>
        <w:rPr/>
      </w:pPr>
      <w:bookmarkStart w:id="2530" w:name="7593347369050285254"/>
    </w:p>
    <w:p w14:paraId="085594FE" w14:textId="77777777" w:rsidR="00540B8E" w:rsidRDefault="005314F1">
      <w:pPr>
        <w:pStyle w:val="TextHeading3"/>
        <w:rPr/>
      </w:pPr>
    </w:p>
    <w:p w14:paraId="56418101" w14:textId="77777777" w:rsidR="00540B8E" w:rsidRDefault="005314F1">
      <w:pPr>
        <w:pStyle w:val="Heading3"/>
        <w:rPr/>
      </w:pPr>
      <w:bookmarkStart w:id="2535" w:name="2910059081454847979"/>
      <w:bookmarkStart w:id="2536" w:name="_Ref223002369"/>
    </w:p>
    <w:p w14:paraId="29FEEE10" w14:textId="77777777" w:rsidR="00540B8E" w:rsidRDefault="005314F1">
      <w:pPr>
        <w:pStyle w:val="TextHeading3"/>
        <w:rPr/>
      </w:pPr>
    </w:p>
    <w:p w14:paraId="33FFA877" w14:textId="77777777" w:rsidR="00540B8E" w:rsidRDefault="005314F1">
      <w:pPr>
        <w:pStyle w:val="Heading4"/>
        <w:rPr/>
      </w:pPr>
      <w:bookmarkStart w:id="2541" w:name="8807629441623765658"/>
    </w:p>
    <w:p w14:paraId="71EEB019" w14:textId="77777777" w:rsidR="00540B8E" w:rsidRDefault="005314F1">
      <w:pPr>
        <w:pStyle w:val="TextHeading4"/>
        <w:rPr/>
      </w:pPr>
    </w:p>
    <w:p w14:paraId="6CE6AB3C" w14:textId="77777777" w:rsidR="005314F1" w:rsidRDefault="005314F1" w:rsidP="00D62A0F">
      <w:pPr>
        <w:pStyle w:val="TextHeading4"/>
        <w:rPr/>
      </w:pPr>
    </w:p>
    <w:p w14:paraId="68441C3F" w14:textId="77777777" w:rsidR="00540B8E" w:rsidRDefault="005314F1">
      <w:pPr>
        <w:pStyle w:val="Heading4"/>
        <w:rPr/>
      </w:pPr>
      <w:bookmarkStart w:id="2548" w:name="8808348877482329965"/>
    </w:p>
    <w:p w14:paraId="17FC9C0B" w14:textId="77777777" w:rsidR="005314F1" w:rsidRDefault="005314F1" w:rsidP="00D62A0F">
      <w:pPr>
        <w:pStyle w:val="TextHeading4"/>
        <w:rPr/>
      </w:pPr>
    </w:p>
    <w:p w14:paraId="50FB0ED6" w14:textId="77777777" w:rsidR="00540B8E" w:rsidRDefault="005314F1">
      <w:pPr>
        <w:pStyle w:val="Heading4"/>
        <w:rPr/>
      </w:pPr>
      <w:bookmarkStart w:id="2553" w:name="8808828501388039503"/>
    </w:p>
    <w:p w14:paraId="4A751476" w14:textId="77777777" w:rsidR="00540B8E" w:rsidRDefault="005314F1">
      <w:pPr>
        <w:pStyle w:val="TextHeading4"/>
        <w:rPr/>
      </w:pPr>
    </w:p>
    <w:p w14:paraId="089EE237" w14:textId="77777777" w:rsidR="00D62A0F" w:rsidRDefault="005314F1" w:rsidP="00D62A0F">
      <w:pPr>
        <w:pStyle w:val="TextHeading4"/>
        <w:rPr/>
      </w:pPr>
    </w:p>
    <w:p w14:paraId="5259084F" w14:textId="77777777" w:rsidR="005314F1" w:rsidRPr="00D62A0F" w:rsidRDefault="00D62A0F" w:rsidP="00D62A0F">
      <w:pPr>
        <w:spacing w:after="200" w:line="276" w:lineRule="auto"/>
        <w:rPr>
          <w:szCs w:val="20"/>
        </w:rPr>
      </w:pPr>
    </w:p>
    <w:p w14:paraId="3CA09E9C" w14:textId="77777777" w:rsidR="00540B8E" w:rsidRDefault="005314F1">
      <w:pPr>
        <w:pStyle w:val="Heading3"/>
        <w:rPr/>
      </w:pPr>
      <w:bookmarkStart w:id="2562" w:name="8809547937246603810"/>
    </w:p>
    <w:p w14:paraId="78F18D53" w14:textId="77777777" w:rsidR="005314F1" w:rsidRPr="00D62A0F" w:rsidRDefault="005314F1" w:rsidP="00D62A0F">
      <w:pPr>
        <w:pStyle w:val="TextHeading3"/>
        <w:rPr>
          <w:rFonts w:ascii="Book Antiqua" w:hAnsi="Book Antiqua" w:cs="Book Antiqua"/>
        </w:rPr>
      </w:pPr>
    </w:p>
    <w:p w14:paraId="65C7B45E" w14:textId="77777777" w:rsidR="00540B8E" w:rsidRDefault="005314F1">
      <w:pPr>
        <w:pStyle w:val="Heading3"/>
        <w:rPr/>
      </w:pPr>
      <w:bookmarkStart w:id="2567" w:name="14707118297415521489"/>
    </w:p>
    <w:p w14:paraId="395F66B8" w14:textId="77777777" w:rsidR="00540B8E" w:rsidRDefault="005314F1">
      <w:pPr>
        <w:pStyle w:val="TextHeading3"/>
        <w:rPr/>
      </w:pPr>
      <w:bookmarkStart w:id="2570" w:name="_Ref509487277"/>
    </w:p>
    <w:p w14:paraId="1BF48241" w14:textId="77777777" w:rsidR="00540B8E" w:rsidRDefault="005314F1">
      <w:pPr>
        <w:pStyle w:val="TextHeading3"/>
        <w:rPr/>
      </w:pPr>
    </w:p>
    <w:p w14:paraId="0E35B030" w14:textId="77777777" w:rsidR="005314F1" w:rsidRDefault="005314F1" w:rsidP="00D62A0F">
      <w:pPr>
        <w:pStyle w:val="TextHeading3"/>
        <w:rPr/>
      </w:pPr>
    </w:p>
    <w:p w14:paraId="3CB4DA3C" w14:textId="77777777" w:rsidR="00540B8E" w:rsidRDefault="005314F1">
      <w:pPr>
        <w:pStyle w:val="Heading3"/>
        <w:rPr/>
      </w:pPr>
      <w:bookmarkStart w:id="2577" w:name="10365326973832004985"/>
    </w:p>
    <w:p w14:paraId="0124FD80" w14:textId="77777777" w:rsidR="005314F1" w:rsidRDefault="005314F1" w:rsidP="00D62A0F">
      <w:pPr>
        <w:pStyle w:val="TextHeading3"/>
        <w:rPr/>
      </w:pPr>
    </w:p>
    <w:p w14:paraId="031DD8D7" w14:textId="77777777" w:rsidR="00540B8E" w:rsidRDefault="005314F1">
      <w:pPr>
        <w:pStyle w:val="Heading3"/>
        <w:rPr/>
      </w:pPr>
      <w:bookmarkStart w:id="2582" w:name="14708077545226940565"/>
    </w:p>
    <w:p w14:paraId="2B147292" w14:textId="77777777" w:rsidR="005314F1" w:rsidRDefault="005314F1" w:rsidP="00D62A0F">
      <w:pPr>
        <w:pStyle w:val="TextHeading3"/>
        <w:rPr/>
      </w:pPr>
    </w:p>
    <w:p w14:paraId="4A7C0E6F" w14:textId="77777777" w:rsidR="00540B8E" w:rsidRDefault="005314F1">
      <w:pPr>
        <w:pStyle w:val="Heading3"/>
        <w:rPr/>
      </w:pPr>
      <w:bookmarkStart w:id="2587" w:name="8398875532246913015"/>
    </w:p>
    <w:p w14:paraId="14429D25" w14:textId="77777777" w:rsidR="005314F1" w:rsidRDefault="005314F1" w:rsidP="00D62A0F">
      <w:pPr>
        <w:pStyle w:val="TextHeading3"/>
        <w:rPr/>
      </w:pPr>
    </w:p>
    <w:p w14:paraId="5A934405" w14:textId="77777777" w:rsidR="00540B8E" w:rsidRDefault="005314F1">
      <w:pPr>
        <w:pStyle w:val="Heading3"/>
        <w:rPr/>
      </w:pPr>
      <w:bookmarkStart w:id="2592" w:name="14708557169132650103"/>
      <w:bookmarkStart w:id="2593" w:name="_Ref335134988"/>
    </w:p>
    <w:p w14:paraId="5EA55AC4" w14:textId="77777777" w:rsidR="00540B8E" w:rsidRDefault="005314F1">
      <w:pPr>
        <w:pStyle w:val="TextHeading3"/>
        <w:rPr/>
      </w:pPr>
    </w:p>
    <w:p w14:paraId="08980113" w14:textId="77777777" w:rsidR="00540B8E" w:rsidRDefault="005314F1">
      <w:pPr>
        <w:pStyle w:val="TextHeading4"/>
        <w:rPr/>
      </w:pPr>
    </w:p>
    <w:p w14:paraId="4A6DF0A5" w14:textId="77777777" w:rsidR="00540B8E" w:rsidRDefault="005314F1">
      <w:pPr>
        <w:pStyle w:val="TextHeading4"/>
        <w:rPr/>
      </w:pPr>
    </w:p>
    <w:p w14:paraId="76B5D35D" w14:textId="77777777" w:rsidR="00540B8E" w:rsidRDefault="005314F1">
      <w:pPr>
        <w:pStyle w:val="TextHeading4"/>
        <w:rPr/>
      </w:pPr>
    </w:p>
    <w:p w14:paraId="387A866E" w14:textId="77777777" w:rsidR="00540B8E" w:rsidRDefault="005314F1">
      <w:pPr>
        <w:pStyle w:val="TextHeading4"/>
        <w:rPr/>
      </w:pPr>
    </w:p>
    <w:p w14:paraId="4F83F62A" w14:textId="77777777" w:rsidR="005314F1" w:rsidRDefault="005314F1" w:rsidP="00D62A0F">
      <w:pPr>
        <w:pStyle w:val="TextHeading3"/>
        <w:rPr/>
      </w:pPr>
    </w:p>
    <w:p w14:paraId="148778AF" w14:textId="77777777" w:rsidR="00540B8E" w:rsidRDefault="005314F1">
      <w:pPr>
        <w:pStyle w:val="Heading3"/>
        <w:rPr/>
      </w:pPr>
      <w:bookmarkStart w:id="2608" w:name="2160342703403435242"/>
    </w:p>
    <w:p w14:paraId="2C2D99BB" w14:textId="77777777" w:rsidR="005314F1" w:rsidRDefault="005314F1" w:rsidP="00D62A0F">
      <w:pPr>
        <w:pStyle w:val="TextHeading3"/>
        <w:rPr/>
      </w:pPr>
    </w:p>
    <w:p w14:paraId="6C6F71B3" w14:textId="77777777" w:rsidR="00540B8E" w:rsidRDefault="005314F1">
      <w:pPr>
        <w:pStyle w:val="Heading3"/>
        <w:rPr/>
      </w:pPr>
      <w:bookmarkStart w:id="2613" w:name="2160822327309144780"/>
    </w:p>
    <w:p w14:paraId="0A69C6E8" w14:textId="77777777" w:rsidR="005314F1" w:rsidRDefault="005314F1" w:rsidP="00D62A0F">
      <w:pPr>
        <w:pStyle w:val="TextHeading3"/>
        <w:rPr/>
      </w:pPr>
    </w:p>
    <w:p w14:paraId="170074E5" w14:textId="77777777" w:rsidR="00540B8E" w:rsidRDefault="005314F1">
      <w:pPr>
        <w:pStyle w:val="Heading3"/>
        <w:rPr/>
      </w:pPr>
      <w:bookmarkStart w:id="2618" w:name="14866827943404259054"/>
    </w:p>
    <w:p w14:paraId="07913B07" w14:textId="77777777" w:rsidR="005314F1" w:rsidRDefault="005314F1" w:rsidP="00D62A0F">
      <w:pPr>
        <w:pStyle w:val="TextHeading3"/>
        <w:rPr/>
      </w:pPr>
    </w:p>
    <w:p w14:paraId="69923A1B" w14:textId="77777777" w:rsidR="00540B8E" w:rsidRDefault="005314F1">
      <w:pPr>
        <w:pStyle w:val="Heading3"/>
        <w:rPr/>
      </w:pPr>
      <w:bookmarkStart w:id="2623" w:name="14748362905006980238"/>
    </w:p>
    <w:p w14:paraId="29CC115A" w14:textId="77777777" w:rsidR="005314F1" w:rsidRDefault="005314F1" w:rsidP="00D62A0F">
      <w:pPr>
        <w:pStyle w:val="TextHeading3"/>
        <w:rPr/>
      </w:pPr>
    </w:p>
    <w:p w14:paraId="14C2609F" w14:textId="77777777" w:rsidR="00540B8E" w:rsidRDefault="005314F1">
      <w:pPr>
        <w:pStyle w:val="Heading3"/>
        <w:rPr/>
      </w:pPr>
      <w:bookmarkStart w:id="2628" w:name="18444335711382606546"/>
    </w:p>
    <w:p w14:paraId="00016CB6" w14:textId="77777777" w:rsidR="005314F1" w:rsidRDefault="005314F1" w:rsidP="00D62A0F">
      <w:pPr>
        <w:pStyle w:val="TextHeading3"/>
        <w:rPr/>
      </w:pPr>
    </w:p>
    <w:p w14:paraId="51B43764" w14:textId="77777777" w:rsidR="00540B8E" w:rsidRDefault="005314F1">
      <w:pPr>
        <w:pStyle w:val="Heading3"/>
        <w:rPr/>
      </w:pPr>
      <w:bookmarkStart w:id="2633" w:name="1845578040860868084"/>
    </w:p>
    <w:p w14:paraId="09BDD6CB" w14:textId="77777777" w:rsidR="005314F1" w:rsidRDefault="005314F1" w:rsidP="00D62A0F">
      <w:pPr>
        <w:pStyle w:val="TextHeading3"/>
        <w:rPr/>
      </w:pPr>
    </w:p>
    <w:p w14:paraId="52E5D474" w14:textId="77777777" w:rsidR="000605E6" w:rsidRPr="00CC0220" w:rsidRDefault="000605E6" w:rsidP="000605E6">
      <w:pPr>
        <w:pStyle w:val="Heading3"/>
        <w:spacing w:line="276" w:lineRule="auto"/>
        <w:rPr>
          <w:rFonts w:cs="Arial"/>
        </w:rPr>
      </w:pPr>
      <w:bookmarkStart w:id="2638" w:name="_Hlk216456277"/>
      <w:bookmarkStart w:id="2639" w:name="_Toc216873531"/>
      <w:bookmarkStart w:id="2640" w:name="2161781575120563856"/>
    </w:p>
    <w:p w14:paraId="56145482" w14:textId="77777777" w:rsidR="000605E6" w:rsidRPr="00CC0220" w:rsidRDefault="000605E6" w:rsidP="000605E6">
      <w:pPr>
        <w:pStyle w:val="TextHeading3"/>
        <w:spacing w:line="276" w:lineRule="auto"/>
        <w:ind w:firstLine="840"/>
        <w:rPr/>
      </w:pPr>
      <w:bookmarkStart w:id="2643" w:name="_Hlk216463300"/>
      <w:bookmarkStart w:id="2644" w:name="_Hlk216456265"/>
    </w:p>
    <w:p w14:paraId="64FAEE6B" w14:textId="77777777" w:rsidR="000605E6" w:rsidRPr="00D62A0F" w:rsidRDefault="000605E6" w:rsidP="00D62A0F">
      <w:pPr>
        <w:shd w:val="clear" w:color="auto" w:fill="FFFFFF"/>
        <w:spacing w:line="276" w:lineRule="auto"/>
        <w:ind w:left="1560" w:right="702"/>
        <w:jc w:val="both"/>
        <w:rPr>
          <w:bdr w:val="none" w:sz="0" w:space="0" w:color="auto" w:frame="1"/>
        </w:rPr>
      </w:pPr>
    </w:p>
    <w:p w14:paraId="09996DFE" w14:textId="77777777" w:rsidR="000605E6" w:rsidRPr="00CC0220" w:rsidRDefault="000605E6" w:rsidP="000605E6">
      <w:pPr>
        <w:shd w:val="clear" w:color="auto" w:fill="FFFFFF"/>
        <w:spacing w:line="276" w:lineRule="auto"/>
        <w:ind w:left="1560" w:right="702"/>
        <w:jc w:val="both"/>
        <w:rPr/>
      </w:pPr>
    </w:p>
    <w:p w14:paraId="5E1D6B0F" w14:textId="77777777" w:rsidR="000605E6" w:rsidRPr="00D62A0F" w:rsidRDefault="000605E6" w:rsidP="00D62A0F">
      <w:pPr>
        <w:shd w:val="clear" w:color="auto" w:fill="FFFFFF"/>
        <w:spacing w:line="276" w:lineRule="auto"/>
        <w:ind w:left="1560" w:right="702"/>
        <w:jc w:val="both"/>
        <w:rPr/>
      </w:pPr>
    </w:p>
    <w:p w14:paraId="29A10AB9" w14:textId="77777777" w:rsidR="000605E6" w:rsidRPr="00CC0220" w:rsidRDefault="000605E6" w:rsidP="000605E6">
      <w:pPr>
        <w:shd w:val="clear" w:color="auto" w:fill="FFFFFF"/>
        <w:spacing w:line="276" w:lineRule="auto"/>
        <w:ind w:left="1560" w:right="702"/>
        <w:jc w:val="both"/>
        <w:rPr>
          <w:bdr w:val="none" w:sz="0" w:space="0" w:color="auto" w:frame="1"/>
        </w:rPr>
      </w:pPr>
    </w:p>
    <w:p w14:paraId="222520BE" w14:textId="77777777" w:rsidR="000605E6" w:rsidRPr="00D62A0F" w:rsidRDefault="000605E6" w:rsidP="00D62A0F">
      <w:pPr>
        <w:shd w:val="clear" w:color="auto" w:fill="FFFFFF" w:themeFill="background1"/>
        <w:spacing w:line="276" w:lineRule="auto"/>
        <w:ind w:left="1560" w:right="702"/>
        <w:jc w:val="both"/>
        <w:rPr/>
      </w:pPr>
    </w:p>
    <w:p w14:paraId="0565E215" w14:textId="77777777" w:rsidR="000605E6" w:rsidRPr="00CC0220" w:rsidRDefault="000605E6" w:rsidP="000605E6">
      <w:pPr>
        <w:shd w:val="clear" w:color="auto" w:fill="FFFFFF"/>
        <w:spacing w:line="276" w:lineRule="auto"/>
        <w:ind w:left="1560"/>
        <w:jc w:val="both"/>
        <w:rPr>
          <w:bdr w:val="none" w:sz="0" w:space="0" w:color="auto" w:frame="1"/>
        </w:rPr>
      </w:pPr>
    </w:p>
    <w:p w14:paraId="309EF6ED" w14:textId="77777777" w:rsidR="000605E6" w:rsidRPr="00CC0220" w:rsidRDefault="000605E6" w:rsidP="00D62A0F">
      <w:pPr>
        <w:shd w:val="clear" w:color="auto" w:fill="FFFFFF"/>
        <w:spacing w:line="276" w:lineRule="auto"/>
        <w:ind w:left="1560" w:right="702"/>
        <w:jc w:val="both"/>
        <w:rPr>
          <w:bdr w:val="none" w:sz="0" w:space="0" w:color="auto" w:frame="1"/>
        </w:rPr>
      </w:pPr>
    </w:p>
    <w:p w14:paraId="5D73BDE2" w14:textId="77777777" w:rsidR="000605E6" w:rsidRPr="00CC0220" w:rsidRDefault="000605E6" w:rsidP="000605E6">
      <w:pPr>
        <w:shd w:val="clear" w:color="auto" w:fill="FFFFFF"/>
        <w:spacing w:line="276" w:lineRule="auto"/>
        <w:ind w:left="1560" w:right="702"/>
        <w:jc w:val="both"/>
        <w:rPr/>
      </w:pPr>
    </w:p>
    <w:p w14:paraId="3C48747F" w14:textId="77777777" w:rsidR="000605E6" w:rsidRPr="00CC0220" w:rsidRDefault="000605E6" w:rsidP="000605E6">
      <w:pPr>
        <w:shd w:val="clear" w:color="auto" w:fill="FFFFFF"/>
        <w:spacing w:line="276" w:lineRule="auto"/>
        <w:ind w:left="1560" w:right="702"/>
        <w:jc w:val="both"/>
        <w:rPr/>
      </w:pPr>
    </w:p>
    <w:p w14:paraId="42AA0D78" w14:textId="77777777" w:rsidR="00540B8E" w:rsidRDefault="005314F1">
      <w:pPr>
        <w:pStyle w:val="Heading3"/>
        <w:rPr/>
      </w:pPr>
    </w:p>
    <w:p w14:paraId="10D38C90" w14:textId="77777777" w:rsidR="005314F1" w:rsidRDefault="005314F1" w:rsidP="00D62A0F">
      <w:pPr>
        <w:pStyle w:val="TextHeading3"/>
        <w:rPr/>
      </w:pPr>
    </w:p>
    <w:p w14:paraId="1EC42D3B" w14:textId="77777777" w:rsidR="00540B8E" w:rsidRDefault="005314F1">
      <w:pPr>
        <w:pStyle w:val="Heading3"/>
        <w:rPr/>
      </w:pPr>
      <w:bookmarkStart w:id="2669" w:name="8059351935289481535"/>
    </w:p>
    <w:p w14:paraId="6707FDC2" w14:textId="77777777" w:rsidR="005314F1" w:rsidRDefault="005314F1" w:rsidP="00D62A0F">
      <w:pPr>
        <w:pStyle w:val="TextHeading3"/>
        <w:rPr/>
      </w:pPr>
    </w:p>
    <w:p w14:paraId="389EE6B3" w14:textId="77777777" w:rsidR="00540B8E" w:rsidRDefault="005314F1">
      <w:pPr>
        <w:pStyle w:val="Heading3"/>
        <w:rPr/>
      </w:pPr>
      <w:bookmarkStart w:id="2674" w:name="8059831559195191073"/>
    </w:p>
    <w:p w14:paraId="43053818" w14:textId="77777777" w:rsidR="005314F1" w:rsidRDefault="005314F1" w:rsidP="00D62A0F">
      <w:pPr>
        <w:pStyle w:val="TextHeading3"/>
        <w:rPr/>
      </w:pPr>
      <w:bookmarkStart w:id="2677" w:name="_Toc507273157"/>
      <w:bookmarkStart w:id="2678" w:name="_Toc516883702"/>
      <w:bookmarkStart w:id="2679" w:name="_Toc516995852"/>
    </w:p>
    <w:p w14:paraId="3A45CD1B" w14:textId="77777777" w:rsidR="00540B8E" w:rsidRDefault="005314F1">
      <w:pPr>
        <w:pStyle w:val="Heading2"/>
        <w:rPr/>
      </w:pPr>
      <w:bookmarkStart w:id="2682" w:name="8060311183100900611"/>
      <w:bookmarkStart w:id="2683" w:name="_Toc218523910"/>
    </w:p>
    <w:p w14:paraId="22DA5D3A" w14:textId="77777777" w:rsidR="005314F1" w:rsidRPr="00D62A0F" w:rsidRDefault="005314F1">
      <w:pPr>
        <w:pStyle w:val="TextHeading2"/>
        <w:rPr/>
      </w:pPr>
    </w:p>
    <w:p w14:paraId="2E373A6F" w14:textId="77777777" w:rsidR="00540B8E" w:rsidRDefault="005314F1">
      <w:pPr>
        <w:pStyle w:val="Heading3"/>
        <w:rPr/>
      </w:pPr>
      <w:bookmarkStart w:id="2688" w:name="8060790807006610149"/>
    </w:p>
    <w:p w14:paraId="17C98F4A" w14:textId="77777777" w:rsidR="00540B8E" w:rsidRDefault="005314F1">
      <w:pPr>
        <w:pStyle w:val="TextHeading3"/>
        <w:rPr/>
      </w:pPr>
    </w:p>
    <w:p w14:paraId="2A8AD0FE" w14:textId="77777777" w:rsidR="005314F1" w:rsidRDefault="005314F1" w:rsidP="00D62A0F">
      <w:pPr>
        <w:pStyle w:val="TextHeading3"/>
        <w:rPr/>
      </w:pPr>
    </w:p>
    <w:p w14:paraId="2A806236" w14:textId="77777777" w:rsidR="00540B8E" w:rsidRDefault="005314F1">
      <w:pPr>
        <w:pStyle w:val="Heading3"/>
        <w:rPr/>
      </w:pPr>
      <w:bookmarkStart w:id="2695" w:name="13958600979128382597"/>
    </w:p>
    <w:p w14:paraId="1A448577" w14:textId="77777777" w:rsidR="005314F1" w:rsidRDefault="005314F1" w:rsidP="00D62A0F">
      <w:pPr>
        <w:pStyle w:val="TextHeading3"/>
        <w:rPr/>
      </w:pPr>
    </w:p>
    <w:p w14:paraId="51C0E385" w14:textId="77777777" w:rsidR="00540B8E" w:rsidRDefault="005314F1">
      <w:pPr>
        <w:pStyle w:val="Heading3"/>
        <w:rPr/>
      </w:pPr>
      <w:bookmarkStart w:id="2700" w:name="13959080603034092135"/>
    </w:p>
    <w:p w14:paraId="6FE5557B" w14:textId="77777777" w:rsidR="005314F1" w:rsidRDefault="005314F1" w:rsidP="00D62A0F">
      <w:pPr>
        <w:pStyle w:val="TextHeading3"/>
        <w:rPr/>
      </w:pPr>
    </w:p>
    <w:p w14:paraId="4C0D4CAA" w14:textId="77777777" w:rsidR="00540B8E" w:rsidRDefault="005314F1">
      <w:pPr>
        <w:pStyle w:val="Heading3"/>
        <w:rPr/>
      </w:pPr>
      <w:bookmarkStart w:id="2705" w:name="13959560226939801673"/>
    </w:p>
    <w:p w14:paraId="3542EEB3" w14:textId="77777777" w:rsidR="005314F1" w:rsidRDefault="005314F1" w:rsidP="00D62A0F">
      <w:pPr>
        <w:pStyle w:val="TextHeading3"/>
        <w:rPr/>
      </w:pPr>
    </w:p>
    <w:p w14:paraId="63CC13CE" w14:textId="77777777" w:rsidR="00540B8E" w:rsidRDefault="005314F1">
      <w:pPr>
        <w:pStyle w:val="Heading3"/>
        <w:rPr/>
      </w:pPr>
      <w:bookmarkStart w:id="2710" w:name="13960039850845511211"/>
      <w:bookmarkStart w:id="2711" w:name="_Ref280102695"/>
    </w:p>
    <w:p w14:paraId="2720AA51" w14:textId="77777777" w:rsidR="005314F1" w:rsidRPr="005314F1" w:rsidRDefault="005314F1" w:rsidP="00D62A0F">
      <w:pPr>
        <w:pStyle w:val="TextHeading3"/>
        <w:rPr/>
      </w:pPr>
    </w:p>
    <w:p w14:paraId="2B32AF28" w14:textId="77777777" w:rsidR="00540B8E" w:rsidRDefault="005314F1">
      <w:pPr>
        <w:pStyle w:val="Heading3"/>
        <w:rPr/>
      </w:pPr>
      <w:bookmarkStart w:id="2716" w:name="13960519474751220749"/>
    </w:p>
    <w:p w14:paraId="5276612E" w14:textId="77777777" w:rsidR="00540B8E" w:rsidRDefault="005314F1">
      <w:pPr>
        <w:pStyle w:val="TextHeading3"/>
        <w:keepNext/>
        <w:keepLines/>
        <w:rPr/>
      </w:pPr>
    </w:p>
    <w:p w14:paraId="227AFEC6" w14:textId="77777777" w:rsidR="00540B8E" w:rsidRDefault="005314F1">
      <w:pPr>
        <w:pStyle w:val="TextHeading2"/>
        <w:keepNext/>
        <w:keepLines/>
        <w:rPr/>
      </w:pPr>
      <w:bookmarkStart w:id="2721" w:name="BeginAcknowledgement"/>
    </w:p>
    <w:p w14:paraId="638CBC55" w14:textId="77777777" w:rsidR="00540B8E" w:rsidRDefault="005314F1">
      <w:pPr>
        <w:keepNext/>
        <w:keepLines/>
        <w:tabs>
          <w:tab w:val="left" w:pos="8640"/>
        </w:tabs>
        <w:spacing w:before="960"/>
        <w:ind w:left="3960"/>
        <w:rPr>
          <w:u w:val="single"/>
        </w:rPr>
      </w:pPr>
    </w:p>
    <w:p w14:paraId="2921F0E2" w14:textId="77777777" w:rsidR="00540B8E" w:rsidRDefault="005314F1">
      <w:pPr>
        <w:tabs>
          <w:tab w:val="left" w:pos="9360"/>
        </w:tabs>
        <w:spacing w:after="480"/>
        <w:ind w:left="3960"/>
        <w:rPr/>
      </w:pPr>
    </w:p>
    <w:p w14:paraId="1622C613" w14:textId="77777777" w:rsidR="00540B8E" w:rsidRDefault="005314F1">
      <w:pPr>
        <w:keepNext/>
        <w:keepLines/>
        <w:tabs>
          <w:tab w:val="left" w:pos="8640"/>
        </w:tabs>
        <w:spacing w:before="960"/>
        <w:ind w:left="3960"/>
        <w:rPr>
          <w:u w:val="single"/>
        </w:rPr>
      </w:pPr>
    </w:p>
    <w:p w14:paraId="4F1594AD" w14:textId="77777777" w:rsidR="00540B8E" w:rsidRDefault="005314F1">
      <w:pPr>
        <w:tabs>
          <w:tab w:val="left" w:pos="9360"/>
        </w:tabs>
        <w:spacing w:after="480"/>
        <w:ind w:left="3960"/>
        <w:rPr/>
      </w:pPr>
    </w:p>
    <w:p w14:paraId="09F59F85" w14:textId="77777777" w:rsidR="00540B8E" w:rsidRDefault="005314F1">
      <w:pPr>
        <w:pStyle w:val="TextHeading2"/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180"/>
        </w:tabs>
        <w:ind w:left="180" w:right="180"/>
        <w:rPr>
          <w:sz w:val="20"/>
        </w:rPr>
      </w:pPr>
    </w:p>
    <w:p w14:paraId="2EF56FA8" w14:textId="77777777" w:rsidR="00540B8E" w:rsidRDefault="005314F1">
      <w:pPr>
        <w:pStyle w:val="TextHeading2"/>
        <w:keepNext/>
        <w:tabs>
          <w:tab w:val="right" w:pos="4320"/>
        </w:tabs>
        <w:spacing w:after="0"/>
        <w:rPr/>
      </w:pPr>
    </w:p>
    <w:p w14:paraId="18C95EAB" w14:textId="77777777" w:rsidR="00540B8E" w:rsidRDefault="005314F1">
      <w:pPr>
        <w:pStyle w:val="TextHeading2"/>
        <w:keepNext/>
        <w:tabs>
          <w:tab w:val="right" w:pos="4320"/>
        </w:tabs>
        <w:spacing w:before="0"/>
        <w:rPr/>
      </w:pPr>
    </w:p>
    <w:p w14:paraId="00418969" w14:textId="77777777" w:rsidR="00540B8E" w:rsidRDefault="005314F1">
      <w:pPr>
        <w:pStyle w:val="TextHeading2"/>
        <w:keepNext/>
        <w:keepLines/>
        <w:rPr/>
      </w:pPr>
    </w:p>
    <w:p w14:paraId="6D4138F7" w14:textId="77777777" w:rsidR="00540B8E" w:rsidRDefault="005314F1">
      <w:pPr>
        <w:pStyle w:val="TextHeading2"/>
        <w:keepNext/>
        <w:keepLines/>
        <w:rPr/>
      </w:pPr>
    </w:p>
    <w:p w14:paraId="7A3341EE" w14:textId="77777777" w:rsidR="00540B8E" w:rsidRDefault="005314F1">
      <w:pPr>
        <w:pStyle w:val="TextHeading2"/>
        <w:keepNext/>
        <w:spacing w:after="720"/>
        <w:rPr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5"/>
        <w:gridCol w:w="4410"/>
        <w:gridCol w:w="3135"/>
      </w:tblGrid>
      <w:tr w:rsidR="00540B8E" w14:paraId="571E2999" w14:textId="77777777">
        <w:trPr>
          <w:del w:id="2743" w:author="Moti Sorkin" w:date="2026-06-29T11:21:00Z" w16du:dateUtc="2026-06-29T15:21:00Z"/>
        </w:trPr>
        <w:tc>
          <w:tcPr>
            <w:tcW w:w="1136" w:type="dxa"/>
            <w:hideMark/>
          </w:tcPr>
          <w:p w14:paraId="1B754CC3" w14:textId="77777777" w:rsidR="00540B8E" w:rsidRDefault="005314F1">
            <w:pPr>
              <w:pStyle w:val="TextHeading2"/>
              <w:keepNext/>
              <w:tabs>
                <w:tab w:val="right" w:pos="1170"/>
                <w:tab w:val="right" w:pos="4680"/>
                <w:tab w:val="center" w:pos="6480"/>
              </w:tabs>
              <w:spacing w:before="0" w:after="0"/>
              <w:jc w:val="left"/>
              <w:rPr/>
            </w:pPr>
          </w:p>
        </w:tc>
        <w:tc>
          <w:tcPr>
            <w:tcW w:w="5002" w:type="dxa"/>
            <w:tcBorders>
              <w:bottom w:val="single" w:sz="4" w:space="0" w:color="auto"/>
            </w:tcBorders>
            <w:hideMark/>
          </w:tcPr>
          <w:p w14:paraId="7E0E8DB5" w14:textId="77777777" w:rsidR="00540B8E" w:rsidRDefault="00540B8E">
            <w:pPr>
              <w:pStyle w:val="TextHeading2"/>
              <w:keepNext/>
              <w:tabs>
                <w:tab w:val="right" w:pos="1170"/>
                <w:tab w:val="right" w:pos="4680"/>
                <w:tab w:val="center" w:pos="6480"/>
              </w:tabs>
              <w:spacing w:before="0" w:after="0"/>
              <w:rPr/>
            </w:pPr>
          </w:p>
        </w:tc>
        <w:tc>
          <w:tcPr>
            <w:tcW w:w="3438" w:type="dxa"/>
            <w:hideMark/>
          </w:tcPr>
          <w:p w14:paraId="0F5F53CA" w14:textId="77777777" w:rsidR="00540B8E" w:rsidRDefault="005314F1">
            <w:pPr>
              <w:pStyle w:val="TextHeading2"/>
              <w:keepNext/>
              <w:tabs>
                <w:tab w:val="right" w:pos="1170"/>
                <w:tab w:val="right" w:pos="4680"/>
                <w:tab w:val="center" w:pos="6480"/>
              </w:tabs>
              <w:spacing w:before="0" w:after="0"/>
              <w:jc w:val="left"/>
              <w:rPr/>
            </w:pPr>
          </w:p>
        </w:tc>
      </w:tr>
    </w:tbl>
    <w:p w14:paraId="3B2EBBC8" w14:textId="77777777" w:rsidR="00540B8E" w:rsidRDefault="00540B8E">
      <w:pPr>
        <w:rPr/>
        <w:sectPr w:rsidR="00540B8E">
          <w:footerReference w:type="default" r:id="rId25"/>
          <w:pgSz w:w="12240" w:h="15840"/>
          <w:pgMar w:top="1440" w:right="1800" w:bottom="1440" w:left="1800" w:header="720" w:footer="720" w:gutter="0"/>
          <w:pgNumType w:start="1" w:chapStyle="1"/>
          <w:cols w:space="720"/>
        </w:sectPr>
      </w:pPr>
    </w:p>
    <w:p w14:paraId="0AE6C266" w14:textId="77777777" w:rsidR="00540B8E" w:rsidRDefault="005314F1">
      <w:pPr>
        <w:tabs>
          <w:tab w:val="left" w:pos="8640"/>
        </w:tabs>
        <w:spacing w:after="360"/>
        <w:jc w:val="center"/>
        <w:rPr>
          <w:rFonts w:ascii="Arial" w:hAnsi="Arial" w:cs="Arial"/>
          <w:b/>
          <w:sz w:val="36"/>
        </w:rPr>
      </w:pPr>
    </w:p>
    <w:p w14:paraId="51BC7542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45EB3347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6B1AFD83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057C78D0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13337E89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3989FF5F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7E16C2CA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4A3BB312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6F51A4C2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2A2AA3E8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40DED7AB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40049389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0A9CD580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3DB7441A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  <w:sectPr w:rsidR="00540B8E">
          <w:footerReference w:type="default" r:id="rId26"/>
          <w:pgSz w:w="12240" w:h="15840"/>
          <w:pgMar w:top="1440" w:right="1800" w:bottom="1440" w:left="1800" w:header="720" w:footer="720" w:gutter="0"/>
          <w:pgNumType w:start="1"/>
          <w:cols w:space="720"/>
        </w:sectPr>
      </w:pPr>
    </w:p>
    <w:p w14:paraId="3ABC608E" w14:textId="77777777" w:rsidR="00540B8E" w:rsidRDefault="005314F1">
      <w:pPr>
        <w:tabs>
          <w:tab w:val="left" w:pos="8640"/>
        </w:tabs>
        <w:spacing w:after="360"/>
        <w:jc w:val="center"/>
        <w:rPr>
          <w:rFonts w:ascii="Arial" w:hAnsi="Arial" w:cs="Arial"/>
          <w:b/>
          <w:sz w:val="36"/>
        </w:rPr>
      </w:pPr>
    </w:p>
    <w:p w14:paraId="67D0E985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549B8D86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6E913155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531E7A0C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533CF50D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6491D3A1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4970B482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03C9C416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6E741FD6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77F63625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3B882EBD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  <w:sectPr w:rsidR="00540B8E">
          <w:footerReference w:type="default" r:id="rId27"/>
          <w:pgSz w:w="12240" w:h="15840"/>
          <w:pgMar w:top="1440" w:right="1800" w:bottom="1440" w:left="1800" w:header="720" w:footer="720" w:gutter="0"/>
          <w:pgNumType w:start="1"/>
          <w:cols w:space="720"/>
        </w:sectPr>
      </w:pPr>
    </w:p>
    <w:p w14:paraId="7275E7E4" w14:textId="77777777" w:rsidR="00540B8E" w:rsidRDefault="005314F1">
      <w:pPr>
        <w:tabs>
          <w:tab w:val="left" w:pos="8640"/>
        </w:tabs>
        <w:spacing w:after="360"/>
        <w:jc w:val="center"/>
        <w:rPr>
          <w:rFonts w:ascii="Arial" w:hAnsi="Arial" w:cs="Arial"/>
          <w:b/>
          <w:sz w:val="36"/>
        </w:rPr>
      </w:pPr>
    </w:p>
    <w:p w14:paraId="304E10DD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3DE9AB81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486536B3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6DF04BC3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369776C5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6BB431DD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7AE9E45E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79EAD85D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417B6F7B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377099BA" w14:textId="77777777" w:rsidR="00540B8E" w:rsidRDefault="005314F1">
      <w:pPr>
        <w:tabs>
          <w:tab w:val="left" w:pos="8640"/>
        </w:tabs>
        <w:spacing w:before="120" w:after="120"/>
        <w:jc w:val="both"/>
        <w:rPr>
          <w:color w:val="000000"/>
          <w:u w:val="single"/>
        </w:rPr>
      </w:pPr>
    </w:p>
    <w:p w14:paraId="75C63874" w14:textId="77777777" w:rsidR="00B10251" w:rsidRDefault="00B10251">
      <w:pPr>
        <w:rPr/>
        <w:sectPr w:rsidR="00B10251">
          <w:footerReference w:type="default" r:id="rId28"/>
          <w:pgSz w:w="12240" w:h="15840"/>
          <w:pgMar w:top="1440" w:right="1800" w:bottom="1440" w:left="1800" w:header="720" w:footer="720" w:gutter="0"/>
          <w:pgNumType w:start="1"/>
          <w:cols w:space="720"/>
        </w:sectPr>
      </w:pPr>
    </w:p>
    <w:p w14:paraId="5070A9B5" w14:textId="77777777" w:rsidR="00540B8E" w:rsidRDefault="005314F1">
      <w:pPr>
        <w:pStyle w:val="TextHeading2"/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180"/>
        </w:tabs>
        <w:ind w:left="180" w:right="180"/>
        <w:rPr>
          <w:sz w:val="20"/>
        </w:rPr>
      </w:pPr>
    </w:p>
    <w:p w14:paraId="0D2B706E" w14:textId="77777777" w:rsidR="00540B8E" w:rsidRDefault="005314F1">
      <w:pPr>
        <w:pStyle w:val="TextHeading2"/>
        <w:keepNext/>
        <w:tabs>
          <w:tab w:val="right" w:pos="4320"/>
        </w:tabs>
        <w:spacing w:after="0"/>
        <w:rPr/>
      </w:pPr>
    </w:p>
    <w:p w14:paraId="5684E01C" w14:textId="77777777" w:rsidR="00540B8E" w:rsidRDefault="005314F1">
      <w:pPr>
        <w:pStyle w:val="TextHeading2"/>
        <w:keepNext/>
        <w:tabs>
          <w:tab w:val="right" w:pos="4320"/>
        </w:tabs>
        <w:spacing w:before="0"/>
        <w:rPr/>
      </w:pPr>
    </w:p>
    <w:p w14:paraId="42967C32" w14:textId="77777777" w:rsidR="00540B8E" w:rsidRDefault="005314F1">
      <w:pPr>
        <w:pStyle w:val="TextHeading2"/>
        <w:keepNext/>
        <w:keepLines/>
        <w:rPr/>
      </w:pPr>
    </w:p>
    <w:p w14:paraId="222764D4" w14:textId="77777777" w:rsidR="00540B8E" w:rsidRDefault="005314F1">
      <w:pPr>
        <w:pStyle w:val="TextHeading2"/>
        <w:keepNext/>
        <w:keepLines/>
        <w:rPr/>
      </w:pPr>
    </w:p>
    <w:p w14:paraId="5C53EA9C" w14:textId="77777777" w:rsidR="00540B8E" w:rsidRDefault="005314F1">
      <w:pPr>
        <w:pStyle w:val="TextHeading2"/>
        <w:keepNext/>
        <w:spacing w:after="720"/>
        <w:rPr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"/>
        <w:gridCol w:w="4865"/>
        <w:gridCol w:w="3368"/>
      </w:tblGrid>
      <w:tr w:rsidR="00540B8E" w14:paraId="3F5725E7" w14:textId="77777777">
        <w:trPr>
          <w:del w:id="2839" w:author="Moti Sorkin" w:date="2026-06-29T11:21:00Z" w16du:dateUtc="2026-06-29T15:21:00Z"/>
        </w:trPr>
        <w:tc>
          <w:tcPr>
            <w:tcW w:w="1136" w:type="dxa"/>
            <w:hideMark/>
          </w:tcPr>
          <w:p w14:paraId="1A5C5B75" w14:textId="77777777" w:rsidR="00540B8E" w:rsidRDefault="005314F1">
            <w:pPr>
              <w:pStyle w:val="TextHeading2"/>
              <w:keepNext/>
              <w:tabs>
                <w:tab w:val="right" w:pos="1170"/>
                <w:tab w:val="right" w:pos="4680"/>
                <w:tab w:val="center" w:pos="6480"/>
              </w:tabs>
              <w:spacing w:before="0" w:after="0"/>
              <w:jc w:val="left"/>
              <w:rPr/>
            </w:pPr>
          </w:p>
        </w:tc>
        <w:tc>
          <w:tcPr>
            <w:tcW w:w="5002" w:type="dxa"/>
            <w:tcBorders>
              <w:bottom w:val="single" w:sz="4" w:space="0" w:color="auto"/>
            </w:tcBorders>
            <w:hideMark/>
          </w:tcPr>
          <w:p w14:paraId="642D69D9" w14:textId="77777777" w:rsidR="00540B8E" w:rsidRDefault="00540B8E">
            <w:pPr>
              <w:pStyle w:val="TextHeading2"/>
              <w:keepNext/>
              <w:tabs>
                <w:tab w:val="right" w:pos="1170"/>
                <w:tab w:val="right" w:pos="4680"/>
                <w:tab w:val="center" w:pos="6480"/>
              </w:tabs>
              <w:spacing w:before="0" w:after="0"/>
              <w:rPr/>
            </w:pPr>
          </w:p>
        </w:tc>
        <w:tc>
          <w:tcPr>
            <w:tcW w:w="3438" w:type="dxa"/>
            <w:hideMark/>
          </w:tcPr>
          <w:p w14:paraId="3D429B93" w14:textId="77777777" w:rsidR="00540B8E" w:rsidRDefault="005314F1">
            <w:pPr>
              <w:pStyle w:val="TextHeading2"/>
              <w:keepNext/>
              <w:tabs>
                <w:tab w:val="right" w:pos="1170"/>
                <w:tab w:val="right" w:pos="4680"/>
                <w:tab w:val="center" w:pos="6480"/>
              </w:tabs>
              <w:spacing w:before="0" w:after="0"/>
              <w:jc w:val="left"/>
              <w:rPr/>
            </w:pPr>
          </w:p>
        </w:tc>
      </w:tr>
    </w:tbl>
    <w:p w14:paraId="0D55DE0C" w14:textId="77777777" w:rsidR="0006748D" w:rsidRDefault="0006748D" w:rsidP="0006748D">
      <w:pPr>
        <w:spacing w:after="0" w:line="240" w:lineRule="auto"/>
      </w:pPr>
    </w:p>
    <w:sectPr w:rsidR="0006748D">
      <w:footerReference w:type="default" r:id="rId29"/>
      <w:pgSz w:w="12240" w:h="15840"/>
      <w:pgMar w:top="1440" w:right="1440" w:bottom="1440" w:left="1440" w:header="720" w:footer="720" w:gutter="0"/>
      <w:pgNumType w:chapStyle="0"/>
      <w:cols w:space="720"/>
      <w:docGrid w:linePitch="360"/>
      <w:sectPrChange w:id="2850" w:author="Moti Sorkin" w:date="2026-06-29T11:21:00Z" w16du:dateUtc="2026-06-29T15:21:00Z">
        <w:sectPr w:rsidR="0006748D">
          <w:pgMar w:top="1440" w:right="1800" w:bottom="1440" w:left="1800" w:header="720" w:footer="720" w:gutter="0"/>
          <w:pgNumType w:chapStyle="1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120D4A" w14:textId="77777777" w:rsidR="00FA7361" w:rsidRDefault="00FA7361">
      <w:pPr>
        <w:spacing w:after="0" w:line="240" w:lineRule="auto"/>
        <w:pPrChange w:id="21" w:author="Moti Sorkin" w:date="2026-06-29T11:21:00Z" w16du:dateUtc="2026-06-29T15:21:00Z">
          <w:pPr/>
        </w:pPrChange>
      </w:pPr>
      <w:r>
        <w:separator/>
      </w:r>
    </w:p>
  </w:endnote>
  <w:endnote w:type="continuationSeparator" w:id="0">
    <w:p w14:paraId="646DEDCF" w14:textId="77777777" w:rsidR="00FA7361" w:rsidRDefault="00FA7361">
      <w:pPr>
        <w:spacing w:after="0" w:line="240" w:lineRule="auto"/>
        <w:pPrChange w:id="22" w:author="Moti Sorkin" w:date="2026-06-29T11:21:00Z" w16du:dateUtc="2026-06-29T15:21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0D8E17" w14:textId="77777777" w:rsidR="0006748D" w:rsidRDefault="000674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341EA5" w14:textId="77777777" w:rsidR="00540B8E" w:rsidRDefault="00540B8E">
    <w:pPr>
      <w:pStyle w:val="Footer"/>
      <w:spacing w:before="60"/>
      <w:jc w:val="center"/>
    </w:pPr>
  </w:p>
  <w:p w14:paraId="148860D5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4EF78A65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AC72FF">
      <w:rPr>
        <w:noProof/>
      </w:rPr>
      <w:t>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8F88FC" w14:textId="77777777" w:rsidR="00540B8E" w:rsidRDefault="00540B8E">
    <w:pPr>
      <w:pStyle w:val="Footer"/>
      <w:spacing w:before="60"/>
      <w:jc w:val="center"/>
    </w:pPr>
  </w:p>
  <w:p w14:paraId="0A870D1B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7A0E8B50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AC72FF">
      <w:rPr>
        <w:noProof/>
      </w:rPr>
      <w:t>1-1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52F36B" w14:textId="77777777" w:rsidR="00540B8E" w:rsidRDefault="00540B8E">
    <w:pPr>
      <w:pStyle w:val="Footer"/>
      <w:spacing w:before="60"/>
      <w:jc w:val="center"/>
    </w:pPr>
  </w:p>
  <w:p w14:paraId="5C513087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31BF9106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AC72FF">
      <w:rPr>
        <w:noProof/>
      </w:rPr>
      <w:t>2-1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7BBE9C" w14:textId="77777777" w:rsidR="00540B8E" w:rsidRDefault="00540B8E">
    <w:pPr>
      <w:pStyle w:val="Footer"/>
      <w:spacing w:before="60"/>
      <w:jc w:val="center"/>
    </w:pPr>
  </w:p>
  <w:p w14:paraId="234C24DD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3B2F02FC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AC72FF">
      <w:rPr>
        <w:noProof/>
      </w:rPr>
      <w:t>3-1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0A3B57" w14:textId="77777777" w:rsidR="00540B8E" w:rsidRDefault="00540B8E">
    <w:pPr>
      <w:pStyle w:val="Footer"/>
      <w:spacing w:before="60"/>
      <w:jc w:val="center"/>
    </w:pPr>
  </w:p>
  <w:p w14:paraId="2B933F7D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4AF771CE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AC72FF">
      <w:rPr>
        <w:noProof/>
      </w:rPr>
      <w:t>4-1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01A487" w14:textId="77777777" w:rsidR="00540B8E" w:rsidRDefault="00540B8E">
    <w:pPr>
      <w:pStyle w:val="Footer"/>
      <w:spacing w:before="60"/>
      <w:jc w:val="center"/>
    </w:pPr>
  </w:p>
  <w:p w14:paraId="2411A36A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53B6E137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AC72FF">
      <w:rPr>
        <w:noProof/>
      </w:rPr>
      <w:t>5-1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F93937" w14:textId="77777777" w:rsidR="00540B8E" w:rsidRDefault="00540B8E">
    <w:pPr>
      <w:pStyle w:val="Footer"/>
      <w:spacing w:before="60"/>
      <w:jc w:val="center"/>
    </w:pPr>
  </w:p>
  <w:p w14:paraId="0714B346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402E3210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AC72FF">
      <w:rPr>
        <w:noProof/>
      </w:rPr>
      <w:t>6-1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08768E" w14:textId="77777777" w:rsidR="00540B8E" w:rsidRDefault="00540B8E">
    <w:pPr>
      <w:pStyle w:val="Footer"/>
      <w:spacing w:before="60"/>
      <w:jc w:val="center"/>
    </w:pPr>
  </w:p>
  <w:p w14:paraId="25B92351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4A8CAC52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AC72FF">
      <w:rPr>
        <w:noProof/>
      </w:rPr>
      <w:t>7-1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F871DA" w14:textId="77777777" w:rsidR="00540B8E" w:rsidRDefault="00540B8E">
    <w:pPr>
      <w:pStyle w:val="Footer"/>
      <w:spacing w:before="60"/>
      <w:jc w:val="center"/>
    </w:pPr>
  </w:p>
  <w:p w14:paraId="1E34AB70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65A1A919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AC72FF">
      <w:rPr>
        <w:noProof/>
      </w:rPr>
      <w:t>8-1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45284" w14:textId="77777777" w:rsidR="00540B8E" w:rsidRDefault="00540B8E">
    <w:pPr>
      <w:pStyle w:val="Footer"/>
      <w:spacing w:before="60"/>
      <w:jc w:val="center"/>
    </w:pPr>
  </w:p>
  <w:p w14:paraId="549E5922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59CE5C9E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AC72FF">
      <w:rPr>
        <w:noProof/>
      </w:rPr>
      <w:t>9-1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92EC13" w14:textId="77777777" w:rsidR="00540B8E" w:rsidRDefault="00540B8E">
    <w:pPr>
      <w:pStyle w:val="Footer"/>
      <w:spacing w:before="60"/>
      <w:jc w:val="center"/>
    </w:pPr>
  </w:p>
  <w:p w14:paraId="6777818C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6EB1C03B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AC72FF">
      <w:rPr>
        <w:noProof/>
      </w:rPr>
      <w:t>10-1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737835" w14:textId="77777777" w:rsidR="00540B8E" w:rsidRDefault="00540B8E">
    <w:pPr>
      <w:pStyle w:val="Footer"/>
      <w:spacing w:before="60"/>
      <w:jc w:val="center"/>
    </w:pPr>
  </w:p>
  <w:p w14:paraId="2CD7536F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5BA89C6B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AC72FF">
      <w:rPr>
        <w:noProof/>
      </w:rPr>
      <w:t>11-1</w:t>
    </w:r>
    <w: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4770B2" w14:textId="77777777" w:rsidR="00540B8E" w:rsidRDefault="00540B8E">
    <w:pPr>
      <w:pStyle w:val="Footer"/>
      <w:spacing w:before="60"/>
      <w:jc w:val="center"/>
    </w:pPr>
  </w:p>
  <w:p w14:paraId="2ABB093F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645E92A5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AC72FF">
      <w:rPr>
        <w:noProof/>
      </w:rPr>
      <w:t>12-1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AFD9A7" w14:textId="77777777" w:rsidR="00540B8E" w:rsidRDefault="00540B8E">
    <w:pPr>
      <w:pStyle w:val="Footer"/>
      <w:spacing w:before="60"/>
      <w:jc w:val="center"/>
    </w:pPr>
  </w:p>
  <w:p w14:paraId="5B3D9224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641C4AF0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AC72FF">
      <w:rPr>
        <w:noProof/>
      </w:rPr>
      <w:t>13-1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A1776E" w14:textId="77777777" w:rsidR="00540B8E" w:rsidRDefault="00540B8E">
    <w:pPr>
      <w:pStyle w:val="Footer"/>
      <w:spacing w:before="60"/>
      <w:jc w:val="center"/>
    </w:pPr>
  </w:p>
  <w:p w14:paraId="5A6FB5AA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0A991A98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AC72FF">
      <w:rPr>
        <w:noProof/>
      </w:rPr>
      <w:t>14-1</w:t>
    </w:r>
    <w: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62C541" w14:textId="77777777" w:rsidR="00540B8E" w:rsidRDefault="00540B8E">
    <w:pPr>
      <w:pStyle w:val="Footer"/>
      <w:spacing w:before="60"/>
      <w:jc w:val="center"/>
    </w:pPr>
  </w:p>
  <w:p w14:paraId="51363ACF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287AFC21" w14:textId="77777777" w:rsidR="00540B8E" w:rsidRDefault="005314F1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AC72FF">
      <w:rPr>
        <w:noProof/>
      </w:rPr>
      <w:t>15-1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7B678C" w14:textId="77777777" w:rsidR="00540B8E" w:rsidRDefault="00540B8E">
    <w:pPr>
      <w:pStyle w:val="Footer"/>
      <w:jc w:val="center"/>
    </w:pPr>
  </w:p>
  <w:p w14:paraId="38401ECE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0EEAA07A" w14:textId="77777777" w:rsidR="00540B8E" w:rsidRDefault="005314F1">
    <w:pPr>
      <w:pStyle w:val="TextHeading2"/>
      <w:tabs>
        <w:tab w:val="left" w:pos="8640"/>
      </w:tabs>
      <w:spacing w:before="0" w:after="0"/>
      <w:jc w:val="center"/>
    </w:pPr>
    <w:r>
      <w:t xml:space="preserve">C - </w:t>
    </w:r>
    <w:r>
      <w:fldChar w:fldCharType="begin"/>
    </w:r>
    <w:r>
      <w:instrText xml:space="preserve"> PAGE </w:instrText>
    </w:r>
    <w:r>
      <w:fldChar w:fldCharType="separate"/>
    </w:r>
    <w:r w:rsidR="00AC72FF">
      <w:rPr>
        <w:noProof/>
      </w:rPr>
      <w:t>1</w:t>
    </w:r>
    <w: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DDC915" w14:textId="77777777" w:rsidR="00540B8E" w:rsidRDefault="00540B8E">
    <w:pPr>
      <w:pStyle w:val="Footer"/>
      <w:jc w:val="center"/>
    </w:pPr>
  </w:p>
  <w:p w14:paraId="207801D9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36EBA5CB" w14:textId="77777777" w:rsidR="00540B8E" w:rsidRDefault="005314F1">
    <w:pPr>
      <w:pStyle w:val="TextHeading2"/>
      <w:tabs>
        <w:tab w:val="left" w:pos="8640"/>
      </w:tabs>
      <w:spacing w:before="0" w:after="0"/>
      <w:jc w:val="center"/>
    </w:pPr>
    <w:r>
      <w:rPr>
        <w:rStyle w:val="PageNumber"/>
      </w:rPr>
      <w:t xml:space="preserve">G-1 </w:t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AC72FF">
      <w:rPr>
        <w:noProof/>
      </w:rPr>
      <w:t>1</w:t>
    </w:r>
    <w: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7C1ADA" w14:textId="77777777" w:rsidR="00540B8E" w:rsidRDefault="00540B8E">
    <w:pPr>
      <w:pStyle w:val="Footer"/>
      <w:jc w:val="center"/>
    </w:pPr>
  </w:p>
  <w:p w14:paraId="0F1ECAC1" w14:textId="77777777" w:rsidR="00540B8E" w:rsidRDefault="005314F1">
    <w:pPr>
      <w:pStyle w:val="Footer"/>
      <w:jc w:val="center"/>
    </w:pPr>
    <w:r>
      <w:rPr>
        <w:rStyle w:val="PageNumber"/>
      </w:rPr>
      <w:t>Smith Family Trust</w:t>
    </w:r>
  </w:p>
  <w:p w14:paraId="2B551260" w14:textId="77777777" w:rsidR="00540B8E" w:rsidRDefault="005314F1">
    <w:pPr>
      <w:pStyle w:val="TextHeading2"/>
      <w:tabs>
        <w:tab w:val="left" w:pos="8640"/>
      </w:tabs>
      <w:spacing w:before="0" w:after="0"/>
      <w:jc w:val="center"/>
    </w:pPr>
    <w:r>
      <w:rPr>
        <w:rStyle w:val="PageNumber"/>
      </w:rPr>
      <w:t xml:space="preserve">G-2 </w:t>
    </w: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AC72FF">
      <w:rPr>
        <w:noProof/>
      </w:rPr>
      <w:t>1</w:t>
    </w:r>
    <w: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04EEF1" w14:textId="77777777" w:rsidR="00540B8E" w:rsidRDefault="00540B8E">
    <w:pPr>
      <w:pStyle w:val="Footer"/>
      <w:spacing w:before="60"/>
      <w:jc w:val="center"/>
      <w:rPr>
        <w:del w:id="2845" w:author="Moti Sorkin" w:date="2026-06-29T11:21:00Z" w16du:dateUtc="2026-06-29T15:21:00Z"/>
      </w:rPr>
    </w:pPr>
  </w:p>
  <w:p w14:paraId="5E4F690B" w14:textId="77777777" w:rsidR="00540B8E" w:rsidRDefault="005314F1">
    <w:pPr>
      <w:pStyle w:val="Footer"/>
      <w:jc w:val="center"/>
      <w:rPr>
        <w:del w:id="2846" w:author="Moti Sorkin" w:date="2026-06-29T11:21:00Z" w16du:dateUtc="2026-06-29T15:21:00Z"/>
      </w:rPr>
    </w:pPr>
    <w:del w:id="2847" w:author="Moti Sorkin" w:date="2026-06-29T11:21:00Z" w16du:dateUtc="2026-06-29T15:21:00Z">
      <w:r>
        <w:rPr>
          <w:rStyle w:val="PageNumber"/>
        </w:rPr>
        <w:delText>Smith Family Trust</w:delText>
      </w:r>
    </w:del>
  </w:p>
  <w:p w14:paraId="277DAE81" w14:textId="77777777" w:rsidR="00540B8E" w:rsidRDefault="005314F1">
    <w:pPr>
      <w:spacing w:after="165"/>
      <w:pPrChange w:id="2848" w:author="Moti Sorkin" w:date="2026-06-29T11:21:00Z" w16du:dateUtc="2026-06-29T15:21:00Z">
        <w:pPr>
          <w:pStyle w:val="Footer"/>
          <w:jc w:val="center"/>
        </w:pPr>
      </w:pPrChange>
    </w:pPr>
    <w:del w:id="2849" w:author="Moti Sorkin" w:date="2026-06-29T11:21:00Z" w16du:dateUtc="2026-06-29T15:21:00Z">
      <w:r>
        <w:fldChar w:fldCharType="begin"/>
      </w:r>
      <w:r>
        <w:delInstrText xml:space="preserve"> PAGE </w:delInstrText>
      </w:r>
      <w:r>
        <w:fldChar w:fldCharType="separate"/>
      </w:r>
      <w:r w:rsidR="00AC72FF">
        <w:rPr>
          <w:noProof/>
        </w:rPr>
        <w:delText>15-1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381E1E" w14:textId="77777777" w:rsidR="00FA7361" w:rsidRDefault="00FA7361">
      <w:pPr>
        <w:spacing w:after="0" w:line="240" w:lineRule="auto"/>
        <w:pPrChange w:id="19" w:author="Moti Sorkin" w:date="2026-06-29T11:21:00Z" w16du:dateUtc="2026-06-29T15:21:00Z">
          <w:pPr/>
        </w:pPrChange>
      </w:pPr>
      <w:r>
        <w:separator/>
      </w:r>
    </w:p>
  </w:footnote>
  <w:footnote w:type="continuationSeparator" w:id="0">
    <w:p w14:paraId="40076C08" w14:textId="77777777" w:rsidR="00FA7361" w:rsidRDefault="00FA7361">
      <w:pPr>
        <w:spacing w:after="0" w:line="240" w:lineRule="auto"/>
        <w:pPrChange w:id="20" w:author="Moti Sorkin" w:date="2026-06-29T11:21:00Z" w16du:dateUtc="2026-06-29T15:21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CF702A" w14:textId="77777777" w:rsidR="0006748D" w:rsidRDefault="0006748D">
    <w:pPr>
      <w:spacing w:after="165"/>
      <w:pPrChange w:id="62" w:author="Moti Sorkin" w:date="2026-06-29T11:21:00Z" w16du:dateUtc="2026-06-29T15:21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2224A3"/>
    <w:multiLevelType w:val="hybridMultilevel"/>
    <w:tmpl w:val="014AC192"/>
    <w:lvl w:ilvl="0" w:tplc="742403B4">
      <w:start w:val="1"/>
      <w:numFmt w:val="decimal"/>
      <w:pStyle w:val="TextHeading2List"/>
      <w:lvlText w:val="%1."/>
      <w:lvlJc w:val="left"/>
      <w:pPr>
        <w:ind w:left="360" w:hanging="360"/>
      </w:pPr>
    </w:lvl>
    <w:lvl w:ilvl="1" w:tplc="8A92AC52">
      <w:start w:val="1"/>
      <w:numFmt w:val="lowerLetter"/>
      <w:lvlText w:val="%2."/>
      <w:lvlJc w:val="left"/>
      <w:pPr>
        <w:ind w:left="1080" w:hanging="360"/>
      </w:pPr>
    </w:lvl>
    <w:lvl w:ilvl="2" w:tplc="44AA9140">
      <w:start w:val="1"/>
      <w:numFmt w:val="lowerRoman"/>
      <w:lvlText w:val="%3."/>
      <w:lvlJc w:val="right"/>
      <w:pPr>
        <w:ind w:left="1800" w:hanging="180"/>
      </w:pPr>
    </w:lvl>
    <w:lvl w:ilvl="3" w:tplc="A61AD0CA">
      <w:start w:val="1"/>
      <w:numFmt w:val="decimal"/>
      <w:lvlText w:val="%4."/>
      <w:lvlJc w:val="left"/>
      <w:pPr>
        <w:ind w:left="2520" w:hanging="360"/>
      </w:pPr>
    </w:lvl>
    <w:lvl w:ilvl="4" w:tplc="5F387994">
      <w:start w:val="1"/>
      <w:numFmt w:val="lowerLetter"/>
      <w:lvlText w:val="%5."/>
      <w:lvlJc w:val="left"/>
      <w:pPr>
        <w:ind w:left="3240" w:hanging="360"/>
      </w:pPr>
    </w:lvl>
    <w:lvl w:ilvl="5" w:tplc="C7E67B40">
      <w:start w:val="1"/>
      <w:numFmt w:val="lowerRoman"/>
      <w:lvlText w:val="%6."/>
      <w:lvlJc w:val="right"/>
      <w:pPr>
        <w:ind w:left="3960" w:hanging="180"/>
      </w:pPr>
    </w:lvl>
    <w:lvl w:ilvl="6" w:tplc="B266A872">
      <w:start w:val="1"/>
      <w:numFmt w:val="decimal"/>
      <w:lvlText w:val="%7."/>
      <w:lvlJc w:val="left"/>
      <w:pPr>
        <w:ind w:left="4680" w:hanging="360"/>
      </w:pPr>
    </w:lvl>
    <w:lvl w:ilvl="7" w:tplc="9B883AFA">
      <w:start w:val="1"/>
      <w:numFmt w:val="lowerLetter"/>
      <w:lvlText w:val="%8."/>
      <w:lvlJc w:val="left"/>
      <w:pPr>
        <w:ind w:left="5400" w:hanging="360"/>
      </w:pPr>
    </w:lvl>
    <w:lvl w:ilvl="8" w:tplc="011E1E74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340E1"/>
    <w:multiLevelType w:val="multilevel"/>
    <w:tmpl w:val="0B286D34"/>
    <w:lvl w:ilvl="0">
      <w:start w:val="1"/>
      <w:numFmt w:val="upperRoman"/>
      <w:pStyle w:val="BUYSELL2"/>
      <w:suff w:val="nothing"/>
      <w:lvlText w:val="%1.     "/>
      <w:lvlJc w:val="center"/>
      <w:pPr>
        <w:ind w:left="720"/>
      </w:pPr>
      <w:rPr>
        <w:b/>
        <w:i w:val="0"/>
        <w:u w:val="none"/>
      </w:rPr>
    </w:lvl>
    <w:lvl w:ilvl="1">
      <w:start w:val="1"/>
      <w:numFmt w:val="decimal"/>
      <w:lvlText w:val="Section %2."/>
      <w:lvlJc w:val="left"/>
      <w:pPr>
        <w:tabs>
          <w:tab w:val="num" w:pos="1800"/>
        </w:tabs>
        <w:ind w:firstLine="720"/>
      </w:pPr>
      <w:rPr>
        <w:rFonts w:ascii="Times New Roman" w:hAnsi="Times New Roman" w:cs="Times New Roman"/>
        <w:b w:val="0"/>
        <w:i w:val="0"/>
        <w:sz w:val="24"/>
        <w:u w:val="single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224" w:hanging="144"/>
      </w:pPr>
      <w:rPr>
        <w:b w:val="0"/>
        <w:i w:val="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b w:val="0"/>
        <w:i w:val="0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b w:val="0"/>
        <w:i w:val="0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477683"/>
    <w:multiLevelType w:val="multilevel"/>
    <w:tmpl w:val="115A0E8E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cardinalText"/>
      <w:pStyle w:val="Heading1"/>
      <w:suff w:val="nothing"/>
      <w:lvlText w:val="Article %2"/>
      <w:lvlJc w:val="left"/>
      <w:pPr>
        <w:ind w:left="0" w:firstLine="0"/>
      </w:pPr>
      <w:rPr>
        <w:rFonts w:hint="default"/>
      </w:rPr>
    </w:lvl>
    <w:lvl w:ilvl="2">
      <w:start w:val="1"/>
      <w:numFmt w:val="decimalZero"/>
      <w:pStyle w:val="Heading2"/>
      <w:isLgl/>
      <w:lvlText w:val="Section %2.%3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3">
      <w:start w:val="1"/>
      <w:numFmt w:val="lowerLetter"/>
      <w:pStyle w:val="Heading3"/>
      <w:lvlText w:val="(%4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pStyle w:val="Heading4"/>
      <w:lvlText w:val="(%5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lowerLetter"/>
      <w:pStyle w:val="Heading5"/>
      <w:lvlText w:val="(%6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  <w:rPr>
        <w:rFonts w:hint="default"/>
      </w:rPr>
    </w:lvl>
  </w:abstractNum>
  <w:abstractNum w:abstractNumId="5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A0478"/>
    <w:multiLevelType w:val="hybridMultilevel"/>
    <w:tmpl w:val="5A5E5518"/>
    <w:lvl w:ilvl="0" w:tplc="131A3970">
      <w:start w:val="1"/>
      <w:numFmt w:val="decimal"/>
      <w:pStyle w:val="Style1"/>
      <w:lvlText w:val="%1."/>
      <w:lvlJc w:val="left"/>
      <w:pPr>
        <w:ind w:left="360" w:hanging="360"/>
      </w:pPr>
    </w:lvl>
    <w:lvl w:ilvl="1" w:tplc="DE54C424">
      <w:start w:val="1"/>
      <w:numFmt w:val="lowerLetter"/>
      <w:lvlText w:val="%2."/>
      <w:lvlJc w:val="left"/>
      <w:pPr>
        <w:ind w:left="1080" w:hanging="360"/>
      </w:pPr>
    </w:lvl>
    <w:lvl w:ilvl="2" w:tplc="4AA4FE1E">
      <w:start w:val="1"/>
      <w:numFmt w:val="lowerRoman"/>
      <w:lvlText w:val="%3."/>
      <w:lvlJc w:val="right"/>
      <w:pPr>
        <w:ind w:left="1800" w:hanging="180"/>
      </w:pPr>
    </w:lvl>
    <w:lvl w:ilvl="3" w:tplc="62E67D34">
      <w:start w:val="1"/>
      <w:numFmt w:val="decimal"/>
      <w:lvlText w:val="%4."/>
      <w:lvlJc w:val="left"/>
      <w:pPr>
        <w:ind w:left="2520" w:hanging="360"/>
      </w:pPr>
    </w:lvl>
    <w:lvl w:ilvl="4" w:tplc="9B9C4790">
      <w:start w:val="1"/>
      <w:numFmt w:val="lowerLetter"/>
      <w:lvlText w:val="%5."/>
      <w:lvlJc w:val="left"/>
      <w:pPr>
        <w:ind w:left="3240" w:hanging="360"/>
      </w:pPr>
    </w:lvl>
    <w:lvl w:ilvl="5" w:tplc="E17E2AA4">
      <w:start w:val="1"/>
      <w:numFmt w:val="lowerRoman"/>
      <w:lvlText w:val="%6."/>
      <w:lvlJc w:val="right"/>
      <w:pPr>
        <w:ind w:left="3960" w:hanging="180"/>
      </w:pPr>
    </w:lvl>
    <w:lvl w:ilvl="6" w:tplc="5D76FE44">
      <w:start w:val="1"/>
      <w:numFmt w:val="decimal"/>
      <w:lvlText w:val="%7."/>
      <w:lvlJc w:val="left"/>
      <w:pPr>
        <w:ind w:left="4680" w:hanging="360"/>
      </w:pPr>
    </w:lvl>
    <w:lvl w:ilvl="7" w:tplc="39C499DA">
      <w:start w:val="1"/>
      <w:numFmt w:val="lowerLetter"/>
      <w:lvlText w:val="%8."/>
      <w:lvlJc w:val="left"/>
      <w:pPr>
        <w:ind w:left="5400" w:hanging="360"/>
      </w:pPr>
    </w:lvl>
    <w:lvl w:ilvl="8" w:tplc="D1985B74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A8C0934"/>
    <w:multiLevelType w:val="multilevel"/>
    <w:tmpl w:val="41082D6E"/>
    <w:lvl w:ilvl="0">
      <w:start w:val="1"/>
      <w:numFmt w:val="decimal"/>
      <w:pStyle w:val="ExhibitSectionHeading"/>
      <w:lvlText w:val="Section 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A25D1"/>
    <w:multiLevelType w:val="multilevel"/>
    <w:tmpl w:val="F3802F9E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9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091359"/>
    <w:multiLevelType w:val="hybridMultilevel"/>
    <w:tmpl w:val="EC842EDC"/>
    <w:lvl w:ilvl="0" w:tplc="20E08EDE">
      <w:start w:val="1"/>
      <w:numFmt w:val="lowerLetter"/>
      <w:pStyle w:val="TextHeading3List"/>
      <w:lvlText w:val="(%1)"/>
      <w:lvlJc w:val="left"/>
      <w:pPr>
        <w:ind w:left="720" w:hanging="360"/>
      </w:pPr>
    </w:lvl>
    <w:lvl w:ilvl="1" w:tplc="7FECF1CA">
      <w:start w:val="1"/>
      <w:numFmt w:val="lowerLetter"/>
      <w:lvlText w:val="%2."/>
      <w:lvlJc w:val="left"/>
      <w:pPr>
        <w:ind w:left="1440" w:hanging="360"/>
      </w:pPr>
    </w:lvl>
    <w:lvl w:ilvl="2" w:tplc="8502398C">
      <w:start w:val="1"/>
      <w:numFmt w:val="lowerRoman"/>
      <w:lvlText w:val="%3."/>
      <w:lvlJc w:val="right"/>
      <w:pPr>
        <w:ind w:left="2160" w:hanging="180"/>
      </w:pPr>
    </w:lvl>
    <w:lvl w:ilvl="3" w:tplc="1A8E13CC">
      <w:start w:val="1"/>
      <w:numFmt w:val="decimal"/>
      <w:lvlText w:val="%4."/>
      <w:lvlJc w:val="left"/>
      <w:pPr>
        <w:ind w:left="2880" w:hanging="360"/>
      </w:pPr>
    </w:lvl>
    <w:lvl w:ilvl="4" w:tplc="D77C520C">
      <w:start w:val="1"/>
      <w:numFmt w:val="lowerLetter"/>
      <w:lvlText w:val="%5."/>
      <w:lvlJc w:val="left"/>
      <w:pPr>
        <w:ind w:left="3600" w:hanging="360"/>
      </w:pPr>
    </w:lvl>
    <w:lvl w:ilvl="5" w:tplc="F702D23E">
      <w:start w:val="1"/>
      <w:numFmt w:val="lowerRoman"/>
      <w:lvlText w:val="%6."/>
      <w:lvlJc w:val="right"/>
      <w:pPr>
        <w:ind w:left="4320" w:hanging="180"/>
      </w:pPr>
    </w:lvl>
    <w:lvl w:ilvl="6" w:tplc="17A0A030">
      <w:start w:val="1"/>
      <w:numFmt w:val="decimal"/>
      <w:lvlText w:val="%7."/>
      <w:lvlJc w:val="left"/>
      <w:pPr>
        <w:ind w:left="5040" w:hanging="360"/>
      </w:pPr>
    </w:lvl>
    <w:lvl w:ilvl="7" w:tplc="BFA6D01A">
      <w:start w:val="1"/>
      <w:numFmt w:val="lowerLetter"/>
      <w:lvlText w:val="%8."/>
      <w:lvlJc w:val="left"/>
      <w:pPr>
        <w:ind w:left="5760" w:hanging="360"/>
      </w:pPr>
    </w:lvl>
    <w:lvl w:ilvl="8" w:tplc="105E371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30628F"/>
    <w:multiLevelType w:val="hybridMultilevel"/>
    <w:tmpl w:val="FF66B450"/>
    <w:lvl w:ilvl="0" w:tplc="18003E3A">
      <w:start w:val="1"/>
      <w:numFmt w:val="lowerRoman"/>
      <w:pStyle w:val="TextHeading5List"/>
      <w:lvlText w:val="(%1)"/>
      <w:lvlJc w:val="left"/>
      <w:pPr>
        <w:ind w:left="1440" w:hanging="360"/>
      </w:pPr>
    </w:lvl>
    <w:lvl w:ilvl="1" w:tplc="C70CA64C">
      <w:start w:val="1"/>
      <w:numFmt w:val="lowerLetter"/>
      <w:lvlText w:val="%2."/>
      <w:lvlJc w:val="left"/>
      <w:pPr>
        <w:ind w:left="2160" w:hanging="360"/>
      </w:pPr>
    </w:lvl>
    <w:lvl w:ilvl="2" w:tplc="48B26BAE">
      <w:start w:val="1"/>
      <w:numFmt w:val="lowerRoman"/>
      <w:lvlText w:val="%3."/>
      <w:lvlJc w:val="right"/>
      <w:pPr>
        <w:ind w:left="2880" w:hanging="180"/>
      </w:pPr>
    </w:lvl>
    <w:lvl w:ilvl="3" w:tplc="82965C86">
      <w:start w:val="1"/>
      <w:numFmt w:val="decimal"/>
      <w:lvlText w:val="%4."/>
      <w:lvlJc w:val="left"/>
      <w:pPr>
        <w:ind w:left="3600" w:hanging="360"/>
      </w:pPr>
    </w:lvl>
    <w:lvl w:ilvl="4" w:tplc="10D8B2FA">
      <w:start w:val="1"/>
      <w:numFmt w:val="lowerLetter"/>
      <w:lvlText w:val="%5."/>
      <w:lvlJc w:val="left"/>
      <w:pPr>
        <w:ind w:left="4320" w:hanging="360"/>
      </w:pPr>
    </w:lvl>
    <w:lvl w:ilvl="5" w:tplc="BC90921A">
      <w:start w:val="1"/>
      <w:numFmt w:val="lowerRoman"/>
      <w:lvlText w:val="%6."/>
      <w:lvlJc w:val="right"/>
      <w:pPr>
        <w:ind w:left="5040" w:hanging="180"/>
      </w:pPr>
    </w:lvl>
    <w:lvl w:ilvl="6" w:tplc="7C5664D4">
      <w:start w:val="1"/>
      <w:numFmt w:val="decimal"/>
      <w:lvlText w:val="%7."/>
      <w:lvlJc w:val="left"/>
      <w:pPr>
        <w:ind w:left="5760" w:hanging="360"/>
      </w:pPr>
    </w:lvl>
    <w:lvl w:ilvl="7" w:tplc="B6E4B5D0">
      <w:start w:val="1"/>
      <w:numFmt w:val="lowerLetter"/>
      <w:lvlText w:val="%8."/>
      <w:lvlJc w:val="left"/>
      <w:pPr>
        <w:ind w:left="6480" w:hanging="360"/>
      </w:pPr>
    </w:lvl>
    <w:lvl w:ilvl="8" w:tplc="6E067FA2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3D0D05"/>
    <w:multiLevelType w:val="multilevel"/>
    <w:tmpl w:val="1F1AB3E4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840"/>
        </w:tabs>
        <w:ind w:left="6480"/>
      </w:pPr>
    </w:lvl>
  </w:abstractNum>
  <w:abstractNum w:abstractNumId="17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4A6B47"/>
    <w:multiLevelType w:val="hybridMultilevel"/>
    <w:tmpl w:val="1952C376"/>
    <w:lvl w:ilvl="0" w:tplc="1AA47AF8">
      <w:start w:val="1"/>
      <w:numFmt w:val="decimal"/>
      <w:pStyle w:val="TextHeading4List"/>
      <w:lvlText w:val="(%1)"/>
      <w:lvlJc w:val="left"/>
      <w:pPr>
        <w:ind w:left="1080" w:hanging="360"/>
      </w:pPr>
    </w:lvl>
    <w:lvl w:ilvl="1" w:tplc="0E789454">
      <w:start w:val="1"/>
      <w:numFmt w:val="lowerLetter"/>
      <w:lvlText w:val="%2."/>
      <w:lvlJc w:val="left"/>
      <w:pPr>
        <w:ind w:left="1620" w:hanging="360"/>
      </w:pPr>
    </w:lvl>
    <w:lvl w:ilvl="2" w:tplc="063EBC56">
      <w:start w:val="1"/>
      <w:numFmt w:val="lowerRoman"/>
      <w:lvlText w:val="%3."/>
      <w:lvlJc w:val="right"/>
      <w:pPr>
        <w:ind w:left="2340" w:hanging="180"/>
      </w:pPr>
    </w:lvl>
    <w:lvl w:ilvl="3" w:tplc="A614E5EC">
      <w:start w:val="1"/>
      <w:numFmt w:val="decimal"/>
      <w:lvlText w:val="%4."/>
      <w:lvlJc w:val="left"/>
      <w:pPr>
        <w:ind w:left="3060" w:hanging="360"/>
      </w:pPr>
    </w:lvl>
    <w:lvl w:ilvl="4" w:tplc="4C1E8B96">
      <w:start w:val="1"/>
      <w:numFmt w:val="lowerLetter"/>
      <w:lvlText w:val="%5."/>
      <w:lvlJc w:val="left"/>
      <w:pPr>
        <w:ind w:left="3780" w:hanging="360"/>
      </w:pPr>
    </w:lvl>
    <w:lvl w:ilvl="5" w:tplc="6614AEA2">
      <w:start w:val="1"/>
      <w:numFmt w:val="lowerRoman"/>
      <w:lvlText w:val="%6."/>
      <w:lvlJc w:val="right"/>
      <w:pPr>
        <w:ind w:left="4500" w:hanging="180"/>
      </w:pPr>
    </w:lvl>
    <w:lvl w:ilvl="6" w:tplc="FE6611DE">
      <w:start w:val="1"/>
      <w:numFmt w:val="decimal"/>
      <w:lvlText w:val="%7."/>
      <w:lvlJc w:val="left"/>
      <w:pPr>
        <w:ind w:left="5220" w:hanging="360"/>
      </w:pPr>
    </w:lvl>
    <w:lvl w:ilvl="7" w:tplc="D3E24700">
      <w:start w:val="1"/>
      <w:numFmt w:val="lowerLetter"/>
      <w:lvlText w:val="%8."/>
      <w:lvlJc w:val="left"/>
      <w:pPr>
        <w:ind w:left="5940" w:hanging="360"/>
      </w:pPr>
    </w:lvl>
    <w:lvl w:ilvl="8" w:tplc="2CDEA06A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737494">
    <w:abstractNumId w:val="16"/>
  </w:num>
  <w:num w:numId="2" w16cid:durableId="1210999309">
    <w:abstractNumId w:val="4"/>
  </w:num>
  <w:num w:numId="3" w16cid:durableId="564295750">
    <w:abstractNumId w:val="2"/>
  </w:num>
  <w:num w:numId="4" w16cid:durableId="1156384952">
    <w:abstractNumId w:val="11"/>
  </w:num>
  <w:num w:numId="5" w16cid:durableId="348527904">
    <w:abstractNumId w:val="6"/>
  </w:num>
  <w:num w:numId="6" w16cid:durableId="1251348052">
    <w:abstractNumId w:val="0"/>
  </w:num>
  <w:num w:numId="7" w16cid:durableId="1454442930">
    <w:abstractNumId w:val="7"/>
  </w:num>
  <w:num w:numId="8" w16cid:durableId="486239857">
    <w:abstractNumId w:val="18"/>
  </w:num>
  <w:num w:numId="9" w16cid:durableId="65609196">
    <w:abstractNumId w:val="12"/>
  </w:num>
  <w:num w:numId="10" w16cid:durableId="1978947974">
    <w:abstractNumId w:val="1"/>
  </w:num>
  <w:num w:numId="11" w16cid:durableId="2026401631">
    <w:abstractNumId w:val="13"/>
  </w:num>
  <w:num w:numId="12" w16cid:durableId="1974096054">
    <w:abstractNumId w:val="14"/>
  </w:num>
  <w:num w:numId="13" w16cid:durableId="2031177229">
    <w:abstractNumId w:val="5"/>
  </w:num>
  <w:num w:numId="14" w16cid:durableId="706176372">
    <w:abstractNumId w:val="3"/>
  </w:num>
  <w:num w:numId="15" w16cid:durableId="101413648">
    <w:abstractNumId w:val="15"/>
  </w:num>
  <w:num w:numId="16" w16cid:durableId="733428086">
    <w:abstractNumId w:val="10"/>
  </w:num>
  <w:num w:numId="17" w16cid:durableId="1210806196">
    <w:abstractNumId w:val="9"/>
  </w:num>
  <w:num w:numId="18" w16cid:durableId="857738865">
    <w:abstractNumId w:val="17"/>
  </w:num>
  <w:num w:numId="19" w16cid:durableId="806556344">
    <w:abstractNumId w:val="19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attachedTemplate r:id="rId1"/>
  <w:defaultTabStop w:val="720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B8E"/>
    <w:rsid w:val="000605E6"/>
    <w:rsid w:val="00063043"/>
    <w:rsid w:val="0006748D"/>
    <w:rsid w:val="00122B2B"/>
    <w:rsid w:val="001E56B1"/>
    <w:rsid w:val="0028181C"/>
    <w:rsid w:val="00297B20"/>
    <w:rsid w:val="00322D35"/>
    <w:rsid w:val="00370461"/>
    <w:rsid w:val="003906D6"/>
    <w:rsid w:val="003F6963"/>
    <w:rsid w:val="004368DF"/>
    <w:rsid w:val="004407C2"/>
    <w:rsid w:val="005314F1"/>
    <w:rsid w:val="00540B5B"/>
    <w:rsid w:val="00540B8E"/>
    <w:rsid w:val="00563DB5"/>
    <w:rsid w:val="005F38AD"/>
    <w:rsid w:val="005F7DF0"/>
    <w:rsid w:val="00634084"/>
    <w:rsid w:val="006C325D"/>
    <w:rsid w:val="006E7E61"/>
    <w:rsid w:val="007F6CB4"/>
    <w:rsid w:val="00890B34"/>
    <w:rsid w:val="008B66F6"/>
    <w:rsid w:val="008C7AEF"/>
    <w:rsid w:val="00967AE9"/>
    <w:rsid w:val="009C7AE6"/>
    <w:rsid w:val="00A01E55"/>
    <w:rsid w:val="00A97C79"/>
    <w:rsid w:val="00AC72FF"/>
    <w:rsid w:val="00B10251"/>
    <w:rsid w:val="00B1347F"/>
    <w:rsid w:val="00C13A77"/>
    <w:rsid w:val="00C72167"/>
    <w:rsid w:val="00C77090"/>
    <w:rsid w:val="00D22DB6"/>
    <w:rsid w:val="00D44BE2"/>
    <w:rsid w:val="00D62A0F"/>
    <w:rsid w:val="00D833B8"/>
    <w:rsid w:val="00DD6938"/>
    <w:rsid w:val="00E53EAD"/>
    <w:rsid w:val="00EB43E9"/>
    <w:rsid w:val="00ED75C1"/>
    <w:rsid w:val="00F70040"/>
    <w:rsid w:val="00FA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60A08EB"/>
  <w15:docId w15:val="{0585185D-470F-42E5-88B8-A5C08B572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sz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  <w:pPr>
      <w:spacing w:after="160" w:line="278" w:lineRule="auto"/>
      <w:pPrChange w:id="0" w:author="Moti Sorkin" w:date="2026-06-29T11:21:00Z">
        <w:pPr/>
      </w:pPrChange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  <w:rPrChange w:id="0" w:author="Moti Sorkin" w:date="2026-06-29T11:21:00Z">
        <w:rPr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  <w:pPrChange w:id="1" w:author="Moti Sorkin" w:date="2026-06-29T11:21:00Z">
        <w:pPr>
          <w:keepNext/>
          <w:keepLines/>
          <w:numPr>
            <w:ilvl w:val="1"/>
            <w:numId w:val="2"/>
          </w:numPr>
          <w:spacing w:after="360" w:line="400" w:lineRule="exact"/>
          <w:jc w:val="center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rPrChange w:id="1" w:author="Moti Sorkin" w:date="2026-06-29T11:21:00Z">
        <w:rPr>
          <w:rFonts w:ascii="Arial" w:hAnsi="Arial"/>
          <w:b/>
          <w:sz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/>
      <w:outlineLvl w:val="1"/>
      <w:pPrChange w:id="2" w:author="Moti Sorkin" w:date="2026-06-29T11:21:00Z">
        <w:pPr>
          <w:keepNext/>
          <w:keepLines/>
          <w:numPr>
            <w:ilvl w:val="2"/>
            <w:numId w:val="2"/>
          </w:numPr>
          <w:tabs>
            <w:tab w:val="num" w:pos="1800"/>
          </w:tabs>
          <w:spacing w:before="240" w:after="120"/>
          <w:ind w:left="1800" w:hanging="1800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2" w:author="Moti Sorkin" w:date="2026-06-29T11:21:00Z">
        <w:rPr>
          <w:rFonts w:ascii="Arial" w:hAnsi="Arial"/>
          <w:b/>
          <w:sz w:val="24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/>
      <w:outlineLvl w:val="2"/>
      <w:pPrChange w:id="3" w:author="Moti Sorkin" w:date="2026-06-29T11:21:00Z">
        <w:pPr>
          <w:keepNext/>
          <w:keepLines/>
          <w:numPr>
            <w:ilvl w:val="3"/>
            <w:numId w:val="2"/>
          </w:numPr>
          <w:tabs>
            <w:tab w:val="num" w:pos="1440"/>
          </w:tabs>
          <w:spacing w:before="120" w:after="120"/>
          <w:ind w:left="1440" w:right="720" w:hanging="720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3" w:author="Moti Sorkin" w:date="2026-06-29T11:21:00Z">
        <w:rPr>
          <w:rFonts w:ascii="Arial" w:hAnsi="Arial"/>
          <w:b/>
          <w:sz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  <w:pPrChange w:id="4" w:author="Moti Sorkin" w:date="2026-06-29T11:21:00Z">
        <w:pPr>
          <w:keepNext/>
          <w:keepLines/>
          <w:numPr>
            <w:ilvl w:val="4"/>
            <w:numId w:val="2"/>
          </w:numPr>
          <w:tabs>
            <w:tab w:val="num" w:pos="2160"/>
          </w:tabs>
          <w:spacing w:before="120" w:after="120"/>
          <w:ind w:left="2160" w:right="1440" w:hanging="720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4" w:author="Moti Sorkin" w:date="2026-06-29T11:21:00Z">
        <w:rPr>
          <w:rFonts w:ascii="Arial" w:hAnsi="Arial"/>
          <w:b/>
          <w:sz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  <w:pPrChange w:id="5" w:author="Moti Sorkin" w:date="2026-06-29T11:21:00Z">
        <w:pPr>
          <w:keepNext/>
          <w:keepLines/>
          <w:numPr>
            <w:ilvl w:val="5"/>
            <w:numId w:val="2"/>
          </w:numPr>
          <w:tabs>
            <w:tab w:val="num" w:pos="2880"/>
          </w:tabs>
          <w:spacing w:before="120" w:after="120"/>
          <w:ind w:left="2880" w:right="2160" w:hanging="720"/>
          <w:outlineLvl w:val="4"/>
        </w:pPr>
      </w:pPrChange>
    </w:pPr>
    <w:rPr>
      <w:rFonts w:eastAsiaTheme="majorEastAsia" w:cstheme="majorBidi"/>
      <w:color w:val="0F4761" w:themeColor="accent1" w:themeShade="BF"/>
      <w:rPrChange w:id="5" w:author="Moti Sorkin" w:date="2026-06-29T11:21:00Z">
        <w:rPr>
          <w:rFonts w:ascii="Arial" w:hAnsi="Arial"/>
          <w:b/>
          <w:sz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  <w:pPrChange w:id="6" w:author="Moti Sorkin" w:date="2026-06-29T11:21:00Z">
        <w:pPr>
          <w:numPr>
            <w:ilvl w:val="5"/>
            <w:numId w:val="1"/>
          </w:numPr>
          <w:tabs>
            <w:tab w:val="num" w:pos="4680"/>
          </w:tabs>
          <w:spacing w:before="240" w:after="60" w:line="278" w:lineRule="auto"/>
          <w:ind w:left="432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6" w:author="Moti Sorkin" w:date="2026-06-29T11:21:00Z">
        <w:rPr>
          <w:rFonts w:asciiTheme="minorHAnsi" w:eastAsiaTheme="minorHAnsi" w:hAnsiTheme="minorHAnsi" w:cstheme="minorBidi"/>
          <w:b/>
          <w:kern w:val="2"/>
          <w:sz w:val="22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  <w:pPrChange w:id="7" w:author="Moti Sorkin" w:date="2026-06-29T11:21:00Z">
        <w:pPr>
          <w:numPr>
            <w:ilvl w:val="6"/>
            <w:numId w:val="1"/>
          </w:numPr>
          <w:tabs>
            <w:tab w:val="num" w:pos="5400"/>
          </w:tabs>
          <w:spacing w:before="240" w:after="60" w:line="278" w:lineRule="auto"/>
          <w:ind w:left="5040"/>
          <w:outlineLvl w:val="6"/>
        </w:pPr>
      </w:pPrChange>
    </w:pPr>
    <w:rPr>
      <w:rFonts w:eastAsiaTheme="majorEastAsia" w:cstheme="majorBidi"/>
      <w:color w:val="595959" w:themeColor="text1" w:themeTint="A6"/>
      <w:rPrChange w:id="7" w:author="Moti Sorkin" w:date="2026-06-29T11:2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  <w:pPrChange w:id="8" w:author="Moti Sorkin" w:date="2026-06-29T11:21:00Z">
        <w:pPr>
          <w:numPr>
            <w:ilvl w:val="7"/>
            <w:numId w:val="1"/>
          </w:numPr>
          <w:tabs>
            <w:tab w:val="num" w:pos="6120"/>
          </w:tabs>
          <w:spacing w:before="240" w:after="60" w:line="278" w:lineRule="auto"/>
          <w:ind w:left="5760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8" w:author="Moti Sorkin" w:date="2026-06-29T11:21:00Z">
        <w:rPr>
          <w:rFonts w:asciiTheme="minorHAnsi" w:eastAsiaTheme="minorHAnsi" w:hAnsiTheme="minorHAnsi" w:cstheme="minorBidi"/>
          <w:i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  <w:pPrChange w:id="9" w:author="Moti Sorkin" w:date="2026-06-29T11:21:00Z">
        <w:pPr>
          <w:numPr>
            <w:ilvl w:val="8"/>
            <w:numId w:val="1"/>
          </w:numPr>
          <w:tabs>
            <w:tab w:val="num" w:pos="6840"/>
          </w:tabs>
          <w:spacing w:before="240" w:after="60" w:line="278" w:lineRule="auto"/>
          <w:ind w:left="6480"/>
          <w:outlineLvl w:val="8"/>
        </w:pPr>
      </w:pPrChange>
    </w:pPr>
    <w:rPr>
      <w:rFonts w:eastAsiaTheme="majorEastAsia" w:cstheme="majorBidi"/>
      <w:color w:val="272727" w:themeColor="text1" w:themeTint="D8"/>
      <w:rPrChange w:id="9" w:author="Moti Sorkin" w:date="2026-06-29T11:21:00Z">
        <w:rPr>
          <w:rFonts w:ascii="Arial" w:eastAsiaTheme="minorHAnsi" w:hAnsi="Arial" w:cs="Arial"/>
          <w:kern w:val="2"/>
          <w:sz w:val="22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rPr>
      <w:sz w:val="18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</w:rPr>
  </w:style>
  <w:style w:type="character" w:styleId="CommentReference">
    <w:name w:val="annotation reference"/>
    <w:basedOn w:val="DefaultParagraphFont"/>
    <w:rPr>
      <w:sz w:val="16"/>
    </w:rPr>
  </w:style>
  <w:style w:type="paragraph" w:styleId="CommentSubject">
    <w:name w:val="annotation subject"/>
    <w:basedOn w:val="CommentText"/>
    <w:next w:val="CommentText"/>
    <w:link w:val="CommentSubjectChar1"/>
    <w:rPr>
      <w:b/>
    </w:rPr>
  </w:style>
  <w:style w:type="character" w:customStyle="1" w:styleId="CommentSubjectChar">
    <w:name w:val="Comment Subject Char"/>
    <w:basedOn w:val="CommentTextChar"/>
    <w:rPr>
      <w:rFonts w:ascii="Times New Roman" w:hAnsi="Times New Roman" w:cs="Times New Roman"/>
      <w:b/>
      <w:sz w:val="20"/>
    </w:rPr>
  </w:style>
  <w:style w:type="paragraph" w:styleId="CommentText">
    <w:name w:val="annotation text"/>
    <w:basedOn w:val="Normal"/>
    <w:link w:val="CommentTextChar"/>
    <w:rPr>
      <w:sz w:val="20"/>
    </w:rPr>
  </w:style>
  <w:style w:type="character" w:customStyle="1" w:styleId="CommentTextChar">
    <w:name w:val="Comment Text Char"/>
    <w:basedOn w:val="DefaultParagraphFont"/>
    <w:link w:val="CommentText"/>
    <w:rPr>
      <w:rFonts w:ascii="Times New Roman" w:hAnsi="Times New Roman" w:cs="Times New Roman"/>
      <w:sz w:val="20"/>
    </w:rPr>
  </w:style>
  <w:style w:type="paragraph" w:styleId="DocumentMap">
    <w:name w:val="Document Map"/>
    <w:basedOn w:val="Normal"/>
    <w:link w:val="DocumentMapChar"/>
    <w:rsid w:val="00AC72FF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rPr>
      <w:rFonts w:ascii="Tahoma" w:hAnsi="Tahoma" w:cs="Tahoma"/>
      <w:sz w:val="24"/>
      <w:szCs w:val="24"/>
      <w:shd w:val="clear" w:color="auto" w:fill="000080"/>
      <w:lang w:val="en-US" w:eastAsia="en-US"/>
    </w:rPr>
  </w:style>
  <w:style w:type="paragraph" w:customStyle="1" w:styleId="DocumentTitle">
    <w:name w:val="Document Title"/>
    <w:next w:val="TextHeading2"/>
    <w:rsid w:val="00AC72FF"/>
    <w:pPr>
      <w:keepNext/>
      <w:keepLines/>
      <w:numPr>
        <w:numId w:val="2"/>
      </w:numPr>
      <w:spacing w:after="480" w:line="400" w:lineRule="exact"/>
      <w:jc w:val="center"/>
      <w:outlineLvl w:val="0"/>
    </w:pPr>
    <w:rPr>
      <w:rFonts w:ascii="Arial" w:hAnsi="Arial" w:cs="Times New Roman"/>
      <w:b/>
      <w:sz w:val="36"/>
      <w:lang w:val="en-US" w:eastAsia="en-US"/>
    </w:rPr>
  </w:style>
  <w:style w:type="paragraph" w:customStyle="1" w:styleId="DocumentTOC">
    <w:name w:val="Document TOC"/>
    <w:next w:val="TextHeading2"/>
    <w:rsid w:val="00AC72FF"/>
    <w:pPr>
      <w:keepNext/>
      <w:keepLines/>
      <w:spacing w:after="480" w:line="400" w:lineRule="exact"/>
      <w:jc w:val="center"/>
    </w:pPr>
    <w:rPr>
      <w:rFonts w:ascii="Arial" w:hAnsi="Arial" w:cs="Times New Roman"/>
      <w:b/>
      <w:sz w:val="36"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rFonts w:ascii="Times New Roman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customStyle="1" w:styleId="Heading1Unnumbered">
    <w:name w:val="Heading 1 Unnumbered"/>
    <w:basedOn w:val="Heading1"/>
    <w:rsid w:val="00AC72FF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customStyle="1" w:styleId="Heading2Unnumbered">
    <w:name w:val="Heading 2 Unnumbered"/>
    <w:basedOn w:val="Heading2"/>
    <w:rsid w:val="00AC72FF"/>
  </w:style>
  <w:style w:type="character" w:customStyle="1" w:styleId="Heading3Char">
    <w:name w:val="Heading 3 Char"/>
    <w:basedOn w:val="DefaultParagraphFont"/>
    <w:link w:val="Heading3"/>
    <w:uiPriority w:val="9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  <w:rPrChange w:id="10" w:author="Moti Sorkin" w:date="2026-06-29T11:21:00Z">
        <w:rPr>
          <w:color w:val="0000FF"/>
          <w:u w:val="single"/>
        </w:rPr>
      </w:rPrChange>
    </w:rPr>
  </w:style>
  <w:style w:type="paragraph" w:customStyle="1" w:styleId="Level1Text">
    <w:name w:val="Level 1 Text"/>
    <w:basedOn w:val="Normal"/>
    <w:pPr>
      <w:spacing w:before="120" w:after="120"/>
      <w:jc w:val="both"/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rPr>
      <w:color w:val="808080"/>
    </w:rPr>
  </w:style>
  <w:style w:type="paragraph" w:customStyle="1" w:styleId="PortfolioSection">
    <w:name w:val="Portfolio Section"/>
    <w:next w:val="TextHeading2"/>
    <w:rsid w:val="00AC72FF"/>
    <w:pPr>
      <w:pBdr>
        <w:bottom w:val="single" w:sz="12" w:space="1" w:color="FFCC00"/>
      </w:pBdr>
      <w:spacing w:after="240" w:line="240" w:lineRule="auto"/>
      <w:jc w:val="right"/>
      <w:outlineLvl w:val="0"/>
    </w:pPr>
    <w:rPr>
      <w:rFonts w:ascii="Arial" w:hAnsi="Arial" w:cs="Arial"/>
      <w:b/>
      <w:bCs/>
      <w:sz w:val="32"/>
      <w:szCs w:val="32"/>
      <w:lang w:val="en-US" w:eastAsia="en-US"/>
    </w:rPr>
  </w:style>
  <w:style w:type="paragraph" w:customStyle="1" w:styleId="PortfolioTitle">
    <w:name w:val="Portfolio Title"/>
    <w:next w:val="TextHeading2"/>
    <w:rsid w:val="00AC72FF"/>
    <w:pPr>
      <w:pBdr>
        <w:top w:val="single" w:sz="12" w:space="11" w:color="FFCC00"/>
        <w:bottom w:val="single" w:sz="12" w:space="11" w:color="FFCC00"/>
      </w:pBdr>
      <w:spacing w:before="2880" w:after="0" w:line="240" w:lineRule="atLeast"/>
      <w:jc w:val="center"/>
    </w:pPr>
    <w:rPr>
      <w:rFonts w:ascii="Arial" w:hAnsi="Arial" w:cs="Times New Roman"/>
      <w:b/>
      <w:bCs/>
      <w:sz w:val="48"/>
      <w:lang w:val="en-US" w:eastAsia="en-US"/>
    </w:rPr>
  </w:style>
  <w:style w:type="paragraph" w:customStyle="1" w:styleId="t1">
    <w:name w:val="t1"/>
    <w:basedOn w:val="Normal"/>
    <w:pPr>
      <w:spacing w:before="120" w:after="120"/>
    </w:pPr>
  </w:style>
  <w:style w:type="paragraph" w:customStyle="1" w:styleId="t2">
    <w:name w:val="t2"/>
    <w:basedOn w:val="Normal"/>
    <w:pPr>
      <w:spacing w:before="279" w:line="279" w:lineRule="exact"/>
      <w:ind w:left="475" w:right="475"/>
      <w:jc w:val="both"/>
    </w:pPr>
  </w:style>
  <w:style w:type="paragraph" w:customStyle="1" w:styleId="TextHeading2">
    <w:name w:val="Text Heading 2"/>
    <w:link w:val="TextHeading2Char"/>
    <w:rsid w:val="00AC72FF"/>
    <w:pPr>
      <w:spacing w:before="120" w:after="120" w:line="240" w:lineRule="auto"/>
      <w:jc w:val="both"/>
    </w:pPr>
    <w:rPr>
      <w:rFonts w:ascii="Times New Roman" w:hAnsi="Times New Roman" w:cs="Times New Roman"/>
      <w:sz w:val="24"/>
      <w:lang w:val="en-US" w:eastAsia="en-US"/>
    </w:rPr>
  </w:style>
  <w:style w:type="paragraph" w:customStyle="1" w:styleId="TextHeading3">
    <w:name w:val="Text Heading 3"/>
    <w:link w:val="TextHeading3Char"/>
    <w:rsid w:val="00AC72FF"/>
    <w:pPr>
      <w:spacing w:before="120" w:after="120" w:line="240" w:lineRule="auto"/>
      <w:ind w:left="720" w:right="720"/>
      <w:jc w:val="both"/>
    </w:pPr>
    <w:rPr>
      <w:rFonts w:ascii="Times New Roman" w:hAnsi="Times New Roman" w:cs="Times New Roman"/>
      <w:sz w:val="24"/>
      <w:lang w:val="en-US" w:eastAsia="en-US"/>
    </w:rPr>
  </w:style>
  <w:style w:type="character" w:customStyle="1" w:styleId="TextHeading3Char0">
    <w:name w:val="Text Heading 3 Char"/>
    <w:rPr>
      <w:rFonts w:ascii="Times New Roman" w:hAnsi="Times New Roman" w:cs="Times New Roman"/>
      <w:sz w:val="24"/>
    </w:rPr>
  </w:style>
  <w:style w:type="paragraph" w:customStyle="1" w:styleId="TextHeading4">
    <w:name w:val="Text Heading 4"/>
    <w:rsid w:val="00AC72FF"/>
    <w:pPr>
      <w:spacing w:before="120" w:after="120" w:line="240" w:lineRule="auto"/>
      <w:ind w:left="1440" w:right="1440"/>
      <w:jc w:val="both"/>
    </w:pPr>
    <w:rPr>
      <w:rFonts w:ascii="Times New Roman" w:hAnsi="Times New Roman" w:cs="Times New Roman"/>
      <w:sz w:val="24"/>
      <w:lang w:val="en-US" w:eastAsia="en-US"/>
    </w:rPr>
  </w:style>
  <w:style w:type="paragraph" w:customStyle="1" w:styleId="TextHeading5">
    <w:name w:val="Text Heading 5"/>
    <w:rsid w:val="00AC72FF"/>
    <w:pPr>
      <w:spacing w:before="120" w:after="120" w:line="240" w:lineRule="auto"/>
      <w:ind w:left="2160" w:right="2160"/>
      <w:jc w:val="both"/>
    </w:pPr>
    <w:rPr>
      <w:rFonts w:ascii="Times New Roman" w:hAnsi="Times New Roman" w:cs="Times New Roman"/>
      <w:sz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  <w:pPrChange w:id="11" w:author="Moti Sorkin" w:date="2026-06-29T11:21:00Z">
        <w:pPr>
          <w:spacing w:before="240" w:after="240" w:line="480" w:lineRule="exact"/>
          <w:jc w:val="center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1" w:author="Moti Sorkin" w:date="2026-06-29T11:21:00Z">
        <w:rPr>
          <w:rFonts w:ascii="Arial" w:eastAsiaTheme="minorHAnsi" w:hAnsi="Arial" w:cstheme="minorBidi"/>
          <w:b/>
          <w:kern w:val="2"/>
          <w:sz w:val="3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paragraph" w:customStyle="1" w:styleId="TitleDocument">
    <w:name w:val="Title Document"/>
    <w:link w:val="TextHeading2CharChar"/>
    <w:rsid w:val="00AC72FF"/>
    <w:pPr>
      <w:spacing w:after="0" w:line="400" w:lineRule="exact"/>
      <w:jc w:val="center"/>
    </w:pPr>
    <w:rPr>
      <w:rFonts w:ascii="Arial" w:hAnsi="Arial" w:cs="Times New Roman"/>
      <w:b/>
      <w:sz w:val="36"/>
      <w:lang w:val="en-US" w:eastAsia="en-US"/>
    </w:rPr>
  </w:style>
  <w:style w:type="paragraph" w:customStyle="1" w:styleId="TitleDocumentCenter">
    <w:name w:val="Title Document Center"/>
    <w:next w:val="TextHeading2"/>
    <w:rsid w:val="00AC72FF"/>
    <w:pPr>
      <w:spacing w:before="120" w:after="0" w:line="400" w:lineRule="atLeast"/>
      <w:jc w:val="center"/>
    </w:pPr>
    <w:rPr>
      <w:rFonts w:ascii="Arial" w:hAnsi="Arial" w:cs="Times New Roman"/>
      <w:b/>
      <w:noProof/>
      <w:sz w:val="36"/>
      <w:lang w:val="en-US" w:eastAsia="en-US"/>
    </w:rPr>
  </w:style>
  <w:style w:type="paragraph" w:customStyle="1" w:styleId="TitlePage">
    <w:name w:val="Title Page"/>
    <w:rsid w:val="00AC72FF"/>
    <w:pPr>
      <w:keepNext/>
      <w:keepLines/>
      <w:spacing w:after="480" w:line="400" w:lineRule="exact"/>
      <w:jc w:val="center"/>
    </w:pPr>
    <w:rPr>
      <w:rFonts w:ascii="Arial" w:hAnsi="Arial" w:cs="Times New Roman"/>
      <w:b/>
      <w:sz w:val="36"/>
      <w:lang w:val="en-US" w:eastAsia="en-US"/>
    </w:rPr>
  </w:style>
  <w:style w:type="paragraph" w:styleId="TOC1">
    <w:name w:val="toc 1"/>
    <w:next w:val="Normal"/>
    <w:uiPriority w:val="39"/>
    <w:rsid w:val="00AC72FF"/>
    <w:pPr>
      <w:keepNext/>
      <w:tabs>
        <w:tab w:val="left" w:pos="2520"/>
        <w:tab w:val="right" w:leader="dot" w:pos="8640"/>
      </w:tabs>
      <w:spacing w:before="360" w:after="60" w:line="240" w:lineRule="auto"/>
      <w:ind w:left="2520" w:right="720" w:hanging="2520"/>
    </w:pPr>
    <w:rPr>
      <w:rFonts w:ascii="Arial" w:hAnsi="Arial" w:cs="Times New Roman"/>
      <w:b/>
      <w:sz w:val="24"/>
      <w:lang w:val="en-US" w:eastAsia="en-US"/>
    </w:rPr>
  </w:style>
  <w:style w:type="paragraph" w:styleId="TOC2">
    <w:name w:val="toc 2"/>
    <w:next w:val="Normal"/>
    <w:uiPriority w:val="39"/>
    <w:rsid w:val="00AC72FF"/>
    <w:pPr>
      <w:tabs>
        <w:tab w:val="left" w:pos="2520"/>
        <w:tab w:val="right" w:leader="dot" w:pos="8640"/>
      </w:tabs>
      <w:spacing w:after="0" w:line="240" w:lineRule="auto"/>
      <w:ind w:left="2520" w:right="720" w:hanging="2520"/>
    </w:pPr>
    <w:rPr>
      <w:rFonts w:ascii="Times New Roman" w:hAnsi="Times New Roman" w:cs="Times New Roman"/>
      <w:sz w:val="24"/>
      <w:lang w:val="en-US" w:eastAsia="en-US"/>
    </w:rPr>
  </w:style>
  <w:style w:type="paragraph" w:styleId="TOC3">
    <w:name w:val="toc 3"/>
    <w:basedOn w:val="Normal"/>
    <w:next w:val="Normal"/>
    <w:uiPriority w:val="39"/>
    <w:pPr>
      <w:ind w:left="480"/>
    </w:pPr>
  </w:style>
  <w:style w:type="character" w:customStyle="1" w:styleId="TextHeading3Char">
    <w:name w:val="Text Heading 3 Char"/>
    <w:link w:val="TextHeading3"/>
    <w:rPr>
      <w:rFonts w:ascii="Times New Roman" w:hAnsi="Times New Roman" w:cs="Times New Roman"/>
      <w:sz w:val="24"/>
      <w:lang w:val="en-US" w:eastAsia="en-US"/>
    </w:rPr>
  </w:style>
  <w:style w:type="paragraph" w:styleId="NormalWeb">
    <w:name w:val="Normal (Web)"/>
    <w:basedOn w:val="Normal"/>
    <w:pPr>
      <w:spacing w:before="100" w:after="100"/>
    </w:pPr>
  </w:style>
  <w:style w:type="character" w:customStyle="1" w:styleId="TextHeading2CharChar1">
    <w:name w:val="Text Heading 2 Char Char1"/>
    <w:basedOn w:val="DefaultParagraphFont"/>
    <w:rPr>
      <w:sz w:val="24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customStyle="1" w:styleId="TextHeading2List">
    <w:name w:val="Text Heading 2 List"/>
    <w:basedOn w:val="TextHeading2"/>
    <w:pPr>
      <w:numPr>
        <w:numId w:val="6"/>
      </w:numPr>
    </w:pPr>
  </w:style>
  <w:style w:type="paragraph" w:customStyle="1" w:styleId="ExhibitSectionHeading">
    <w:name w:val="Exhibit Section Heading"/>
    <w:basedOn w:val="Normal"/>
    <w:next w:val="TextHeading2"/>
    <w:pPr>
      <w:numPr>
        <w:numId w:val="7"/>
      </w:numPr>
      <w:spacing w:before="120" w:after="120"/>
    </w:pPr>
    <w:rPr>
      <w:rFonts w:ascii="Arial" w:hAnsi="Arial" w:cs="Arial"/>
      <w:b/>
    </w:rPr>
  </w:style>
  <w:style w:type="paragraph" w:customStyle="1" w:styleId="TextHeading4List">
    <w:name w:val="Text Heading 4 List"/>
    <w:basedOn w:val="TextHeading4"/>
    <w:pPr>
      <w:numPr>
        <w:numId w:val="8"/>
      </w:numPr>
    </w:pPr>
  </w:style>
  <w:style w:type="paragraph" w:customStyle="1" w:styleId="BUYSELL2">
    <w:name w:val="BUYSELL 2"/>
    <w:basedOn w:val="Normal"/>
    <w:pPr>
      <w:numPr>
        <w:numId w:val="3"/>
      </w:numPr>
      <w:jc w:val="center"/>
    </w:pPr>
    <w:rPr>
      <w:b/>
      <w:u w:val="single"/>
    </w:rPr>
  </w:style>
  <w:style w:type="paragraph" w:customStyle="1" w:styleId="Level1Text0">
    <w:name w:val="Level 1 Text"/>
    <w:basedOn w:val="Normal"/>
    <w:pPr>
      <w:spacing w:before="120" w:after="120"/>
      <w:jc w:val="both"/>
    </w:pPr>
  </w:style>
  <w:style w:type="character" w:customStyle="1" w:styleId="CommentSubjectChar1">
    <w:name w:val="Comment Subject Char1"/>
    <w:basedOn w:val="CommentTextChar"/>
    <w:link w:val="CommentSubject"/>
    <w:rPr>
      <w:rFonts w:ascii="Times New Roman" w:hAnsi="Times New Roman" w:cs="Times New Roman"/>
      <w:b/>
      <w:sz w:val="20"/>
    </w:rPr>
  </w:style>
  <w:style w:type="paragraph" w:customStyle="1" w:styleId="msonormal0">
    <w:name w:val="msonormal"/>
    <w:basedOn w:val="Normal"/>
    <w:pPr>
      <w:spacing w:before="100" w:after="100"/>
    </w:pPr>
  </w:style>
  <w:style w:type="character" w:customStyle="1" w:styleId="apple-converted-space">
    <w:name w:val="apple-converted-space"/>
  </w:style>
  <w:style w:type="paragraph" w:customStyle="1" w:styleId="TextHeading3List">
    <w:name w:val="Text Heading 3 List"/>
    <w:basedOn w:val="TextHeading3"/>
    <w:pPr>
      <w:numPr>
        <w:numId w:val="4"/>
      </w:numPr>
    </w:pPr>
  </w:style>
  <w:style w:type="paragraph" w:customStyle="1" w:styleId="Level2Text">
    <w:name w:val="Level 2 Text"/>
    <w:basedOn w:val="Normal"/>
    <w:pPr>
      <w:spacing w:before="120" w:after="120"/>
      <w:ind w:left="720" w:right="720"/>
      <w:jc w:val="both"/>
    </w:pPr>
  </w:style>
  <w:style w:type="paragraph" w:customStyle="1" w:styleId="TextHeading5List">
    <w:name w:val="Text Heading 5 List"/>
    <w:basedOn w:val="TextHeading4List"/>
    <w:pPr>
      <w:numPr>
        <w:numId w:val="9"/>
      </w:numPr>
      <w:spacing w:after="100"/>
    </w:pPr>
  </w:style>
  <w:style w:type="character" w:customStyle="1" w:styleId="TextHeading2Char">
    <w:name w:val="Text Heading 2 Char"/>
    <w:basedOn w:val="DefaultParagraphFont"/>
    <w:link w:val="TextHeading2"/>
    <w:rPr>
      <w:rFonts w:ascii="Times New Roman" w:hAnsi="Times New Roman" w:cs="Times New Roman"/>
      <w:sz w:val="24"/>
      <w:lang w:val="en-US" w:eastAsia="en-US"/>
    </w:rPr>
  </w:style>
  <w:style w:type="character" w:customStyle="1" w:styleId="BalloonTextChar1">
    <w:name w:val="Balloon Text Char1"/>
    <w:basedOn w:val="DefaultParagraphFont"/>
    <w:link w:val="BalloonText"/>
    <w:rPr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customStyle="1" w:styleId="Heading8Char1">
    <w:name w:val="Heading 8 Char1"/>
    <w:aliases w:val="OutHeading 8 Char1"/>
    <w:basedOn w:val="DefaultParagraphFont"/>
    <w:rPr>
      <w:color w:val="272727"/>
      <w:sz w:val="21"/>
    </w:rPr>
  </w:style>
  <w:style w:type="character" w:customStyle="1" w:styleId="TextHeading2CharChar">
    <w:name w:val="Text Heading 2 Char Char"/>
    <w:basedOn w:val="DefaultParagraphFont"/>
    <w:link w:val="TitleDocument"/>
    <w:rPr>
      <w:rFonts w:ascii="Arial" w:hAnsi="Arial" w:cs="Times New Roman"/>
      <w:b/>
      <w:sz w:val="36"/>
      <w:lang w:val="en-US" w:eastAsia="en-US"/>
    </w:rPr>
  </w:style>
  <w:style w:type="character" w:customStyle="1" w:styleId="Heading7Char1">
    <w:name w:val="Heading 7 Char1"/>
    <w:aliases w:val="OutHeading 7 Char1"/>
    <w:basedOn w:val="DefaultParagraphFont"/>
    <w:rPr>
      <w:i/>
      <w:color w:val="243F60"/>
      <w:sz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tyleListParagraphJustified">
    <w:name w:val="Style List Paragraph + Justified"/>
    <w:basedOn w:val="ListParagraph"/>
    <w:next w:val="TextHeading2"/>
    <w:pPr>
      <w:jc w:val="both"/>
    </w:pPr>
  </w:style>
  <w:style w:type="paragraph" w:customStyle="1" w:styleId="TextHeading6">
    <w:name w:val="Text Heading 6"/>
    <w:basedOn w:val="TextHeading5"/>
    <w:pPr>
      <w:ind w:left="2016"/>
    </w:p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  <w:pPrChange w:id="12" w:author="Moti Sorkin" w:date="2026-06-29T11:21:00Z">
        <w:pPr>
          <w:spacing w:after="120" w:line="278" w:lineRule="auto"/>
        </w:pPr>
      </w:pPrChange>
    </w:pPr>
    <w:rPr>
      <w:rPrChange w:id="12" w:author="Moti Sorkin" w:date="2026-06-29T11:21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normaltextrun">
    <w:name w:val="normaltextrun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  <w:rPrChange w:id="13" w:author="Moti Sorkin" w:date="2026-06-29T11:21:00Z">
        <w:rPr>
          <w:color w:val="605E5C"/>
          <w:shd w:val="clear" w:color="auto" w:fill="E1DFDD"/>
        </w:rPr>
      </w:rPrChange>
    </w:rPr>
  </w:style>
  <w:style w:type="paragraph" w:customStyle="1" w:styleId="StyleLeft05">
    <w:name w:val="Style Left:  0.5&quot;"/>
    <w:basedOn w:val="TextHeading2"/>
    <w:pPr>
      <w:ind w:left="720"/>
    </w:p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9Char1">
    <w:name w:val="Heading 9 Char1"/>
    <w:aliases w:val="OutHeading 9 Char1"/>
    <w:basedOn w:val="DefaultParagraphFont"/>
    <w:rPr>
      <w:i/>
      <w:color w:val="272727"/>
      <w:sz w:val="21"/>
    </w:rPr>
  </w:style>
  <w:style w:type="paragraph" w:customStyle="1" w:styleId="Style1">
    <w:name w:val="Style1"/>
    <w:basedOn w:val="TextHeading2"/>
    <w:pPr>
      <w:numPr>
        <w:numId w:val="5"/>
      </w:numPr>
    </w:pPr>
  </w:style>
  <w:style w:type="character" w:customStyle="1" w:styleId="PortfolioHeading">
    <w:name w:val="Portfolio Heading"/>
    <w:rPr>
      <w:rFonts w:ascii="Arial" w:hAnsi="Arial" w:cs="Arial"/>
      <w:b/>
    </w:rPr>
  </w:style>
  <w:style w:type="paragraph" w:styleId="PlainText">
    <w:name w:val="Plain Text"/>
    <w:basedOn w:val="Normal"/>
    <w:link w:val="PlainTextChar"/>
    <w:rPr>
      <w:sz w:val="20"/>
    </w:rPr>
  </w:style>
  <w:style w:type="character" w:customStyle="1" w:styleId="Heading6Char1">
    <w:name w:val="Heading 6 Char1"/>
    <w:aliases w:val="Paragraph2 Char1,OutHeading 6 Char1"/>
    <w:basedOn w:val="DefaultParagraphFont"/>
    <w:rPr>
      <w:color w:val="243F60"/>
      <w:sz w:val="24"/>
    </w:rPr>
  </w:style>
  <w:style w:type="paragraph" w:customStyle="1" w:styleId="Paragraph">
    <w:name w:val="Paragraph"/>
    <w:basedOn w:val="PlainText"/>
    <w:pPr>
      <w:spacing w:before="120" w:after="120"/>
      <w:ind w:firstLine="720"/>
    </w:pPr>
    <w:rPr>
      <w:sz w:val="24"/>
    </w:rPr>
  </w:style>
  <w:style w:type="character" w:customStyle="1" w:styleId="PlainTextChar">
    <w:name w:val="Plain Text Char"/>
    <w:basedOn w:val="DefaultParagraphFont"/>
    <w:link w:val="PlainText"/>
    <w:rPr>
      <w:sz w:val="24"/>
    </w:rPr>
  </w:style>
  <w:style w:type="paragraph" w:styleId="ListBullet">
    <w:name w:val="List Bullet"/>
    <w:basedOn w:val="Normal"/>
    <w:uiPriority w:val="34"/>
    <w:qFormat/>
    <w:rsid w:val="001B60CE"/>
    <w:pPr>
      <w:ind w:left="720"/>
      <w:contextualSpacing/>
    </w:pPr>
  </w:style>
  <w:style w:type="paragraph" w:styleId="ListNumber">
    <w:name w:val="List Number"/>
    <w:basedOn w:val="Normal"/>
    <w:uiPriority w:val="34"/>
    <w:qFormat/>
    <w:rsid w:val="001B60CD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540B5B"/>
    <w:pPr>
      <w:spacing w:after="100"/>
      <w:ind w:left="720"/>
    </w:pPr>
    <w:rPr>
      <w:rFonts w:eastAsiaTheme="minorEastAsia"/>
      <w:lang w:val="pt-BR" w:eastAsia="pt-BR"/>
    </w:rPr>
  </w:style>
  <w:style w:type="paragraph" w:styleId="TOC5">
    <w:name w:val="toc 5"/>
    <w:basedOn w:val="Normal"/>
    <w:next w:val="Normal"/>
    <w:autoRedefine/>
    <w:uiPriority w:val="39"/>
    <w:unhideWhenUsed/>
    <w:rsid w:val="00540B5B"/>
    <w:pPr>
      <w:spacing w:after="100"/>
      <w:ind w:left="960"/>
    </w:pPr>
    <w:rPr>
      <w:rFonts w:eastAsiaTheme="minorEastAsia"/>
      <w:lang w:val="pt-BR" w:eastAsia="pt-BR"/>
    </w:rPr>
  </w:style>
  <w:style w:type="paragraph" w:styleId="TOC6">
    <w:name w:val="toc 6"/>
    <w:basedOn w:val="Normal"/>
    <w:next w:val="Normal"/>
    <w:autoRedefine/>
    <w:uiPriority w:val="39"/>
    <w:unhideWhenUsed/>
    <w:rsid w:val="00540B5B"/>
    <w:pPr>
      <w:spacing w:after="100"/>
      <w:ind w:left="1200"/>
    </w:pPr>
    <w:rPr>
      <w:rFonts w:eastAsiaTheme="minorEastAsia"/>
      <w:lang w:val="pt-BR" w:eastAsia="pt-BR"/>
    </w:rPr>
  </w:style>
  <w:style w:type="paragraph" w:styleId="TOC7">
    <w:name w:val="toc 7"/>
    <w:basedOn w:val="Normal"/>
    <w:next w:val="Normal"/>
    <w:autoRedefine/>
    <w:uiPriority w:val="39"/>
    <w:unhideWhenUsed/>
    <w:rsid w:val="00540B5B"/>
    <w:pPr>
      <w:spacing w:after="100"/>
      <w:ind w:left="1440"/>
    </w:pPr>
    <w:rPr>
      <w:rFonts w:eastAsiaTheme="minorEastAsia"/>
      <w:lang w:val="pt-BR" w:eastAsia="pt-BR"/>
    </w:rPr>
  </w:style>
  <w:style w:type="paragraph" w:styleId="TOC8">
    <w:name w:val="toc 8"/>
    <w:basedOn w:val="Normal"/>
    <w:next w:val="Normal"/>
    <w:autoRedefine/>
    <w:uiPriority w:val="39"/>
    <w:unhideWhenUsed/>
    <w:rsid w:val="00540B5B"/>
    <w:pPr>
      <w:spacing w:after="100"/>
      <w:ind w:left="1680"/>
    </w:pPr>
    <w:rPr>
      <w:rFonts w:eastAsiaTheme="minorEastAsia"/>
      <w:lang w:val="pt-BR" w:eastAsia="pt-BR"/>
    </w:rPr>
  </w:style>
  <w:style w:type="paragraph" w:styleId="TOC9">
    <w:name w:val="toc 9"/>
    <w:basedOn w:val="Normal"/>
    <w:next w:val="Normal"/>
    <w:autoRedefine/>
    <w:uiPriority w:val="39"/>
    <w:unhideWhenUsed/>
    <w:rsid w:val="00540B5B"/>
    <w:pPr>
      <w:spacing w:after="100"/>
      <w:ind w:left="1920"/>
    </w:pPr>
    <w:rPr>
      <w:rFonts w:eastAsiaTheme="minorEastAsia"/>
      <w:lang w:val="pt-BR" w:eastAsia="pt-BR"/>
    </w:rPr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  <w:pPrChange w:id="14" w:author="Moti Sorkin" w:date="2026-06-29T11:21:00Z">
        <w:pPr>
          <w:widowControl w:val="0"/>
          <w:spacing w:after="120" w:line="278" w:lineRule="auto"/>
          <w:jc w:val="both"/>
        </w:pPr>
      </w:pPrChange>
    </w:pPr>
    <w:rPr>
      <w:rFonts w:asciiTheme="majorHAnsi" w:eastAsia="Times New Roman" w:hAnsiTheme="majorHAnsi" w:cstheme="majorHAnsi"/>
      <w:color w:val="00B050"/>
      <w:kern w:val="0"/>
      <w:szCs w:val="20"/>
      <w14:ligatures w14:val="none"/>
      <w:rPrChange w:id="14" w:author="Moti Sorkin" w:date="2026-06-29T11:21:00Z">
        <w:rPr>
          <w:rFonts w:asciiTheme="majorHAnsi" w:eastAsiaTheme="minorHAnsi" w:hAnsiTheme="majorHAnsi" w:cstheme="majorHAnsi"/>
          <w:color w:val="00B050"/>
          <w:kern w:val="2"/>
          <w:sz w:val="24"/>
          <w:lang w:val="en-US" w:eastAsia="en-US" w:bidi="ar-SA"/>
          <w14:ligatures w14:val="standardContextual"/>
        </w:rPr>
      </w:rPrChange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  <w:pPrChange w:id="15" w:author="Moti Sorkin" w:date="2026-06-29T11:21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15" w:author="Moti Sorkin" w:date="2026-06-29T11:21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6748D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  <w:pPrChange w:id="16" w:author="Moti Sorkin" w:date="2026-06-29T11:21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rPrChange w:id="16" w:author="Moti Sorkin" w:date="2026-06-29T11:21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6748D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7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  <w:pPrChange w:id="17" w:author="Moti Sorkin" w:date="2026-06-29T11:21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i/>
      <w:iCs/>
      <w:color w:val="0F4761" w:themeColor="accent1" w:themeShade="BF"/>
      <w:rPrChange w:id="17" w:author="Moti Sorkin" w:date="2026-06-29T11:21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48D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06748D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14"/>
      </w:numPr>
      <w:spacing w:after="0" w:line="240" w:lineRule="auto"/>
      <w:pPrChange w:id="18" w:author="Moti Sorkin" w:date="2026-06-29T11:21:00Z">
        <w:pPr>
          <w:keepNext/>
          <w:keepLines/>
          <w:numPr>
            <w:numId w:val="14"/>
          </w:numPr>
          <w:spacing w:before="160" w:line="278" w:lineRule="auto"/>
          <w:ind w:left="720" w:hanging="360"/>
          <w:outlineLvl w:val="1"/>
        </w:pPr>
      </w:pPrChange>
    </w:pPr>
    <w:rPr>
      <w:rPrChange w:id="18" w:author="Moti Sorkin" w:date="2026-06-29T11:21:00Z">
        <w:rPr>
          <w:rFonts w:asciiTheme="majorHAnsi" w:eastAsiaTheme="majorEastAsia" w:hAnsiTheme="majorHAnsi" w:cstheme="majorBidi"/>
          <w:b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character" w:customStyle="1" w:styleId="MotistyleChar">
    <w:name w:val="Moti style Char"/>
    <w:basedOn w:val="Heading2Char"/>
    <w:link w:val="Motistyle"/>
    <w:rsid w:val="0006748D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5.xml"/><Relationship Id="rId18" Type="http://schemas.openxmlformats.org/officeDocument/2006/relationships/footer" Target="footer10.xml"/><Relationship Id="rId26" Type="http://schemas.openxmlformats.org/officeDocument/2006/relationships/footer" Target="footer18.xml"/><Relationship Id="rId3" Type="http://schemas.openxmlformats.org/officeDocument/2006/relationships/styles" Target="styles.xml"/><Relationship Id="rId21" Type="http://schemas.openxmlformats.org/officeDocument/2006/relationships/footer" Target="footer13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footer" Target="footer9.xml"/><Relationship Id="rId25" Type="http://schemas.openxmlformats.org/officeDocument/2006/relationships/footer" Target="footer17.xml"/><Relationship Id="rId2" Type="http://schemas.openxmlformats.org/officeDocument/2006/relationships/numbering" Target="numbering.xml"/><Relationship Id="rId16" Type="http://schemas.openxmlformats.org/officeDocument/2006/relationships/footer" Target="footer8.xml"/><Relationship Id="rId20" Type="http://schemas.openxmlformats.org/officeDocument/2006/relationships/footer" Target="footer12.xml"/><Relationship Id="rId29" Type="http://schemas.openxmlformats.org/officeDocument/2006/relationships/footer" Target="footer2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footer" Target="footer16.xml"/><Relationship Id="rId5" Type="http://schemas.openxmlformats.org/officeDocument/2006/relationships/webSettings" Target="webSettings.xml"/><Relationship Id="rId15" Type="http://schemas.openxmlformats.org/officeDocument/2006/relationships/footer" Target="footer7.xml"/><Relationship Id="rId23" Type="http://schemas.openxmlformats.org/officeDocument/2006/relationships/footer" Target="footer15.xml"/><Relationship Id="rId28" Type="http://schemas.openxmlformats.org/officeDocument/2006/relationships/footer" Target="footer20.xml"/><Relationship Id="rId10" Type="http://schemas.openxmlformats.org/officeDocument/2006/relationships/footer" Target="footer2.xml"/><Relationship Id="rId19" Type="http://schemas.openxmlformats.org/officeDocument/2006/relationships/footer" Target="footer11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footer" Target="footer14.xml"/><Relationship Id="rId27" Type="http://schemas.openxmlformats.org/officeDocument/2006/relationships/footer" Target="footer19.xml"/><Relationship Id="rId30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gram%20Files%20(x86)\WealthCounsel\Styles\WCStyles2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5349F-F820-468E-A496-CA3D32800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 (x86)\WealthCounsel\Styles\WCStyles2.dot</Template>
  <TotalTime>30</TotalTime>
  <Pages>118</Pages>
  <Words>31090</Words>
  <Characters>177214</Characters>
  <Application>Microsoft Office Word</Application>
  <DocSecurity>0</DocSecurity>
  <Lines>1476</Lines>
  <Paragraphs>415</Paragraphs>
  <ScaleCrop>false</ScaleCrop>
  <Company>WealthCounsel, LLC</Company>
  <LinksUpToDate>false</LinksUpToDate>
  <CharactersWithSpaces>207889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rlt_trustAgreement</dc:title>
  <dc:creator>brenda.lopes@wealthcounsel.com</dc:creator>
  <cp:keywords/>
  <dc:description>Transformed to EPML from XQML</dc:description>
  <cp:lastModifiedBy>Arthur Souza Rodrigues</cp:lastModifiedBy>
  <cp:revision>1</cp:revision>
  <dcterms:created xsi:type="dcterms:W3CDTF">2025-11-10T21:52:00Z</dcterms:created>
  <dcterms:modified xsi:type="dcterms:W3CDTF">2026-06-29T15:21:00Z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Version">
    <vt:r8>3</vt:r8>
  </property>
  <property fmtid="{D5CDD505-2E9C-101B-9397-08002B2CF9AE}" pid="3" name="Product">
    <vt:lpwstr>wdx</vt:lpwstr>
  </property>
  <property fmtid="{D5CDD505-2E9C-101B-9397-08002B2CF9AE}" pid="4" name="Company">
    <vt:lpwstr>wc</vt:lpwstr>
  </property>
  <property fmtid="{D5CDD505-2E9C-101B-9397-08002B2CF9AE}" pid="5" name="macrosRun">
    <vt:lpwstr>Yes</vt:lpwstr>
  </property>
</Properties>
</file>