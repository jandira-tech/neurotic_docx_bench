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955781" w14:textId="77777777" w:rsidR="002A3308" w:rsidRDefault="00475DF1">
      <w:r>
        <w:t>OOXML w:u (underline) tester covering all ST_Underline values, style- and linked-style-driven underlines, and inline overrides. Some samples include spaces to show the 'words' underline variant.</w:t>
      </w:r>
    </w:p>
    <w:p w14:paraId="504AE86C" w14:textId="77777777" w:rsidR="002A3308" w:rsidRDefault="00475DF1">
      <w:r>
        <w:t>A) ST_Underline w:u@val variants:</w:t>
      </w:r>
    </w:p>
    <w:p w14:paraId="64C35B09" w14:textId="77777777" w:rsidR="002A3308" w:rsidRDefault="00475DF1">
      <w:r>
        <w:t xml:space="preserve">  - w:u w:val='single': </w:t>
      </w:r>
      <w:r>
        <w:rPr>
          <w:u w:val="single"/>
        </w:rPr>
        <w:t>Sample  text  with  spaces</w:t>
      </w:r>
    </w:p>
    <w:p w14:paraId="35886660" w14:textId="77777777" w:rsidR="002A3308" w:rsidRDefault="00475DF1">
      <w:r>
        <w:t xml:space="preserve">  - w:u w:val='words': </w:t>
      </w:r>
      <w:r>
        <w:rPr>
          <w:u w:val="words"/>
        </w:rPr>
        <w:t>Sample  text  with  spaces</w:t>
      </w:r>
    </w:p>
    <w:p w14:paraId="4CCC3F40" w14:textId="77777777" w:rsidR="002A3308" w:rsidRDefault="00475DF1">
      <w:r>
        <w:t xml:space="preserve">  - w:u w:val='double': </w:t>
      </w:r>
      <w:r>
        <w:rPr>
          <w:u w:val="double"/>
        </w:rPr>
        <w:t>Sample  text  with  spaces</w:t>
      </w:r>
    </w:p>
    <w:p w14:paraId="52A353F0" w14:textId="77777777" w:rsidR="002A3308" w:rsidRDefault="00475DF1">
      <w:r>
        <w:t xml:space="preserve">  - w:u w:val='thick': </w:t>
      </w:r>
      <w:r>
        <w:rPr>
          <w:u w:val="thick"/>
        </w:rPr>
        <w:t>Sample  text  with  spaces</w:t>
      </w:r>
    </w:p>
    <w:p w14:paraId="5ED80849" w14:textId="77777777" w:rsidR="002A3308" w:rsidRDefault="00475DF1">
      <w:r>
        <w:t xml:space="preserve">  - w:u w:val='dotted': </w:t>
      </w:r>
      <w:r>
        <w:rPr>
          <w:u w:val="dotted"/>
        </w:rPr>
        <w:t>Sample  text  with  spaces</w:t>
      </w:r>
    </w:p>
    <w:p w14:paraId="20C2BA27" w14:textId="77777777" w:rsidR="002A3308" w:rsidRDefault="00475DF1">
      <w:r>
        <w:t xml:space="preserve">  - w:u w:val='dottedHeavy': </w:t>
      </w:r>
      <w:r>
        <w:rPr>
          <w:u w:val="dottedHeavy"/>
        </w:rPr>
        <w:t>Sample  text  with  spaces</w:t>
      </w:r>
    </w:p>
    <w:p w14:paraId="696C37A4" w14:textId="77777777" w:rsidR="002A3308" w:rsidRDefault="00475DF1">
      <w:r>
        <w:t xml:space="preserve">  - w:u w:val='dash': </w:t>
      </w:r>
      <w:r>
        <w:rPr>
          <w:u w:val="dash"/>
        </w:rPr>
        <w:t>Sample  text  with  spaces</w:t>
      </w:r>
    </w:p>
    <w:p w14:paraId="779F87BC" w14:textId="77777777" w:rsidR="002A3308" w:rsidRDefault="00475DF1">
      <w:r>
        <w:t xml:space="preserve">  - w:u w:val='dashedHeavy': </w:t>
      </w:r>
      <w:r>
        <w:rPr>
          <w:u w:val="dashedHeavy"/>
        </w:rPr>
        <w:t>Sample  text  with  spaces</w:t>
      </w:r>
    </w:p>
    <w:p w14:paraId="3E272C7C" w14:textId="77777777" w:rsidR="002A3308" w:rsidRDefault="00475DF1">
      <w:r>
        <w:t xml:space="preserve">  - w:u w:val='dashLong': </w:t>
      </w:r>
      <w:r>
        <w:rPr>
          <w:u w:val="dashLong"/>
        </w:rPr>
        <w:t>Sample  text  with  spaces</w:t>
      </w:r>
    </w:p>
    <w:p w14:paraId="7FE26E2E" w14:textId="77777777" w:rsidR="002A3308" w:rsidRDefault="00475DF1">
      <w:r>
        <w:t xml:space="preserve">  - w:u w:val='dashLongHeavy': </w:t>
      </w:r>
      <w:r>
        <w:rPr>
          <w:u w:val="dashLongHeavy"/>
        </w:rPr>
        <w:t>Sample  text  with  spaces</w:t>
      </w:r>
    </w:p>
    <w:p w14:paraId="2CA9D273" w14:textId="77777777" w:rsidR="002A3308" w:rsidRDefault="00475DF1">
      <w:r>
        <w:t xml:space="preserve">  - w:u w:val='dotDash': </w:t>
      </w:r>
      <w:r>
        <w:rPr>
          <w:u w:val="dotDash"/>
        </w:rPr>
        <w:t>Sample  text  with  spaces</w:t>
      </w:r>
    </w:p>
    <w:p w14:paraId="09FB434C" w14:textId="77777777" w:rsidR="002A3308" w:rsidRDefault="00475DF1">
      <w:r>
        <w:t xml:space="preserve">  - w:u w:val='dashDotHeavy': </w:t>
      </w:r>
      <w:r>
        <w:rPr>
          <w:u w:val="dashDotHeavy"/>
        </w:rPr>
        <w:t>Sample  text  with  spaces</w:t>
      </w:r>
    </w:p>
    <w:p w14:paraId="075172F6" w14:textId="77777777" w:rsidR="002A3308" w:rsidRDefault="00475DF1">
      <w:r>
        <w:t xml:space="preserve">  - w:u w:val='dotDotDash': </w:t>
      </w:r>
      <w:r>
        <w:rPr>
          <w:u w:val="dotDotDash"/>
        </w:rPr>
        <w:t>Sample  text  with  spaces</w:t>
      </w:r>
    </w:p>
    <w:p w14:paraId="5AB3EB42" w14:textId="77777777" w:rsidR="002A3308" w:rsidRDefault="00475DF1">
      <w:r>
        <w:t xml:space="preserve">  - w:u w:val='dashDotDotHeavy': </w:t>
      </w:r>
      <w:r>
        <w:rPr>
          <w:u w:val="dashDotDotHeavy"/>
        </w:rPr>
        <w:t>Sample  text  with  spaces</w:t>
      </w:r>
    </w:p>
    <w:p w14:paraId="43551D0A" w14:textId="77777777" w:rsidR="002A3308" w:rsidRDefault="00475DF1">
      <w:r>
        <w:t xml:space="preserve">  - w:u w:val='wave': </w:t>
      </w:r>
      <w:r>
        <w:rPr>
          <w:u w:val="wave"/>
        </w:rPr>
        <w:t>Sample  text  with  spaces</w:t>
      </w:r>
    </w:p>
    <w:p w14:paraId="3347EF36" w14:textId="77777777" w:rsidR="002A3308" w:rsidRDefault="00475DF1">
      <w:r>
        <w:t xml:space="preserve">  - w:u w:val='wavyHeavy': </w:t>
      </w:r>
      <w:r>
        <w:rPr>
          <w:u w:val="wavyHeavy"/>
        </w:rPr>
        <w:t>Sample  text  with  spaces</w:t>
      </w:r>
    </w:p>
    <w:p w14:paraId="69B0B7A4" w14:textId="77777777" w:rsidR="002A3308" w:rsidRDefault="00475DF1">
      <w:r>
        <w:t xml:space="preserve">  - w:u w:val='wavyDouble': </w:t>
      </w:r>
      <w:r>
        <w:rPr>
          <w:u w:val="wavyDouble"/>
        </w:rPr>
        <w:t>Sample  text  with  spaces</w:t>
      </w:r>
    </w:p>
    <w:p w14:paraId="3B82044B" w14:textId="77777777" w:rsidR="002A3308" w:rsidRDefault="00475DF1">
      <w:r>
        <w:t xml:space="preserve">  - w:u w:val='none': Sample  text  with  spaces</w:t>
      </w:r>
    </w:p>
    <w:p w14:paraId="05EB7270" w14:textId="77777777" w:rsidR="002A3308" w:rsidRDefault="002A3308"/>
    <w:p w14:paraId="3491E737" w14:textId="77777777" w:rsidR="002A3308" w:rsidRDefault="00475DF1">
      <w:r>
        <w:t>B) rStyle-only (character style rPr defines underline, no inline &lt;w:u&gt;):</w:t>
      </w:r>
    </w:p>
    <w:p w14:paraId="5C5FE91E" w14:textId="77777777" w:rsidR="002A3308" w:rsidRDefault="00475DF1">
      <w:r>
        <w:t xml:space="preserve">  - rStyle='SD_UnderlineSingleChar' =&gt; expect single underline: </w:t>
      </w:r>
      <w:r>
        <w:rPr>
          <w:rStyle w:val="SDUnderlineSingleChar"/>
        </w:rPr>
        <w:t>Styled underline (single)</w:t>
      </w:r>
    </w:p>
    <w:p w14:paraId="667F1051" w14:textId="77777777" w:rsidR="002A3308" w:rsidRDefault="00475DF1">
      <w:r>
        <w:t xml:space="preserve">  - rStyle='SD_UnderlineDoubleChar' =&gt; expect double underline: </w:t>
      </w:r>
      <w:r>
        <w:rPr>
          <w:rStyle w:val="SDUnderlineDoubleChar"/>
        </w:rPr>
        <w:t>Styled underline (double)</w:t>
      </w:r>
    </w:p>
    <w:p w14:paraId="33A1ED43" w14:textId="77777777" w:rsidR="002A3308" w:rsidRDefault="00475DF1">
      <w:r>
        <w:lastRenderedPageBreak/>
        <w:t xml:space="preserve">  - rStyle='SD_UnderlineNoneChar' =&gt; expect no underline: </w:t>
      </w:r>
      <w:r>
        <w:rPr>
          <w:rStyle w:val="SDUnderlineNoneChar"/>
        </w:rPr>
        <w:t>Styled underline (none)</w:t>
      </w:r>
    </w:p>
    <w:p w14:paraId="6617E427" w14:textId="77777777" w:rsidR="002A3308" w:rsidRDefault="002A3308"/>
    <w:p w14:paraId="3D988A94" w14:textId="77777777" w:rsidR="002A3308" w:rsidRDefault="00475DF1">
      <w:r>
        <w:t>C) rStyle + inline &lt;w:u&gt; combinations (inline overrides style):</w:t>
      </w:r>
    </w:p>
    <w:p w14:paraId="20092483" w14:textId="77777777" w:rsidR="002A3308" w:rsidRDefault="00475DF1">
      <w:r>
        <w:t xml:space="preserve">  - rStyle='SD_UnderlineSingleChar' + w:u='none' =&gt; expect NOT underlined: </w:t>
      </w:r>
      <w:r>
        <w:rPr>
          <w:rStyle w:val="SDUnderlineSingleChar"/>
        </w:rPr>
        <w:t>Style single, inline none cancels</w:t>
      </w:r>
    </w:p>
    <w:p w14:paraId="19CA79C7" w14:textId="77777777" w:rsidR="002A3308" w:rsidRDefault="00475DF1">
      <w:r>
        <w:t xml:space="preserve">  - rStyle='SD_UnderlineNoneChar' + w:u='wavyDouble' =&gt; expect wavy double: </w:t>
      </w:r>
      <w:r>
        <w:rPr>
          <w:rStyle w:val="SDUnderlineNoneChar"/>
          <w:u w:val="wavyDouble"/>
        </w:rPr>
        <w:t>Style none, inline wavyDouble applies</w:t>
      </w:r>
    </w:p>
    <w:p w14:paraId="07AE8603" w14:textId="77777777" w:rsidR="002A3308" w:rsidRDefault="00475DF1">
      <w:r>
        <w:t xml:space="preserve">  - rStyle='SD_UnderlineDoubleChar' + w:u='dash' =&gt; expect dashed: </w:t>
      </w:r>
      <w:r>
        <w:rPr>
          <w:rStyle w:val="SDUnderlineDoubleChar"/>
          <w:u w:val="dash"/>
        </w:rPr>
        <w:t>Style double, inline dash wins</w:t>
      </w:r>
    </w:p>
    <w:p w14:paraId="4D57D5D7" w14:textId="77777777" w:rsidR="002A3308" w:rsidRDefault="002A3308"/>
    <w:p w14:paraId="3DB36E26" w14:textId="77777777" w:rsidR="002A3308" w:rsidRDefault="00475DF1">
      <w:r>
        <w:t>D) Linked style pair (paragraph+character) demonstrations:</w:t>
      </w:r>
    </w:p>
    <w:p w14:paraId="279587DD" w14:textId="77777777" w:rsidR="002A3308" w:rsidRDefault="00475DF1">
      <w:r>
        <w:t xml:space="preserve">  - rStyle='SD_LinkedUnderlineHeadingChar' (character side) =&gt; expect single underline: </w:t>
      </w:r>
      <w:r>
        <w:rPr>
          <w:rStyle w:val="SDLinkedUnderlineHeadingChar"/>
        </w:rPr>
        <w:t>Linked Char style applied to run</w:t>
      </w:r>
    </w:p>
    <w:p w14:paraId="2E89FDE1" w14:textId="77777777" w:rsidR="002A3308" w:rsidRDefault="00475DF1">
      <w:r>
        <w:t xml:space="preserve">  - rStyle='SD_LinkedUnderlineHeadingChar' + w:u='none' =&gt; expect NOT underlined: </w:t>
      </w:r>
      <w:r>
        <w:rPr>
          <w:rStyle w:val="SDLinkedUnderlineHeadingChar"/>
        </w:rPr>
        <w:t>Linked Char style overridden off</w:t>
      </w:r>
    </w:p>
    <w:p w14:paraId="7EDD7D59" w14:textId="77777777" w:rsidR="002A3308" w:rsidRDefault="00475DF1">
      <w:pPr>
        <w:pStyle w:val="SDLinkedUnderlineHeading"/>
      </w:pPr>
      <w:r>
        <w:t xml:space="preserve">  - pStyle='SD_LinkedUnderlineHeading' + inline 'dashLongHeavy' on part of the line: </w:t>
      </w:r>
      <w:r>
        <w:rPr>
          <w:u w:val="dashLongHeavy"/>
        </w:rPr>
        <w:t>This part should be dashLongHeavy</w:t>
      </w:r>
    </w:p>
    <w:p w14:paraId="121EACA8" w14:textId="77777777" w:rsidR="002A3308" w:rsidRDefault="002A3308"/>
    <w:p w14:paraId="3DD25D1B" w14:textId="77777777" w:rsidR="002A3308" w:rsidRDefault="00475DF1">
      <w:r>
        <w:t>E) Underline color/theme examples:</w:t>
      </w:r>
    </w:p>
    <w:p w14:paraId="4A4AB7DD" w14:textId="77777777" w:rsidR="002A3308" w:rsidRDefault="00475DF1">
      <w:r>
        <w:t xml:space="preserve">  - w:u w:val='single' w:color='FF0000' (red underline): </w:t>
      </w:r>
      <w:r>
        <w:rPr>
          <w:u w:val="single" w:color="FF0000"/>
        </w:rPr>
        <w:t>Red underline sample</w:t>
      </w:r>
    </w:p>
    <w:p w14:paraId="2F7C7812" w14:textId="77777777" w:rsidR="002A3308" w:rsidRDefault="00475DF1">
      <w:r>
        <w:t xml:space="preserve">  - w:u w:val='wave' w:themeColor='accent1' (theme-based underline color): </w:t>
      </w:r>
      <w:r>
        <w:rPr>
          <w:u w:val="wave" w:color="156082" w:themeColor="accent1"/>
        </w:rPr>
        <w:t>Theme-colored wave underline sample</w:t>
      </w:r>
    </w:p>
    <w:p w14:paraId="55171BC3" w14:textId="77777777" w:rsidR="002A3308" w:rsidRDefault="002A3308"/>
    <w:p w14:paraId="7290DDC8" w14:textId="77777777" w:rsidR="002A3308" w:rsidRDefault="00475DF1">
      <w:r>
        <w:t>Table examples (varied underline styles):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50"/>
        <w:gridCol w:w="2882"/>
        <w:gridCol w:w="2428"/>
      </w:tblGrid>
      <w:tr w:rsidR="00540B8E" w14:paraId="42D2EC0C" w14:textId="77777777" w:rsidTr="00253D77">
        <w:tc>
          <w:tcPr>
            <w:tcW w:w="4680" w:type="dxa"/>
          </w:tcPr>
          <w:p w14:paraId="45BEE24E" w14:textId="312C330C" w:rsidR="00540B8E" w:rsidRDefault="00475DF1" w:rsidP="00253D77">
            <w:r>
              <w:t>w:u='thick'</w:t>
            </w:r>
          </w:p>
        </w:tc>
        <w:tc>
          <w:tcPr>
            <w:tcW w:w="4680" w:type="dxa"/>
          </w:tcPr>
          <w:p w14:paraId="46FCA23A" w14:textId="77777777" w:rsidR="00540B8E" w:rsidRDefault="00475DF1" w:rsidP="00253D77">
            <w:r>
              <w:rPr>
                <w:u w:val="thick"/>
              </w:rPr>
              <w:t>Thick underline</w:t>
            </w:r>
          </w:p>
        </w:tc>
        <w:tc>
          <w:tcPr>
            <w:tcW w:w="4680" w:type="dxa"/>
          </w:tcPr>
          <w:p w14:paraId="64E86761" w14:textId="07AF27A8" w:rsidR="00540B8E" w:rsidRDefault="00540B8E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</w:pPr>
          </w:p>
        </w:tc>
      </w:tr>
      <w:tr w:rsidR="002A3308" w14:paraId="3365AC97" w14:textId="77777777">
        <w:tc>
          <w:tcPr>
            <w:tcW w:w="4680" w:type="dxa"/>
          </w:tcPr>
          <w:p w14:paraId="59BF5057" w14:textId="77777777" w:rsidR="002A3308" w:rsidRDefault="00475DF1">
            <w:r>
              <w:t>rStyle='SD_UnderlineDoubleChar' + inline 'none'</w:t>
            </w:r>
          </w:p>
        </w:tc>
        <w:tc>
          <w:tcPr>
            <w:tcW w:w="4680" w:type="dxa"/>
            <w:gridSpan w:val="2"/>
          </w:tcPr>
          <w:p w14:paraId="1B7A06DA" w14:textId="77777777" w:rsidR="002A3308" w:rsidRDefault="00475DF1">
            <w:r>
              <w:rPr>
                <w:rStyle w:val="SDUnderlineDoubleChar"/>
              </w:rPr>
              <w:t>Should NOT be underlined</w:t>
            </w:r>
          </w:p>
        </w:tc>
      </w:tr>
    </w:tbl>
    <w:p w14:paraId="4459A7D8" w14:textId="77777777" w:rsidR="00861B15" w:rsidRDefault="00861B15"/>
    <w:sectPr w:rsidR="00861B15" w:rsidSect="00253D7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E647A6" w14:textId="77777777" w:rsidR="000A2465" w:rsidRDefault="000A2465" w:rsidP="00253D77">
      <w:pPr>
        <w:spacing w:after="0" w:line="240" w:lineRule="auto"/>
      </w:pPr>
      <w:r>
        <w:separator/>
      </w:r>
    </w:p>
  </w:endnote>
  <w:endnote w:type="continuationSeparator" w:id="0">
    <w:p w14:paraId="6C0866AB" w14:textId="77777777" w:rsidR="000A2465" w:rsidRDefault="000A2465" w:rsidP="00253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1AC987" w14:textId="15971009" w:rsidR="00540B8E" w:rsidRDefault="00540B8E" w:rsidP="00253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6B636" w14:textId="77777777" w:rsidR="000A2465" w:rsidRDefault="000A2465" w:rsidP="00253D77">
      <w:pPr>
        <w:spacing w:after="0" w:line="240" w:lineRule="auto"/>
      </w:pPr>
      <w:r>
        <w:separator/>
      </w:r>
    </w:p>
  </w:footnote>
  <w:footnote w:type="continuationSeparator" w:id="0">
    <w:p w14:paraId="5F8E000A" w14:textId="77777777" w:rsidR="000A2465" w:rsidRDefault="000A2465" w:rsidP="00253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10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w:abstractNumId="16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num w:numId="1" w16cid:durableId="1824737494">
    <w:abstractNumId w:val="15"/>
  </w:num>
  <w:num w:numId="2" w16cid:durableId="1210999309">
    <w:abstractNumId w:val="9"/>
  </w:num>
  <w:num w:numId="3" w16cid:durableId="564295750">
    <w:abstractNumId w:val="8"/>
  </w:num>
  <w:num w:numId="4" w16cid:durableId="1156384952">
    <w:abstractNumId w:val="13"/>
  </w:num>
  <w:num w:numId="5" w16cid:durableId="348527904">
    <w:abstractNumId w:val="10"/>
  </w:num>
  <w:num w:numId="6" w16cid:durableId="1251348052">
    <w:abstractNumId w:val="7"/>
  </w:num>
  <w:num w:numId="7" w16cid:durableId="1454442930">
    <w:abstractNumId w:val="11"/>
  </w:num>
  <w:num w:numId="8" w16cid:durableId="486239857">
    <w:abstractNumId w:val="16"/>
  </w:num>
  <w:num w:numId="9" w16cid:durableId="65609196">
    <w:abstractNumId w:val="14"/>
  </w:num>
  <w:num w:numId="10" w16cid:durableId="808520645">
    <w:abstractNumId w:val="6"/>
  </w:num>
  <w:num w:numId="11" w16cid:durableId="1154879668">
    <w:abstractNumId w:val="5"/>
  </w:num>
  <w:num w:numId="12" w16cid:durableId="458955038">
    <w:abstractNumId w:val="4"/>
  </w:num>
  <w:num w:numId="13" w16cid:durableId="157891758">
    <w:abstractNumId w:val="3"/>
  </w:num>
  <w:num w:numId="14" w16cid:durableId="1889340371">
    <w:abstractNumId w:val="2"/>
  </w:num>
  <w:num w:numId="15" w16cid:durableId="696925325">
    <w:abstractNumId w:val="1"/>
  </w:num>
  <w:num w:numId="16" w16cid:durableId="1309550550">
    <w:abstractNumId w:val="0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34616"/>
    <w:rsid w:val="000605E6"/>
    <w:rsid w:val="0006063C"/>
    <w:rsid w:val="00063043"/>
    <w:rsid w:val="000A2465"/>
    <w:rsid w:val="00122B2B"/>
    <w:rsid w:val="0015074B"/>
    <w:rsid w:val="001E56B1"/>
    <w:rsid w:val="00253D77"/>
    <w:rsid w:val="0028181C"/>
    <w:rsid w:val="0029639D"/>
    <w:rsid w:val="002A3308"/>
    <w:rsid w:val="00320F30"/>
    <w:rsid w:val="00326F90"/>
    <w:rsid w:val="00370461"/>
    <w:rsid w:val="003906D6"/>
    <w:rsid w:val="004407C2"/>
    <w:rsid w:val="00475DF1"/>
    <w:rsid w:val="005314F1"/>
    <w:rsid w:val="00540B5B"/>
    <w:rsid w:val="00540B8E"/>
    <w:rsid w:val="005F38AD"/>
    <w:rsid w:val="005F7DF0"/>
    <w:rsid w:val="006C325D"/>
    <w:rsid w:val="006E7E61"/>
    <w:rsid w:val="00861B15"/>
    <w:rsid w:val="00890B34"/>
    <w:rsid w:val="008A5608"/>
    <w:rsid w:val="008B66F6"/>
    <w:rsid w:val="00967AE9"/>
    <w:rsid w:val="00A01E55"/>
    <w:rsid w:val="00A16521"/>
    <w:rsid w:val="00A97C79"/>
    <w:rsid w:val="00AA1D8D"/>
    <w:rsid w:val="00AC72FF"/>
    <w:rsid w:val="00B1347F"/>
    <w:rsid w:val="00B47730"/>
    <w:rsid w:val="00C13A77"/>
    <w:rsid w:val="00C77090"/>
    <w:rsid w:val="00CB0664"/>
    <w:rsid w:val="00D22DB6"/>
    <w:rsid w:val="00D44BE2"/>
    <w:rsid w:val="00D62A0F"/>
    <w:rsid w:val="00DB1501"/>
    <w:rsid w:val="00DD6938"/>
    <w:rsid w:val="00E53EAD"/>
    <w:rsid w:val="00E96B07"/>
    <w:rsid w:val="00EB43E9"/>
    <w:rsid w:val="00ED75C1"/>
    <w:rsid w:val="00F70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b/>
      <w:sz w:val="20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 w:cs="Times New Roman"/>
      <w:b/>
      <w:sz w:val="36"/>
      <w:lang w:val="en-US" w:eastAsia="en-US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eastAsiaTheme="minorEastAsia" w:hAnsiTheme="minorHAnsi" w:cstheme="minorBidi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 w:eastAsia="en-US"/>
    </w:rPr>
  </w:style>
  <w:style w:type="paragraph" w:customStyle="1" w:styleId="Heading1Unnumbered">
    <w:name w:val="Heading 1 Unnumbered"/>
    <w:basedOn w:val="Heading1"/>
    <w:rsid w:val="00AC72F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 w:eastAsia="en-US"/>
    </w:rPr>
  </w:style>
  <w:style w:type="paragraph" w:customStyle="1" w:styleId="Heading2Unnumbered">
    <w:name w:val="Heading 2 Unnumbered"/>
    <w:basedOn w:val="Heading2"/>
    <w:rsid w:val="00AC72FF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156082" w:themeColor="accent1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A2F40" w:themeColor="accent1" w:themeShade="7F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A2F40" w:themeColor="accent1" w:themeShade="7F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156082" w:themeColor="accent1"/>
      <w:sz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eastAsia="en-US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Times New Roman"/>
      <w:b/>
      <w:bCs/>
      <w:sz w:val="48"/>
      <w:lang w:val="en-US" w:eastAsia="en-US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  <w:sz w:val="24"/>
      <w:lang w:val="en-US" w:eastAsia="en-US"/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hAnsi="Arial" w:cs="Times New Roman"/>
      <w:b/>
      <w:noProof/>
      <w:sz w:val="36"/>
      <w:lang w:val="en-US" w:eastAsia="en-US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 w:cs="Times New Roman"/>
      <w:b/>
      <w:sz w:val="24"/>
      <w:lang w:val="en-US" w:eastAsia="en-US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 w:cs="Times New Roman"/>
      <w:sz w:val="24"/>
      <w:lang w:val="en-US" w:eastAsia="en-US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pPr>
      <w:spacing w:before="100" w:after="100"/>
    </w:p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hAnsi="Arial" w:cs="Arial"/>
      <w:b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b/>
      <w:u w:val="single"/>
    </w:rPr>
  </w:style>
  <w:style w:type="paragraph" w:customStyle="1" w:styleId="Level1Text0">
    <w:name w:val="Level 1 Text"/>
    <w:basedOn w:val="Normal"/>
    <w:pPr>
      <w:spacing w:before="120" w:after="120"/>
      <w:jc w:val="both"/>
    </w:pPr>
  </w:style>
  <w:style w:type="character" w:customStyle="1" w:styleId="CommentSubjectChar1">
    <w:name w:val="Comment Subject Char1"/>
    <w:basedOn w:val="CommentTextChar"/>
    <w:link w:val="CommentSubject"/>
    <w:rPr>
      <w:rFonts w:ascii="Times New Roman" w:hAnsi="Times New Roman" w:cs="Times New Roman"/>
      <w:b/>
      <w:sz w:val="20"/>
    </w:rPr>
  </w:style>
  <w:style w:type="paragraph" w:customStyle="1" w:styleId="msonormal0">
    <w:name w:val="msonormal"/>
    <w:basedOn w:val="Normal"/>
    <w:pPr>
      <w:spacing w:before="100" w:after="100"/>
    </w:p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Theme="minorHAnsi" w:eastAsiaTheme="minorEastAsia" w:hAnsiTheme="minorHAnsi" w:cstheme="minorBidi"/>
      <w:szCs w:val="22"/>
      <w:lang w:val="en-US" w:eastAsia="en-US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sz w:val="20"/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 w:line="278" w:lineRule="auto"/>
      <w:ind w:left="720"/>
    </w:pPr>
    <w:rPr>
      <w:kern w:val="2"/>
      <w:lang w:val="pt-BR" w:eastAsia="pt-BR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 w:line="278" w:lineRule="auto"/>
      <w:ind w:left="960"/>
    </w:pPr>
    <w:rPr>
      <w:kern w:val="2"/>
      <w:lang w:val="pt-BR" w:eastAsia="pt-BR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 w:line="278" w:lineRule="auto"/>
      <w:ind w:left="1200"/>
    </w:pPr>
    <w:rPr>
      <w:kern w:val="2"/>
      <w:lang w:val="pt-BR" w:eastAsia="pt-BR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 w:line="278" w:lineRule="auto"/>
      <w:ind w:left="1440"/>
    </w:pPr>
    <w:rPr>
      <w:kern w:val="2"/>
      <w:lang w:val="pt-BR" w:eastAsia="pt-BR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 w:line="278" w:lineRule="auto"/>
      <w:ind w:left="1680"/>
    </w:pPr>
    <w:rPr>
      <w:kern w:val="2"/>
      <w:lang w:val="pt-BR" w:eastAsia="pt-BR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 w:line="278" w:lineRule="auto"/>
      <w:ind w:left="1920"/>
    </w:pPr>
    <w:rPr>
      <w:kern w:val="2"/>
      <w:lang w:val="pt-BR" w:eastAsia="pt-BR"/>
      <w14:ligatures w14:val="standardContextu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B15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61B15"/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61B15"/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861B1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61B15"/>
    <w:rPr>
      <w:rFonts w:ascii="Courier" w:eastAsiaTheme="minorEastAsia" w:hAnsi="Courier" w:cstheme="minorBidi"/>
      <w:sz w:val="20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B15"/>
    <w:rPr>
      <w:rFonts w:asciiTheme="minorHAnsi" w:eastAsiaTheme="minorEastAsia" w:hAnsiTheme="minorHAnsi" w:cstheme="minorBidi"/>
      <w:i/>
      <w:iCs/>
      <w:color w:val="000000" w:themeColor="text1"/>
      <w:szCs w:val="22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B15"/>
    <w:rPr>
      <w:b/>
      <w:bCs/>
    </w:rPr>
  </w:style>
  <w:style w:type="character" w:styleId="Emphasis">
    <w:name w:val="Emphasis"/>
    <w:basedOn w:val="DefaultParagraphFont"/>
    <w:uiPriority w:val="20"/>
    <w:qFormat/>
    <w:rsid w:val="00861B1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15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861B1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61B15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861B15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1B15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1B1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LightShading">
    <w:name w:val="Light Shading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61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61B15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61B1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UnderlineSingleChar">
    <w:name w:val="SD_UnderlineSingleChar"/>
    <w:rsid w:val="00861B15"/>
    <w:rPr>
      <w:u w:val="single"/>
    </w:rPr>
  </w:style>
  <w:style w:type="character" w:customStyle="1" w:styleId="SDUnderlineDoubleChar">
    <w:name w:val="SD_UnderlineDoubleChar"/>
    <w:rsid w:val="00861B15"/>
    <w:rPr>
      <w:u w:val="double"/>
    </w:rPr>
  </w:style>
  <w:style w:type="character" w:customStyle="1" w:styleId="SDUnderlineNoneChar">
    <w:name w:val="SD_UnderlineNoneChar"/>
    <w:rsid w:val="00861B15"/>
    <w:rPr>
      <w:u w:val="none"/>
    </w:rPr>
  </w:style>
  <w:style w:type="paragraph" w:customStyle="1" w:styleId="SDLinkedUnderlineHeading">
    <w:name w:val="SD_LinkedUnderlineHeading"/>
    <w:link w:val="SDLinkedUnderlineHeadingChar"/>
    <w:rPr>
      <w:rFonts w:asciiTheme="minorHAnsi" w:eastAsiaTheme="minorEastAsia" w:hAnsiTheme="minorHAnsi" w:cstheme="minorBidi"/>
      <w:szCs w:val="22"/>
      <w:u w:val="single"/>
      <w:lang w:val="en-US" w:eastAsia="en-US"/>
    </w:rPr>
  </w:style>
  <w:style w:type="character" w:customStyle="1" w:styleId="SDLinkedUnderlineHeadingChar">
    <w:name w:val="SD_LinkedUnderlineHeadingChar"/>
    <w:link w:val="SDLinkedUnderlineHeading"/>
    <w:rsid w:val="00861B15"/>
    <w:rPr>
      <w:rFonts w:asciiTheme="minorHAnsi" w:eastAsiaTheme="minorEastAsia" w:hAnsiTheme="minorHAnsi" w:cstheme="minorBidi"/>
      <w:szCs w:val="22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>WealthCounsel, LLC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