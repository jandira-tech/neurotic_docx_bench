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26605CA7" w14:textId="77777777" w:rsidTr="00D76B82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932D2" w14:textId="77777777" w:rsidR="00D76B82" w:rsidRPr="00D76B82" w:rsidRDefault="00D76B82" w:rsidP="00D76B82">
            <w:pPr>
              <w:rPr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r w:rsidRPr="00D76B82">
              <w:rPr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  <w:t>SA 11AM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8724" w14:textId="77777777" w:rsidR="00D76B82" w:rsidRPr="00D76B82" w:rsidRDefault="00D76B82" w:rsidP="00D76B82">
            <w:pPr>
              <w:rPr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76B82" w:rsidRPr="00D76B82" w14:paraId="7C197E0C" w14:textId="77777777" w:rsidTr="00D76B82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9CF2DB6" w14:textId="77777777" w:rsidR="00D76B82" w:rsidRPr="00D76B82" w:rsidRDefault="00D76B82" w:rsidP="00D76B8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Close out Rates Crossed</w:t>
            </w:r>
          </w:p>
        </w:tc>
      </w:tr>
      <w:tr w:rsidR="00D76B82" w:rsidRPr="00D76B82" w14:paraId="37604E40" w14:textId="77777777" w:rsidTr="00D76B82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90597E1" w14:textId="77777777" w:rsidR="00D76B82" w:rsidRPr="00D76B82" w:rsidRDefault="00D76B82" w:rsidP="00D76B82">
            <w:pPr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A086CD" w14:textId="77777777" w:rsidR="00D76B82" w:rsidRPr="00D76B82" w:rsidRDefault="00D76B82" w:rsidP="00D76B8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D76B82" w:rsidRPr="00D76B82" w14:paraId="44AF42E1" w14:textId="77777777" w:rsidTr="00D76B82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4A6B6AF" w14:textId="77777777" w:rsidR="00D76B82" w:rsidRPr="00D76B82" w:rsidRDefault="00D76B82" w:rsidP="00D76B82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ABB0B5A" w14:textId="77777777" w:rsidR="00D76B82" w:rsidRPr="00D76B82" w:rsidRDefault="00D76B82" w:rsidP="00D76B82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13.2425</w:t>
            </w:r>
          </w:p>
        </w:tc>
      </w:tr>
      <w:tr w:rsidR="00D76B82" w:rsidRPr="00D76B82" w14:paraId="5F1DECC9" w14:textId="77777777" w:rsidTr="00D76B82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2A57AA6" w14:textId="77777777" w:rsidR="00D76B82" w:rsidRPr="00D76B82" w:rsidRDefault="00D76B82" w:rsidP="00D76B82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15EDBAA" w14:textId="77777777" w:rsidR="00D76B82" w:rsidRPr="00D76B82" w:rsidRDefault="00D76B82" w:rsidP="00D76B82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16.9489</w:t>
            </w:r>
          </w:p>
        </w:tc>
      </w:tr>
      <w:tr w:rsidR="00D76B82" w:rsidRPr="00D76B82" w14:paraId="29B6360F" w14:textId="77777777" w:rsidTr="00D76B82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A11C7BE" w14:textId="77777777" w:rsidR="00D76B82" w:rsidRPr="00D76B82" w:rsidRDefault="00D76B82" w:rsidP="00D76B82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7288D01" w14:textId="77777777" w:rsidR="00D76B82" w:rsidRPr="00D76B82" w:rsidRDefault="00D76B82" w:rsidP="00D76B82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D76B82">
              <w:rPr>
                <w:rFonts w:ascii="Arial" w:hAnsi="Arial" w:cs="Arial"/>
                <w:sz w:val="24"/>
                <w:szCs w:val="24"/>
                <w:lang w:val="en-ZA" w:eastAsia="en-ZA"/>
              </w:rPr>
              <w:t>15.6104</w:t>
            </w:r>
          </w:p>
        </w:tc>
      </w:tr>
    </w:tbl>
    <w:p w14:paraId="4E4496FE" w14:textId="77777777" w:rsidR="00BE7473" w:rsidRDefault="00BE7473" w:rsidP="00035935"/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093998A8" w14:textId="77777777" w:rsidTr="00CE216C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17B4B" w14:textId="77777777" w:rsidR="00CE216C" w:rsidRPr="00CE216C" w:rsidRDefault="00CE216C" w:rsidP="00CE216C">
            <w:pPr>
              <w:rPr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r w:rsidRPr="00CE216C">
              <w:rPr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  <w:t>NY 10AM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D11A" w14:textId="77777777" w:rsidR="00CE216C" w:rsidRPr="00CE216C" w:rsidRDefault="00CE216C" w:rsidP="00CE216C">
            <w:pPr>
              <w:rPr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CE216C" w:rsidRPr="00CE216C" w14:paraId="43B557D6" w14:textId="77777777" w:rsidTr="00CE216C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1A22014" w14:textId="77777777" w:rsidR="00CE216C" w:rsidRPr="00CE216C" w:rsidRDefault="00CE216C" w:rsidP="00CE216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Close out Rates UnCrossed</w:t>
            </w:r>
          </w:p>
        </w:tc>
      </w:tr>
      <w:tr w:rsidR="00CE216C" w:rsidRPr="00CE216C" w14:paraId="4DF36350" w14:textId="77777777" w:rsidTr="00CE216C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EF78BE8" w14:textId="77777777" w:rsidR="00CE216C" w:rsidRPr="00CE216C" w:rsidRDefault="00CE216C" w:rsidP="00CE216C">
            <w:pPr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9BEF616" w14:textId="77777777" w:rsidR="00CE216C" w:rsidRPr="00CE216C" w:rsidRDefault="00CE216C" w:rsidP="00CE216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CE216C" w:rsidRPr="00CE216C" w14:paraId="281C3EC3" w14:textId="77777777" w:rsidTr="00CE216C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D35CC2E" w14:textId="77777777" w:rsidR="00CE216C" w:rsidRPr="00CE216C" w:rsidRDefault="00CE216C" w:rsidP="00CE216C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3E6CB90" w14:textId="77777777" w:rsidR="00CE216C" w:rsidRPr="00CE216C" w:rsidRDefault="00CE216C" w:rsidP="00CE216C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13.2528</w:t>
            </w:r>
          </w:p>
        </w:tc>
      </w:tr>
      <w:tr w:rsidR="00CE216C" w:rsidRPr="00CE216C" w14:paraId="34333503" w14:textId="77777777" w:rsidTr="00CE216C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A08472" w14:textId="77777777" w:rsidR="00CE216C" w:rsidRPr="00CE216C" w:rsidRDefault="00CE216C" w:rsidP="00CE216C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05FFCD" w14:textId="77777777" w:rsidR="00CE216C" w:rsidRPr="00CE216C" w:rsidRDefault="00CE216C" w:rsidP="00CE216C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16.9534</w:t>
            </w:r>
          </w:p>
        </w:tc>
      </w:tr>
      <w:tr w:rsidR="00CE216C" w:rsidRPr="00CE216C" w14:paraId="0092855B" w14:textId="77777777" w:rsidTr="00CE216C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B859041" w14:textId="77777777" w:rsidR="00CE216C" w:rsidRPr="00CE216C" w:rsidRDefault="00CE216C" w:rsidP="00CE216C">
            <w:pPr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DFBD120" w14:textId="77777777" w:rsidR="00CE216C" w:rsidRPr="00CE216C" w:rsidRDefault="00CE216C" w:rsidP="00CE216C">
            <w:pPr>
              <w:jc w:val="right"/>
              <w:rPr>
                <w:rFonts w:ascii="Arial" w:hAnsi="Arial" w:cs="Arial"/>
                <w:sz w:val="24"/>
                <w:szCs w:val="24"/>
                <w:lang w:val="en-ZA" w:eastAsia="en-ZA"/>
              </w:rPr>
            </w:pPr>
            <w:r w:rsidRPr="00CE216C">
              <w:rPr>
                <w:rFonts w:ascii="Arial" w:hAnsi="Arial" w:cs="Arial"/>
                <w:sz w:val="24"/>
                <w:szCs w:val="24"/>
                <w:lang w:val="en-ZA" w:eastAsia="en-ZA"/>
              </w:rPr>
              <w:t>15.6343</w:t>
            </w:r>
          </w:p>
        </w:tc>
      </w:tr>
    </w:tbl>
    <w:p w14:paraId="1012A78A" w14:textId="77777777" w:rsidR="00CE216C" w:rsidRDefault="00CE216C">
      <w:pPr>
        <w:pStyle w:val="Default"/>
        <w:ind w:left="720"/>
        <w:rPr>
          <w:rFonts w:ascii="Roboto" w:hAnsi="Roboto"/>
          <w:rPrChange w:id="0" w:author="uzivatel" w:date="2026-09-22T12:56:00Z" w16du:dateUtc="2026-09-22T16:56:00Z">
            <w:rPr/>
          </w:rPrChange>
        </w:rPr>
        <w:pPrChange w:id="1" w:author="uzivatel" w:date="2026-09-22T12:56:00Z" w16du:dateUtc="2026-09-22T16:56:00Z">
          <w:pPr/>
        </w:pPrChange>
      </w:pPr>
    </w:p>
    <w:sectPr w:rsidR="00CE216C" w:rsidSect="00FD0659">
      <w:pgSz w:w="12240" w:h="15840" w:code="1"/>
      <w:pgMar w:top="1418" w:right="1134" w:bottom="1418" w:left="1134" w:header="0" w:footer="17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5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3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4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32406">
    <w:abstractNumId w:val="18"/>
  </w:num>
  <w:num w:numId="2" w16cid:durableId="657611446">
    <w:abstractNumId w:val="4"/>
  </w:num>
  <w:num w:numId="3" w16cid:durableId="192496173">
    <w:abstractNumId w:val="19"/>
  </w:num>
  <w:num w:numId="4" w16cid:durableId="1210919986">
    <w:abstractNumId w:val="5"/>
  </w:num>
  <w:num w:numId="5" w16cid:durableId="554968920">
    <w:abstractNumId w:val="0"/>
  </w:num>
  <w:num w:numId="6" w16cid:durableId="998387534">
    <w:abstractNumId w:val="13"/>
  </w:num>
  <w:num w:numId="7" w16cid:durableId="1628124296">
    <w:abstractNumId w:val="9"/>
  </w:num>
  <w:num w:numId="8" w16cid:durableId="1481535843">
    <w:abstractNumId w:val="8"/>
  </w:num>
  <w:num w:numId="9" w16cid:durableId="1100837865">
    <w:abstractNumId w:val="12"/>
  </w:num>
  <w:num w:numId="10" w16cid:durableId="1071654125">
    <w:abstractNumId w:val="6"/>
  </w:num>
  <w:num w:numId="11" w16cid:durableId="642542266">
    <w:abstractNumId w:val="16"/>
  </w:num>
  <w:num w:numId="12" w16cid:durableId="1272783147">
    <w:abstractNumId w:val="20"/>
  </w:num>
  <w:num w:numId="13" w16cid:durableId="1587493084">
    <w:abstractNumId w:val="17"/>
  </w:num>
  <w:num w:numId="14" w16cid:durableId="963778442">
    <w:abstractNumId w:val="3"/>
  </w:num>
  <w:num w:numId="15" w16cid:durableId="57679007">
    <w:abstractNumId w:val="15"/>
  </w:num>
  <w:num w:numId="16" w16cid:durableId="1466510690">
    <w:abstractNumId w:val="10"/>
  </w:num>
  <w:num w:numId="17" w16cid:durableId="1283226593">
    <w:abstractNumId w:val="1"/>
  </w:num>
  <w:num w:numId="18" w16cid:durableId="1838424009">
    <w:abstractNumId w:val="7"/>
  </w:num>
  <w:num w:numId="19" w16cid:durableId="1370379940">
    <w:abstractNumId w:val="14"/>
  </w:num>
  <w:num w:numId="20" w16cid:durableId="924456665">
    <w:abstractNumId w:val="21"/>
  </w:num>
  <w:num w:numId="21" w16cid:durableId="523908913">
    <w:abstractNumId w:val="11"/>
  </w:num>
  <w:num w:numId="22" w16cid:durableId="12497768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21D99"/>
    <w:rsid w:val="0002301B"/>
    <w:rsid w:val="00025128"/>
    <w:rsid w:val="00035935"/>
    <w:rsid w:val="00067C1B"/>
    <w:rsid w:val="00070B7A"/>
    <w:rsid w:val="000C1D5B"/>
    <w:rsid w:val="000D276A"/>
    <w:rsid w:val="000E3B54"/>
    <w:rsid w:val="00131188"/>
    <w:rsid w:val="001A24DE"/>
    <w:rsid w:val="001D66D1"/>
    <w:rsid w:val="00220021"/>
    <w:rsid w:val="00222525"/>
    <w:rsid w:val="0028602A"/>
    <w:rsid w:val="002961E0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85853"/>
    <w:rsid w:val="0069557F"/>
    <w:rsid w:val="006B75D9"/>
    <w:rsid w:val="006D0779"/>
    <w:rsid w:val="0071556C"/>
    <w:rsid w:val="00775E6E"/>
    <w:rsid w:val="007E1A9E"/>
    <w:rsid w:val="00875E83"/>
    <w:rsid w:val="008A1AC8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3092"/>
    <w:rsid w:val="00AB7A30"/>
    <w:rsid w:val="00AF69EB"/>
    <w:rsid w:val="00B06B01"/>
    <w:rsid w:val="00BD1EDF"/>
    <w:rsid w:val="00BE7473"/>
    <w:rsid w:val="00C8566A"/>
    <w:rsid w:val="00C9043F"/>
    <w:rsid w:val="00CE216C"/>
    <w:rsid w:val="00D166A3"/>
    <w:rsid w:val="00D54B08"/>
    <w:rsid w:val="00D76B82"/>
    <w:rsid w:val="00DB23CA"/>
    <w:rsid w:val="00DF0E9B"/>
    <w:rsid w:val="00E2631A"/>
    <w:rsid w:val="00E60474"/>
    <w:rsid w:val="00ED3AF5"/>
    <w:rsid w:val="00EF2DAF"/>
    <w:rsid w:val="00EF73BF"/>
    <w:rsid w:val="00F01D59"/>
    <w:rsid w:val="00F91991"/>
    <w:rsid w:val="00F92274"/>
    <w:rsid w:val="00FB2884"/>
    <w:rsid w:val="00FD0659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200" w:line="276" w:lineRule="auto"/>
      <w:jc w:val="left"/>
      <w:outlineLvl w:val="3"/>
    </w:pPr>
    <w:rPr>
      <w:rFonts w:ascii="Times New Roman" w:eastAsiaTheme="minorHAnsi" w:hAnsi="Times New Roman" w:cstheme="minorBidi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</w:rPr>
  </w:style>
  <w:style w:type="character" w:customStyle="1" w:styleId="Heading4Char">
    <w:name w:val="Heading 4 Char"/>
    <w:basedOn w:val="DefaultParagraphFont"/>
    <w:link w:val="Heading4"/>
    <w:semiHidden/>
    <w:rsid w:val="001A24DE"/>
    <w:rPr>
      <w:rFonts w:ascii="Times New Roman" w:hAnsi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1A24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lang w:val="cs-CZ"/>
    </w:rPr>
  </w:style>
  <w:style w:type="table" w:styleId="TableGrid">
    <w:name w:val="Table Grid"/>
    <w:basedOn w:val="TableNormal"/>
    <w:uiPriority w:val="59"/>
    <w:rsid w:val="001A24DE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