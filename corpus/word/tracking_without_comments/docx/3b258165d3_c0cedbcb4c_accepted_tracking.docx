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A29D64" w14:textId="77777777" w:rsidR="00497E0D" w:rsidRPr="00854C26" w:rsidRDefault="00854C26" w:rsidP="0061350B">
      <w:pPr>
        <w:spacing w:before="360" w:after="240" w:line="240" w:lineRule="auto"/>
        <w:jc w:val="center"/>
        <w:rPr>
          <w:rFonts w:cstheme="minorHAnsi"/>
          <w:b/>
          <w:smallCaps/>
          <w:sz w:val="32"/>
          <w:szCs w:val="32"/>
        </w:rPr>
      </w:pPr>
      <w:r w:rsidRPr="00440F44">
        <w:rPr>
          <w:rFonts w:cstheme="minorHAnsi"/>
          <w:b/>
          <w:smallCaps/>
          <w:sz w:val="32"/>
          <w:szCs w:val="32"/>
          <w:highlight w:val="lightGray"/>
        </w:rPr>
        <w:t>Erasmus+ KA1 mobilitási projektek – egyéni beszámoló – 201</w:t>
      </w:r>
      <w:r w:rsidR="00440F44" w:rsidRPr="00440F44">
        <w:rPr>
          <w:rFonts w:cstheme="minorHAnsi"/>
          <w:b/>
          <w:smallCaps/>
          <w:sz w:val="32"/>
          <w:szCs w:val="32"/>
          <w:highlight w:val="lightGray"/>
        </w:rPr>
        <w:t>6</w:t>
      </w:r>
    </w:p>
    <w:p w14:paraId="527CCE3C" w14:textId="77777777" w:rsidR="00854C26" w:rsidRPr="00854C26" w:rsidRDefault="00854C26" w:rsidP="0061350B">
      <w:pPr>
        <w:spacing w:before="360" w:after="300" w:line="240" w:lineRule="auto"/>
        <w:rPr>
          <w:sz w:val="28"/>
          <w:szCs w:val="28"/>
        </w:rPr>
      </w:pPr>
      <w:r w:rsidRPr="00854C26">
        <w:rPr>
          <w:sz w:val="28"/>
          <w:szCs w:val="28"/>
          <w:highlight w:val="lightGray"/>
        </w:rPr>
        <w:t xml:space="preserve">A </w:t>
      </w:r>
      <w:r w:rsidR="008B7245">
        <w:rPr>
          <w:sz w:val="28"/>
          <w:szCs w:val="28"/>
          <w:highlight w:val="lightGray"/>
        </w:rPr>
        <w:t>résztvevő</w:t>
      </w:r>
      <w:r w:rsidR="008B7245" w:rsidRPr="00854C26">
        <w:rPr>
          <w:sz w:val="28"/>
          <w:szCs w:val="28"/>
          <w:highlight w:val="lightGray"/>
        </w:rPr>
        <w:t xml:space="preserve"> </w:t>
      </w:r>
      <w:r w:rsidRPr="00854C26">
        <w:rPr>
          <w:sz w:val="28"/>
          <w:szCs w:val="28"/>
          <w:highlight w:val="lightGray"/>
        </w:rPr>
        <w:t>adatai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0C09619E" w14:textId="77777777" w:rsidTr="00AD06DF">
        <w:tc>
          <w:tcPr>
            <w:tcW w:w="2802" w:type="dxa"/>
          </w:tcPr>
          <w:p w14:paraId="1900A386" w14:textId="77777777" w:rsidR="00854C26" w:rsidRDefault="00854C26" w:rsidP="00391C9E">
            <w:r>
              <w:t>Név</w:t>
            </w:r>
          </w:p>
        </w:tc>
        <w:tc>
          <w:tcPr>
            <w:tcW w:w="11340" w:type="dxa"/>
          </w:tcPr>
          <w:p w14:paraId="488E0958" w14:textId="77777777" w:rsidR="00854C26" w:rsidRDefault="00854C26" w:rsidP="00391C9E"/>
        </w:tc>
      </w:tr>
      <w:tr w:rsidR="00854C26" w14:paraId="3C5D208A" w14:textId="77777777" w:rsidTr="00AD06DF">
        <w:tc>
          <w:tcPr>
            <w:tcW w:w="2802" w:type="dxa"/>
          </w:tcPr>
          <w:p w14:paraId="5EF2AC69" w14:textId="77777777" w:rsidR="00854C26" w:rsidRDefault="00F520F7" w:rsidP="00F520F7">
            <w:r>
              <w:t>B</w:t>
            </w:r>
            <w:r w:rsidR="00854C26">
              <w:t>eosztás</w:t>
            </w:r>
          </w:p>
        </w:tc>
        <w:tc>
          <w:tcPr>
            <w:tcW w:w="11340" w:type="dxa"/>
          </w:tcPr>
          <w:p w14:paraId="1ECD12F6" w14:textId="77777777" w:rsidR="00854C26" w:rsidRDefault="00854C26" w:rsidP="00391C9E"/>
        </w:tc>
      </w:tr>
    </w:tbl>
    <w:p w14:paraId="5BB6184F" w14:textId="77777777" w:rsidR="00854C26" w:rsidRPr="00854C26" w:rsidRDefault="00854C26" w:rsidP="0061350B">
      <w:pPr>
        <w:spacing w:before="360" w:line="240" w:lineRule="auto"/>
        <w:rPr>
          <w:sz w:val="28"/>
          <w:szCs w:val="28"/>
        </w:rPr>
      </w:pPr>
      <w:r w:rsidRPr="00854C26">
        <w:rPr>
          <w:sz w:val="28"/>
          <w:szCs w:val="28"/>
          <w:highlight w:val="lightGray"/>
        </w:rPr>
        <w:t>A</w:t>
      </w:r>
      <w:r>
        <w:rPr>
          <w:sz w:val="28"/>
          <w:szCs w:val="28"/>
          <w:highlight w:val="lightGray"/>
        </w:rPr>
        <w:t xml:space="preserve"> mobilitás adatai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2F376F1B" w14:textId="77777777" w:rsidTr="0061350B">
        <w:trPr>
          <w:trHeight w:val="1168"/>
        </w:trPr>
        <w:tc>
          <w:tcPr>
            <w:tcW w:w="2802" w:type="dxa"/>
          </w:tcPr>
          <w:p w14:paraId="73CF8828" w14:textId="77777777" w:rsidR="00854C26" w:rsidRDefault="00A236F9" w:rsidP="00391C9E">
            <w:r>
              <w:t>Mobilitás típusa</w:t>
            </w:r>
          </w:p>
          <w:p w14:paraId="7BA7513A" w14:textId="77777777" w:rsidR="00A236F9" w:rsidRDefault="00A236F9" w:rsidP="00391C9E">
            <w:r>
              <w:t>(nem helyes törlendő)</w:t>
            </w:r>
          </w:p>
        </w:tc>
        <w:tc>
          <w:tcPr>
            <w:tcW w:w="11340" w:type="dxa"/>
          </w:tcPr>
          <w:p w14:paraId="5CE41115" w14:textId="77777777" w:rsidR="00854C26" w:rsidRDefault="00A236F9" w:rsidP="00391C9E">
            <w:pPr>
              <w:pStyle w:val="ListParagraph"/>
              <w:numPr>
                <w:ilvl w:val="0"/>
                <w:numId w:val="8"/>
              </w:numPr>
            </w:pPr>
            <w:r>
              <w:t>szakmai továbbképzés</w:t>
            </w:r>
          </w:p>
          <w:p w14:paraId="34704BF0" w14:textId="77777777" w:rsidR="00A236F9" w:rsidRDefault="00A236F9" w:rsidP="00391C9E">
            <w:pPr>
              <w:pStyle w:val="ListParagraph"/>
              <w:numPr>
                <w:ilvl w:val="0"/>
                <w:numId w:val="8"/>
              </w:numPr>
            </w:pPr>
            <w:r>
              <w:t>nyelvtanfolyam</w:t>
            </w:r>
          </w:p>
          <w:p w14:paraId="531E12F3" w14:textId="77777777" w:rsidR="00A236F9" w:rsidRDefault="00F520F7" w:rsidP="00391C9E">
            <w:pPr>
              <w:pStyle w:val="ListParagraph"/>
              <w:numPr>
                <w:ilvl w:val="0"/>
                <w:numId w:val="8"/>
              </w:numPr>
            </w:pPr>
            <w:r>
              <w:t xml:space="preserve">szakmai látogatás </w:t>
            </w:r>
            <w:r w:rsidR="00A236F9">
              <w:t>(job shadowing)</w:t>
            </w:r>
          </w:p>
          <w:p w14:paraId="43C9C92C" w14:textId="77777777" w:rsidR="00A236F9" w:rsidRDefault="00A236F9" w:rsidP="00391C9E">
            <w:pPr>
              <w:pStyle w:val="ListParagraph"/>
              <w:numPr>
                <w:ilvl w:val="0"/>
                <w:numId w:val="8"/>
              </w:numPr>
            </w:pPr>
            <w:r>
              <w:t>oktatási tevékenység</w:t>
            </w:r>
          </w:p>
        </w:tc>
      </w:tr>
      <w:tr w:rsidR="00A236F9" w14:paraId="5E948EF4" w14:textId="77777777" w:rsidTr="00AD06DF">
        <w:tc>
          <w:tcPr>
            <w:tcW w:w="2802" w:type="dxa"/>
          </w:tcPr>
          <w:p w14:paraId="7CAE3BA4" w14:textId="77777777" w:rsidR="00A236F9" w:rsidRDefault="00A236F9" w:rsidP="00391C9E">
            <w:r>
              <w:t>Továbbképzés címe</w:t>
            </w:r>
          </w:p>
          <w:p w14:paraId="433304CE" w14:textId="77777777" w:rsidR="00A236F9" w:rsidRDefault="00A236F9" w:rsidP="00391C9E">
            <w:r>
              <w:t>(amennyiben releváns)</w:t>
            </w:r>
          </w:p>
        </w:tc>
        <w:tc>
          <w:tcPr>
            <w:tcW w:w="11340" w:type="dxa"/>
          </w:tcPr>
          <w:p w14:paraId="174C20D7" w14:textId="77777777" w:rsidR="00A236F9" w:rsidRDefault="00A236F9" w:rsidP="00391C9E"/>
        </w:tc>
      </w:tr>
      <w:tr w:rsidR="00A236F9" w14:paraId="585976A2" w14:textId="77777777" w:rsidTr="0061350B">
        <w:trPr>
          <w:trHeight w:val="428"/>
        </w:trPr>
        <w:tc>
          <w:tcPr>
            <w:tcW w:w="2802" w:type="dxa"/>
          </w:tcPr>
          <w:p w14:paraId="043CFEFC" w14:textId="77777777" w:rsidR="00A236F9" w:rsidRDefault="00A236F9" w:rsidP="00391C9E">
            <w:r>
              <w:t>Fogadó intézmény neve</w:t>
            </w:r>
          </w:p>
        </w:tc>
        <w:tc>
          <w:tcPr>
            <w:tcW w:w="11340" w:type="dxa"/>
          </w:tcPr>
          <w:p w14:paraId="330EC2F1" w14:textId="77777777" w:rsidR="005E7FFD" w:rsidRDefault="005E7FFD" w:rsidP="00391C9E"/>
        </w:tc>
      </w:tr>
      <w:tr w:rsidR="005E7FFD" w14:paraId="07A6F3E0" w14:textId="77777777" w:rsidTr="0061350B">
        <w:trPr>
          <w:trHeight w:val="703"/>
        </w:trPr>
        <w:tc>
          <w:tcPr>
            <w:tcW w:w="2802" w:type="dxa"/>
          </w:tcPr>
          <w:p w14:paraId="7B2911F2" w14:textId="77777777" w:rsidR="005E7FFD" w:rsidRDefault="005E7FFD" w:rsidP="00391C9E">
            <w:r>
              <w:t>Fogadó intézmény típusa</w:t>
            </w:r>
          </w:p>
          <w:p w14:paraId="71A25CBC" w14:textId="77777777" w:rsidR="005E7FFD" w:rsidRDefault="005E7FFD" w:rsidP="00391C9E">
            <w:r>
              <w:t>(nem helyes törlendő)</w:t>
            </w:r>
          </w:p>
        </w:tc>
        <w:tc>
          <w:tcPr>
            <w:tcW w:w="11340" w:type="dxa"/>
          </w:tcPr>
          <w:p w14:paraId="7CCC80D2" w14:textId="77777777" w:rsidR="005E7FFD" w:rsidRDefault="005E7FFD" w:rsidP="00391C9E">
            <w:pPr>
              <w:pStyle w:val="ListParagraph"/>
              <w:numPr>
                <w:ilvl w:val="0"/>
                <w:numId w:val="9"/>
              </w:numPr>
            </w:pPr>
            <w:r>
              <w:t>oktatási intézmény</w:t>
            </w:r>
          </w:p>
          <w:p w14:paraId="4C76E11D" w14:textId="77777777" w:rsidR="005E7FFD" w:rsidRDefault="005E7FFD" w:rsidP="00391C9E">
            <w:pPr>
              <w:pStyle w:val="ListParagraph"/>
              <w:numPr>
                <w:ilvl w:val="0"/>
                <w:numId w:val="9"/>
              </w:numPr>
            </w:pPr>
            <w:r>
              <w:t>továbbképző intézmény</w:t>
            </w:r>
          </w:p>
        </w:tc>
      </w:tr>
      <w:tr w:rsidR="00A236F9" w14:paraId="7975B4A3" w14:textId="77777777" w:rsidTr="00AD06DF">
        <w:tc>
          <w:tcPr>
            <w:tcW w:w="2802" w:type="dxa"/>
          </w:tcPr>
          <w:p w14:paraId="2AE67FCA" w14:textId="77777777" w:rsidR="00A236F9" w:rsidRDefault="00A236F9" w:rsidP="00391C9E">
            <w:r>
              <w:t>Fogadó ország</w:t>
            </w:r>
          </w:p>
        </w:tc>
        <w:tc>
          <w:tcPr>
            <w:tcW w:w="11340" w:type="dxa"/>
          </w:tcPr>
          <w:p w14:paraId="67C130B0" w14:textId="77777777" w:rsidR="00A236F9" w:rsidRDefault="00A236F9" w:rsidP="00391C9E"/>
        </w:tc>
      </w:tr>
      <w:tr w:rsidR="00A236F9" w14:paraId="435E51C2" w14:textId="77777777" w:rsidTr="00AD06DF">
        <w:tc>
          <w:tcPr>
            <w:tcW w:w="2802" w:type="dxa"/>
          </w:tcPr>
          <w:p w14:paraId="339FD637" w14:textId="77777777" w:rsidR="00A236F9" w:rsidRDefault="00A236F9" w:rsidP="00391C9E">
            <w:r>
              <w:t>Munkanyelv</w:t>
            </w:r>
          </w:p>
        </w:tc>
        <w:tc>
          <w:tcPr>
            <w:tcW w:w="11340" w:type="dxa"/>
          </w:tcPr>
          <w:p w14:paraId="15E9BF58" w14:textId="77777777" w:rsidR="00A236F9" w:rsidRDefault="00A236F9" w:rsidP="00391C9E"/>
        </w:tc>
      </w:tr>
      <w:tr w:rsidR="00A236F9" w14:paraId="2EC2B87D" w14:textId="77777777" w:rsidTr="00AD06DF">
        <w:tc>
          <w:tcPr>
            <w:tcW w:w="2802" w:type="dxa"/>
          </w:tcPr>
          <w:p w14:paraId="14736190" w14:textId="77777777" w:rsidR="00A236F9" w:rsidRDefault="00A236F9" w:rsidP="00391C9E">
            <w:r>
              <w:t>Mobilitás időtartama</w:t>
            </w:r>
          </w:p>
          <w:p w14:paraId="29727BE0" w14:textId="77777777" w:rsidR="00A236F9" w:rsidRDefault="00A236F9" w:rsidP="00AD06DF">
            <w:r>
              <w:t>(</w:t>
            </w:r>
            <w:r w:rsidR="00AD06DF">
              <w:t>munka</w:t>
            </w:r>
            <w:r>
              <w:t>napok száma)</w:t>
            </w:r>
          </w:p>
        </w:tc>
        <w:tc>
          <w:tcPr>
            <w:tcW w:w="11340" w:type="dxa"/>
          </w:tcPr>
          <w:p w14:paraId="2806FA72" w14:textId="77777777" w:rsidR="00A236F9" w:rsidRDefault="00A236F9" w:rsidP="0061350B">
            <w:pPr>
              <w:ind w:firstLine="882"/>
            </w:pPr>
            <w:r>
              <w:t>nap</w:t>
            </w:r>
          </w:p>
        </w:tc>
      </w:tr>
    </w:tbl>
    <w:p w14:paraId="7F2C5B6A" w14:textId="77777777" w:rsidR="0061350B" w:rsidRDefault="0061350B">
      <w:pPr>
        <w:rPr>
          <w:sz w:val="28"/>
          <w:szCs w:val="28"/>
          <w:highlight w:val="lightGray"/>
        </w:rPr>
      </w:pPr>
      <w:r>
        <w:rPr>
          <w:sz w:val="28"/>
          <w:szCs w:val="28"/>
          <w:highlight w:val="lightGray"/>
        </w:rPr>
        <w:br w:type="page"/>
      </w:r>
    </w:p>
    <w:p w14:paraId="63BBE0B3" w14:textId="77777777" w:rsidR="007A6560" w:rsidRPr="007C10F6" w:rsidRDefault="007C10F6" w:rsidP="007C10F6">
      <w:pPr>
        <w:spacing w:line="240" w:lineRule="auto"/>
        <w:rPr>
          <w:sz w:val="28"/>
          <w:szCs w:val="28"/>
        </w:rPr>
      </w:pPr>
      <w:r>
        <w:rPr>
          <w:sz w:val="28"/>
          <w:szCs w:val="28"/>
          <w:highlight w:val="lightGray"/>
        </w:rPr>
        <w:lastRenderedPageBreak/>
        <w:t>Tanulási eredmények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4A394834" w14:textId="77777777" w:rsidTr="007A6560">
        <w:tc>
          <w:tcPr>
            <w:tcW w:w="4714" w:type="dxa"/>
          </w:tcPr>
          <w:p w14:paraId="39A82226" w14:textId="77777777" w:rsidR="007A6560" w:rsidRPr="004B3A33" w:rsidRDefault="007A6560" w:rsidP="007A6560">
            <w:pPr>
              <w:rPr>
                <w:b/>
                <w:bCs/>
              </w:rPr>
            </w:pPr>
            <w:r w:rsidRPr="004B3A33">
              <w:rPr>
                <w:b/>
                <w:bCs/>
              </w:rPr>
              <w:t>Az elvárt tanulási eredmények meghatározása a mobilitás tervezési szakaszában</w:t>
            </w:r>
            <w:r w:rsidR="004B3A33" w:rsidRPr="004B3A33">
              <w:rPr>
                <w:b/>
                <w:bCs/>
              </w:rPr>
              <w:t xml:space="preserve"> (pályázat)</w:t>
            </w:r>
          </w:p>
          <w:p w14:paraId="0232CD99" w14:textId="77777777" w:rsidR="007A6560" w:rsidRPr="00AD06DF" w:rsidRDefault="007A6560" w:rsidP="007A6560">
            <w:r w:rsidRPr="00AD06DF">
              <w:t>(A tanulási folyamat elvárt eredményét írja le, cselekvést jelentő igéket használ, specifikus, konkrét, világos, egyértelmű és mérhető</w:t>
            </w:r>
            <w:r w:rsidR="004B3A33">
              <w:t>.</w:t>
            </w:r>
            <w:r w:rsidRPr="00AD06DF">
              <w:t>)</w:t>
            </w:r>
          </w:p>
        </w:tc>
        <w:tc>
          <w:tcPr>
            <w:tcW w:w="4715" w:type="dxa"/>
          </w:tcPr>
          <w:p w14:paraId="72060620" w14:textId="77777777" w:rsidR="007A6560" w:rsidRPr="004B3A33" w:rsidRDefault="007A6560" w:rsidP="007A6560">
            <w:pPr>
              <w:rPr>
                <w:b/>
                <w:bCs/>
              </w:rPr>
            </w:pPr>
            <w:r w:rsidRPr="004B3A33">
              <w:rPr>
                <w:b/>
                <w:bCs/>
              </w:rPr>
              <w:t>A tanulási eredmények értékelése a mobilitás után</w:t>
            </w:r>
          </w:p>
          <w:p w14:paraId="6C25E586" w14:textId="77777777" w:rsidR="007A6560" w:rsidRPr="00AD06DF" w:rsidRDefault="007A6560" w:rsidP="004B3A33">
            <w:r w:rsidRPr="00AD06DF">
              <w:t>(Az elvárt tanulási eredmények teljesülésének „vizsgálata”, a személyes fejlődés nyomon követése, bizonyítékok a kompetenciafejlődésre.)</w:t>
            </w:r>
          </w:p>
        </w:tc>
        <w:tc>
          <w:tcPr>
            <w:tcW w:w="4715" w:type="dxa"/>
          </w:tcPr>
          <w:p w14:paraId="04E325AB" w14:textId="77777777" w:rsidR="004B3A33" w:rsidRDefault="007A6560" w:rsidP="007A6560">
            <w:r w:rsidRPr="004B3A33">
              <w:rPr>
                <w:b/>
                <w:bCs/>
              </w:rPr>
              <w:t>Hogyan alkalmazhatóak a mobilitás során megszerzett tanulási eredmények a saját munkámban, illetve a küldő intézmény gyakorlatában?</w:t>
            </w:r>
          </w:p>
          <w:p w14:paraId="1928B876" w14:textId="77777777" w:rsidR="007A6560" w:rsidRPr="00AD06DF" w:rsidRDefault="004B3A33" w:rsidP="007A6560">
            <w:r>
              <w:t>(</w:t>
            </w:r>
            <w:r w:rsidR="007A6560" w:rsidRPr="00AD06DF">
              <w:t>A terjesztésre vonatkozó tervek</w:t>
            </w:r>
            <w:r>
              <w:t>.)</w:t>
            </w:r>
          </w:p>
        </w:tc>
      </w:tr>
      <w:tr w:rsidR="007A6560" w14:paraId="40C1FBCE" w14:textId="77777777" w:rsidTr="007C10F6">
        <w:trPr>
          <w:trHeight w:val="2994"/>
        </w:trPr>
        <w:tc>
          <w:tcPr>
            <w:tcW w:w="4714" w:type="dxa"/>
          </w:tcPr>
          <w:p w14:paraId="1293DBB8" w14:textId="77777777" w:rsidR="007A6560" w:rsidRDefault="007A6560" w:rsidP="00391C9E"/>
        </w:tc>
        <w:tc>
          <w:tcPr>
            <w:tcW w:w="4715" w:type="dxa"/>
          </w:tcPr>
          <w:p w14:paraId="4D60D9BD" w14:textId="77777777" w:rsidR="007A6560" w:rsidRDefault="007A6560" w:rsidP="00391C9E"/>
        </w:tc>
        <w:tc>
          <w:tcPr>
            <w:tcW w:w="4715" w:type="dxa"/>
          </w:tcPr>
          <w:p w14:paraId="178E14D5" w14:textId="77777777" w:rsidR="007A6560" w:rsidRDefault="007A6560" w:rsidP="00391C9E"/>
        </w:tc>
      </w:tr>
    </w:tbl>
    <w:p w14:paraId="6CE5F22A" w14:textId="77777777" w:rsidR="00686BE4" w:rsidRPr="00AD06DF" w:rsidRDefault="004B3A33" w:rsidP="00391C9E">
      <w:pPr>
        <w:spacing w:line="240" w:lineRule="auto"/>
      </w:pPr>
      <w:r>
        <w:t>További információ</w:t>
      </w:r>
      <w:r w:rsidR="008B7245">
        <w:t xml:space="preserve">: </w:t>
      </w:r>
      <w:hyperlink r:id="rId8" w:history="1">
        <w:r w:rsidRPr="004B3A33">
          <w:rPr>
            <w:rStyle w:val="Hyperlink"/>
          </w:rPr>
          <w:t>Az iskola és a világ</w:t>
        </w:r>
      </w:hyperlink>
      <w:r>
        <w:t xml:space="preserve"> TKA, 2016.</w:t>
      </w:r>
    </w:p>
    <w:p w14:paraId="4C88176A" w14:textId="77777777" w:rsidR="005E7FFD" w:rsidRDefault="005E7FFD" w:rsidP="00391C9E">
      <w:pPr>
        <w:spacing w:line="240" w:lineRule="auto"/>
      </w:pPr>
      <w:r w:rsidRPr="00854C26">
        <w:rPr>
          <w:sz w:val="28"/>
          <w:szCs w:val="28"/>
          <w:highlight w:val="lightGray"/>
        </w:rPr>
        <w:t>A</w:t>
      </w:r>
      <w:r>
        <w:rPr>
          <w:sz w:val="28"/>
          <w:szCs w:val="28"/>
          <w:highlight w:val="lightGray"/>
        </w:rPr>
        <w:t xml:space="preserve"> </w:t>
      </w:r>
      <w:r w:rsidR="00646D28">
        <w:rPr>
          <w:sz w:val="28"/>
          <w:szCs w:val="28"/>
          <w:highlight w:val="lightGray"/>
        </w:rPr>
        <w:t>továbbképzés</w:t>
      </w:r>
      <w:r w:rsidR="00646D28" w:rsidRPr="005E7FFD">
        <w:rPr>
          <w:sz w:val="28"/>
          <w:szCs w:val="28"/>
          <w:highlight w:val="lightGray"/>
        </w:rPr>
        <w:t xml:space="preserve"> </w:t>
      </w:r>
      <w:r w:rsidRPr="005E7FFD">
        <w:rPr>
          <w:sz w:val="28"/>
          <w:szCs w:val="28"/>
          <w:highlight w:val="lightGray"/>
        </w:rPr>
        <w:t>programj</w:t>
      </w:r>
      <w:r w:rsidR="00646D28" w:rsidRPr="00AD06DF">
        <w:rPr>
          <w:sz w:val="28"/>
          <w:szCs w:val="28"/>
          <w:highlight w:val="lightGray"/>
        </w:rPr>
        <w:t>a</w:t>
      </w:r>
      <w:r w:rsidR="007C10F6">
        <w:rPr>
          <w:sz w:val="28"/>
          <w:szCs w:val="28"/>
          <w:highlight w:val="lightGray"/>
        </w:rPr>
        <w:t xml:space="preserve"> </w:t>
      </w:r>
      <w:r w:rsidR="00AD06DF" w:rsidRPr="00AD06DF">
        <w:rPr>
          <w:sz w:val="28"/>
          <w:szCs w:val="28"/>
          <w:highlight w:val="lightGray"/>
        </w:rPr>
        <w:t xml:space="preserve">/ </w:t>
      </w:r>
      <w:r w:rsidR="00AD06DF">
        <w:rPr>
          <w:sz w:val="28"/>
          <w:szCs w:val="28"/>
          <w:highlight w:val="lightGray"/>
        </w:rPr>
        <w:t>szakmai látogatás (job shadowing)</w:t>
      </w:r>
      <w:r w:rsidR="00AD06DF" w:rsidRPr="00391C9E">
        <w:rPr>
          <w:sz w:val="28"/>
          <w:szCs w:val="28"/>
          <w:highlight w:val="lightGray"/>
        </w:rPr>
        <w:t xml:space="preserve"> munkaterve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70FCC65D" w14:textId="77777777" w:rsidTr="0061350B">
        <w:trPr>
          <w:trHeight w:val="2835"/>
        </w:trPr>
        <w:tc>
          <w:tcPr>
            <w:tcW w:w="14142" w:type="dxa"/>
          </w:tcPr>
          <w:p w14:paraId="1BF71567" w14:textId="77777777" w:rsidR="005E7FFD" w:rsidRDefault="005E7FFD" w:rsidP="0061350B"/>
        </w:tc>
      </w:tr>
    </w:tbl>
    <w:p w14:paraId="2C52D599" w14:textId="77777777" w:rsidR="00391C9E" w:rsidRDefault="00646D28" w:rsidP="00391C9E">
      <w:pPr>
        <w:spacing w:before="120" w:after="0" w:line="240" w:lineRule="auto"/>
        <w:rPr>
          <w:sz w:val="28"/>
          <w:szCs w:val="28"/>
          <w:highlight w:val="lightGray"/>
        </w:rPr>
      </w:pPr>
      <w:r>
        <w:rPr>
          <w:sz w:val="28"/>
          <w:szCs w:val="28"/>
          <w:highlight w:val="lightGray"/>
        </w:rPr>
        <w:t>A r</w:t>
      </w:r>
      <w:r w:rsidR="005E7FFD" w:rsidRPr="005E7FFD">
        <w:rPr>
          <w:sz w:val="28"/>
          <w:szCs w:val="28"/>
          <w:highlight w:val="lightGray"/>
        </w:rPr>
        <w:t>észtvevő fel</w:t>
      </w:r>
      <w:r w:rsidR="002E38FF">
        <w:rPr>
          <w:sz w:val="28"/>
          <w:szCs w:val="28"/>
          <w:highlight w:val="lightGray"/>
        </w:rPr>
        <w:t xml:space="preserve">adatai a mobilitás előtt </w:t>
      </w:r>
    </w:p>
    <w:p w14:paraId="00D91325" w14:textId="77777777" w:rsidR="00391C9E" w:rsidRDefault="00391C9E" w:rsidP="00391C9E">
      <w:pPr>
        <w:spacing w:before="120" w:after="0" w:line="240" w:lineRule="auto"/>
      </w:pPr>
      <w:r w:rsidRPr="00391C9E">
        <w:t xml:space="preserve">Kérjük, </w:t>
      </w:r>
      <w:r w:rsidR="0067146E">
        <w:t>röviden mutassa be</w:t>
      </w:r>
      <w:r w:rsidRPr="00391C9E">
        <w:t>, hogyan készült fel a mobilitásra</w:t>
      </w:r>
      <w:r w:rsidR="002E38F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41A38CB9" w14:textId="77777777" w:rsidTr="003C2C83">
        <w:trPr>
          <w:trHeight w:val="1701"/>
        </w:trPr>
        <w:tc>
          <w:tcPr>
            <w:tcW w:w="14142" w:type="dxa"/>
          </w:tcPr>
          <w:p w14:paraId="22C02DA3" w14:textId="77777777" w:rsidR="00391C9E" w:rsidRDefault="00391C9E" w:rsidP="0061350B">
            <w:pPr>
              <w:spacing w:before="120"/>
            </w:pPr>
          </w:p>
        </w:tc>
      </w:tr>
    </w:tbl>
    <w:p w14:paraId="3A5A77A0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sz w:val="28"/>
          <w:szCs w:val="28"/>
        </w:rPr>
      </w:pPr>
      <w:r>
        <w:rPr>
          <w:sz w:val="28"/>
          <w:szCs w:val="28"/>
        </w:rPr>
        <w:t>Dátum: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093C1A4" w14:textId="56ED66C3" w:rsidR="00262F63" w:rsidRPr="003C2C83" w:rsidRDefault="003C2C83" w:rsidP="00941DB1">
      <w:pPr>
        <w:tabs>
          <w:tab w:val="left" w:pos="11340"/>
        </w:tabs>
        <w:spacing w:after="0" w:line="240" w:lineRule="auto"/>
        <w:rPr>
          <w:sz w:val="28"/>
          <w:rPrChange w:id="0" w:author="Pribil-Kövesdy Döníz" w:date="2026-09-22T12:33:00Z" w16du:dateUtc="2026-09-22T16:33:00Z">
            <w:rPr>
              <w:rFonts w:ascii="Tahoma" w:hAnsi="Tahoma" w:cs="Tahoma"/>
              <w:lang w:val="en-US"/>
            </w:rPr>
          </w:rPrChange>
        </w:rPr>
      </w:pPr>
      <w:r>
        <w:rPr>
          <w:sz w:val="24"/>
          <w:szCs w:val="24"/>
        </w:rPr>
        <w:tab/>
      </w:r>
      <w:r w:rsidRPr="003C2C83">
        <w:rPr>
          <w:sz w:val="28"/>
        </w:rPr>
        <w:t>résztvevő aláírása</w:t>
      </w:r>
    </w:p>
    <w:sectPr w:rsidR="00262F63" w:rsidRPr="003C2C83" w:rsidSect="00941DB1">
      <w:headerReference w:type="default" r:id="rId9"/>
      <w:footerReference w:type="default" r:id="rId10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C6447C" w14:textId="77777777" w:rsidR="00A37649" w:rsidRDefault="00A37649" w:rsidP="00941DB1">
      <w:pPr>
        <w:spacing w:after="0" w:line="240" w:lineRule="auto"/>
      </w:pPr>
      <w:r>
        <w:separator/>
      </w:r>
    </w:p>
  </w:endnote>
  <w:endnote w:type="continuationSeparator" w:id="0">
    <w:p w14:paraId="17E48620" w14:textId="77777777" w:rsidR="00A37649" w:rsidRDefault="00A37649" w:rsidP="00941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7068C7" w14:textId="4CD2FE24" w:rsidR="00725935" w:rsidRPr="00941DB1" w:rsidRDefault="007259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773D5A" w14:textId="77777777" w:rsidR="00A37649" w:rsidRDefault="00A37649" w:rsidP="00941DB1">
      <w:pPr>
        <w:spacing w:after="0" w:line="240" w:lineRule="auto"/>
      </w:pPr>
      <w:r>
        <w:separator/>
      </w:r>
    </w:p>
  </w:footnote>
  <w:footnote w:type="continuationSeparator" w:id="0">
    <w:p w14:paraId="3F864ECE" w14:textId="77777777" w:rsidR="00A37649" w:rsidRDefault="00A37649" w:rsidP="00941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3DDF24" w14:textId="4E026469" w:rsidR="00725935" w:rsidRPr="00941DB1" w:rsidRDefault="0061350B" w:rsidP="00941DB1">
    <w:pPr>
      <w:spacing w:after="0" w:line="240" w:lineRule="auto"/>
      <w:jc w:val="right"/>
      <w:rPr>
        <w:b/>
        <w:color w:val="0000FF"/>
        <w:sz w:val="16"/>
      </w:rPr>
    </w:pPr>
    <w:r>
      <w:rPr>
        <w:noProof/>
        <w:lang w:eastAsia="hu-HU"/>
      </w:rPr>
      <w:drawing>
        <wp:anchor distT="0" distB="0" distL="114300" distR="114300" simplePos="0" relativeHeight="251665408" behindDoc="1" locked="0" layoutInCell="1" allowOverlap="1" wp14:anchorId="592AEDEF" wp14:editId="5EF6C71C">
          <wp:simplePos x="0" y="0"/>
          <wp:positionH relativeFrom="margin">
            <wp:posOffset>7216140</wp:posOffset>
          </wp:positionH>
          <wp:positionV relativeFrom="margin">
            <wp:posOffset>-630555</wp:posOffset>
          </wp:positionV>
          <wp:extent cx="1671955" cy="503555"/>
          <wp:effectExtent l="0" t="0" r="4445" b="0"/>
          <wp:wrapSquare wrapText="bothSides"/>
          <wp:docPr id="8" name="Kép 2" descr="N:\Erasmus_Plus\tka_logo_magyar_új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ép 2" descr="N:\Erasmus_Plus\tka_logo_magyar_új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955" cy="503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hu-HU"/>
      </w:rPr>
      <w:drawing>
        <wp:anchor distT="0" distB="0" distL="114300" distR="114300" simplePos="0" relativeHeight="251664384" behindDoc="1" locked="0" layoutInCell="1" allowOverlap="1" wp14:anchorId="5FFDC5EC" wp14:editId="259ED3AA">
          <wp:simplePos x="0" y="0"/>
          <wp:positionH relativeFrom="column">
            <wp:posOffset>-16779</wp:posOffset>
          </wp:positionH>
          <wp:positionV relativeFrom="paragraph">
            <wp:posOffset>-217170</wp:posOffset>
          </wp:positionV>
          <wp:extent cx="1889634" cy="540000"/>
          <wp:effectExtent l="0" t="0" r="0" b="0"/>
          <wp:wrapNone/>
          <wp:docPr id="7" name="Kép 1" descr="N:\Erasmus_Plus\02_Erasmus\KA1\erasmus+logo_mi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ép 1" descr="N:\Erasmus_Plus\02_Erasmus\KA1\erasmus+logo_mic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9634" cy="54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9E082F1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179887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7CDEDE6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91BA0B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7B1731"/>
    <w:multiLevelType w:val="hybridMultilevel"/>
    <w:tmpl w:val="388A8916"/>
    <w:lvl w:ilvl="0" w:tplc="A7784C3A">
      <w:start w:val="1"/>
      <w:numFmt w:val="decimal"/>
      <w:pStyle w:val="Num123"/>
      <w:lvlText w:val="%1."/>
      <w:lvlJc w:val="left"/>
      <w:pPr>
        <w:ind w:left="720" w:hanging="360"/>
      </w:pPr>
      <w:rPr>
        <w:rFonts w:asciiTheme="majorHAnsi" w:hAnsiTheme="majorHAnsi" w:hint="default"/>
        <w:color w:val="E2201A" w:themeColor="accent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1908DD"/>
    <w:multiLevelType w:val="hybridMultilevel"/>
    <w:tmpl w:val="2154168C"/>
    <w:lvl w:ilvl="0" w:tplc="578E7818">
      <w:start w:val="1"/>
      <w:numFmt w:val="bullet"/>
      <w:pStyle w:val="NumStrich"/>
      <w:lvlText w:val="—"/>
      <w:lvlJc w:val="left"/>
      <w:pPr>
        <w:ind w:left="720" w:hanging="360"/>
      </w:pPr>
      <w:rPr>
        <w:rFonts w:ascii="Tahoma" w:hAnsi="Tahoma" w:hint="default"/>
        <w:color w:val="E2201A" w:themeColor="accen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303410">
    <w:abstractNumId w:val="3"/>
  </w:num>
  <w:num w:numId="2" w16cid:durableId="1132357787">
    <w:abstractNumId w:val="2"/>
  </w:num>
  <w:num w:numId="3" w16cid:durableId="618414851">
    <w:abstractNumId w:val="1"/>
  </w:num>
  <w:num w:numId="4" w16cid:durableId="2065176698">
    <w:abstractNumId w:val="0"/>
  </w:num>
  <w:num w:numId="5" w16cid:durableId="898706436">
    <w:abstractNumId w:val="4"/>
  </w:num>
  <w:num w:numId="6" w16cid:durableId="1949895213">
    <w:abstractNumId w:val="5"/>
  </w:num>
  <w:num w:numId="7" w16cid:durableId="1280604686">
    <w:abstractNumId w:val="5"/>
    <w:lvlOverride w:ilvl="0">
      <w:startOverride w:val="1"/>
    </w:lvlOverride>
  </w:num>
  <w:num w:numId="8" w16cid:durableId="1903104069">
    <w:abstractNumId w:val="7"/>
  </w:num>
  <w:num w:numId="9" w16cid:durableId="787941564">
    <w:abstractNumId w:val="8"/>
  </w:num>
  <w:num w:numId="10" w16cid:durableId="199514337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1363301-227C-4AA4-AA0A-E11D3ADB0392}"/>
    <w:docVar w:name="dgnword-eventsink" w:val="89371784"/>
  </w:docVars>
  <w:rsids>
    <w:rsidRoot w:val="003215E7"/>
    <w:rsid w:val="00030EFD"/>
    <w:rsid w:val="00063B3A"/>
    <w:rsid w:val="00087289"/>
    <w:rsid w:val="000A7438"/>
    <w:rsid w:val="000D1DB9"/>
    <w:rsid w:val="000D3359"/>
    <w:rsid w:val="000E3DFF"/>
    <w:rsid w:val="000F65D9"/>
    <w:rsid w:val="001C1792"/>
    <w:rsid w:val="001F2178"/>
    <w:rsid w:val="001F3806"/>
    <w:rsid w:val="00241D20"/>
    <w:rsid w:val="00262F63"/>
    <w:rsid w:val="002A33CF"/>
    <w:rsid w:val="002E38FF"/>
    <w:rsid w:val="002F71C7"/>
    <w:rsid w:val="003215E7"/>
    <w:rsid w:val="00341D68"/>
    <w:rsid w:val="00341F8F"/>
    <w:rsid w:val="00353F81"/>
    <w:rsid w:val="00361CF1"/>
    <w:rsid w:val="003860AA"/>
    <w:rsid w:val="00391C9E"/>
    <w:rsid w:val="003C2C83"/>
    <w:rsid w:val="00440F44"/>
    <w:rsid w:val="00497E0D"/>
    <w:rsid w:val="004A1FFC"/>
    <w:rsid w:val="004B3A33"/>
    <w:rsid w:val="004F7569"/>
    <w:rsid w:val="005456C7"/>
    <w:rsid w:val="0056068A"/>
    <w:rsid w:val="005E5701"/>
    <w:rsid w:val="005E7FFD"/>
    <w:rsid w:val="00612312"/>
    <w:rsid w:val="0061350B"/>
    <w:rsid w:val="006410C4"/>
    <w:rsid w:val="00646D28"/>
    <w:rsid w:val="00657545"/>
    <w:rsid w:val="00660673"/>
    <w:rsid w:val="0067146E"/>
    <w:rsid w:val="00686BE4"/>
    <w:rsid w:val="006F10F7"/>
    <w:rsid w:val="00725935"/>
    <w:rsid w:val="00745206"/>
    <w:rsid w:val="0074549C"/>
    <w:rsid w:val="00745992"/>
    <w:rsid w:val="007868D9"/>
    <w:rsid w:val="00791A71"/>
    <w:rsid w:val="007A6560"/>
    <w:rsid w:val="007C10F6"/>
    <w:rsid w:val="007F3E6C"/>
    <w:rsid w:val="007F58D8"/>
    <w:rsid w:val="00854C26"/>
    <w:rsid w:val="00866058"/>
    <w:rsid w:val="00871320"/>
    <w:rsid w:val="00871DFE"/>
    <w:rsid w:val="00875E83"/>
    <w:rsid w:val="008B5DD4"/>
    <w:rsid w:val="008B7245"/>
    <w:rsid w:val="00941DB1"/>
    <w:rsid w:val="00A1440D"/>
    <w:rsid w:val="00A236F9"/>
    <w:rsid w:val="00A37649"/>
    <w:rsid w:val="00A77AEF"/>
    <w:rsid w:val="00AC23BC"/>
    <w:rsid w:val="00AD06DF"/>
    <w:rsid w:val="00AE6216"/>
    <w:rsid w:val="00B20EE6"/>
    <w:rsid w:val="00B411EF"/>
    <w:rsid w:val="00B63337"/>
    <w:rsid w:val="00BB46E5"/>
    <w:rsid w:val="00BF0FFD"/>
    <w:rsid w:val="00C26404"/>
    <w:rsid w:val="00C7139F"/>
    <w:rsid w:val="00C972B6"/>
    <w:rsid w:val="00CB52B1"/>
    <w:rsid w:val="00CF5683"/>
    <w:rsid w:val="00D04F2B"/>
    <w:rsid w:val="00D12036"/>
    <w:rsid w:val="00D465CF"/>
    <w:rsid w:val="00D64D94"/>
    <w:rsid w:val="00DE1D52"/>
    <w:rsid w:val="00E62B22"/>
    <w:rsid w:val="00EE5473"/>
    <w:rsid w:val="00F520F7"/>
    <w:rsid w:val="00F71481"/>
    <w:rsid w:val="00F8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39F"/>
    <w:pPr>
      <w:keepNext/>
      <w:keepLines/>
      <w:spacing w:after="260" w:line="520" w:lineRule="atLeast"/>
      <w:outlineLvl w:val="0"/>
    </w:pPr>
    <w:rPr>
      <w:rFonts w:eastAsiaTheme="majorEastAsia" w:cstheme="majorBidi"/>
      <w:bCs/>
      <w:color w:val="E2201A" w:themeColor="accent1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6E5"/>
    <w:pPr>
      <w:spacing w:before="520" w:after="260"/>
      <w:outlineLvl w:val="1"/>
    </w:pPr>
    <w:rPr>
      <w:caps/>
      <w:color w:val="E2201A" w:themeColor="accent1"/>
      <w:sz w:val="23"/>
      <w:szCs w:val="23"/>
    </w:rPr>
  </w:style>
  <w:style w:type="paragraph" w:styleId="Heading3">
    <w:name w:val="heading 3"/>
    <w:basedOn w:val="Standardmedium"/>
    <w:next w:val="Normal"/>
    <w:link w:val="Heading3Char"/>
    <w:uiPriority w:val="9"/>
    <w:unhideWhenUsed/>
    <w:qFormat/>
    <w:rsid w:val="00725935"/>
    <w:pPr>
      <w:spacing w:after="26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1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701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2B6"/>
    <w:rPr>
      <w:lang w:val="hu-HU"/>
    </w:rPr>
  </w:style>
  <w:style w:type="character" w:customStyle="1" w:styleId="Heading1Char">
    <w:name w:val="Heading 1 Char"/>
    <w:basedOn w:val="DefaultParagraphFont"/>
    <w:link w:val="Heading1"/>
    <w:uiPriority w:val="9"/>
    <w:rsid w:val="00C7139F"/>
    <w:rPr>
      <w:rFonts w:eastAsiaTheme="majorEastAsia" w:cstheme="majorBidi"/>
      <w:bCs/>
      <w:color w:val="E2201A" w:themeColor="accent1"/>
      <w:sz w:val="42"/>
      <w:szCs w:val="28"/>
    </w:rPr>
  </w:style>
  <w:style w:type="character" w:styleId="Emphasis">
    <w:name w:val="Emphasis"/>
    <w:uiPriority w:val="20"/>
    <w:rsid w:val="00AC23BC"/>
    <w:rPr>
      <w:rFonts w:asciiTheme="majorHAnsi" w:hAnsiTheme="majorHAnsi"/>
    </w:rPr>
  </w:style>
  <w:style w:type="paragraph" w:customStyle="1" w:styleId="Standardmedium">
    <w:name w:val="Standard medium"/>
    <w:basedOn w:val="Normal"/>
    <w:qFormat/>
    <w:rsid w:val="00AC23BC"/>
    <w:rPr>
      <w:rFonts w:asciiTheme="majorHAnsi" w:hAnsiTheme="majorHAnsi"/>
    </w:rPr>
  </w:style>
  <w:style w:type="character" w:customStyle="1" w:styleId="Heading2Char">
    <w:name w:val="Heading 2 Char"/>
    <w:basedOn w:val="DefaultParagraphFont"/>
    <w:link w:val="Heading2"/>
    <w:uiPriority w:val="9"/>
    <w:rsid w:val="00BB46E5"/>
    <w:rPr>
      <w:caps/>
      <w:color w:val="E2201A" w:themeColor="accent1"/>
      <w:sz w:val="23"/>
      <w:szCs w:val="23"/>
    </w:rPr>
  </w:style>
  <w:style w:type="paragraph" w:styleId="Title">
    <w:name w:val="Title"/>
    <w:basedOn w:val="Normal"/>
    <w:next w:val="Normal"/>
    <w:link w:val="TitleChar"/>
    <w:uiPriority w:val="10"/>
    <w:qFormat/>
    <w:rsid w:val="00341D68"/>
    <w:pPr>
      <w:framePr w:w="5670" w:wrap="around" w:vAnchor="page" w:hAnchor="text" w:y="2156"/>
    </w:pPr>
    <w:rPr>
      <w:color w:val="9B9C9E" w:themeColor="accent3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D68"/>
    <w:rPr>
      <w:color w:val="9B9C9E" w:themeColor="accent3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725935"/>
    <w:rPr>
      <w:rFonts w:asciiTheme="majorHAnsi" w:hAnsiTheme="majorHAnsi"/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BB46E5"/>
    <w:pPr>
      <w:tabs>
        <w:tab w:val="right" w:pos="7927"/>
      </w:tabs>
      <w:spacing w:before="260" w:after="260"/>
      <w:ind w:right="1985"/>
    </w:pPr>
    <w:rPr>
      <w:color w:val="6E6F71" w:themeColor="accent2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725935"/>
    <w:pPr>
      <w:tabs>
        <w:tab w:val="right" w:pos="7927"/>
      </w:tabs>
    </w:pPr>
  </w:style>
  <w:style w:type="character" w:styleId="Hyperlink">
    <w:name w:val="Hyperlink"/>
    <w:basedOn w:val="DefaultParagraphFont"/>
    <w:uiPriority w:val="99"/>
    <w:unhideWhenUsed/>
    <w:rsid w:val="004B3A33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25935"/>
    <w:pPr>
      <w:spacing w:before="120" w:after="120" w:line="220" w:lineRule="atLeast"/>
    </w:pPr>
    <w:rPr>
      <w:color w:val="6E6F71" w:themeColor="accent2"/>
      <w:sz w:val="16"/>
      <w:szCs w:val="16"/>
    </w:rPr>
  </w:style>
  <w:style w:type="paragraph" w:styleId="ListParagraph">
    <w:name w:val="List Paragraph"/>
    <w:basedOn w:val="Normal"/>
    <w:uiPriority w:val="34"/>
    <w:qFormat/>
    <w:rsid w:val="00725935"/>
    <w:pPr>
      <w:ind w:left="720"/>
      <w:contextualSpacing/>
    </w:pPr>
  </w:style>
  <w:style w:type="paragraph" w:customStyle="1" w:styleId="Num123">
    <w:name w:val="Num_123"/>
    <w:basedOn w:val="ListParagraph"/>
    <w:qFormat/>
    <w:rsid w:val="007F58D8"/>
    <w:pPr>
      <w:numPr>
        <w:numId w:val="5"/>
      </w:numPr>
      <w:tabs>
        <w:tab w:val="left" w:pos="357"/>
      </w:tabs>
      <w:ind w:left="357" w:hanging="357"/>
    </w:pPr>
  </w:style>
  <w:style w:type="paragraph" w:customStyle="1" w:styleId="NumStrich">
    <w:name w:val="Num_Strich"/>
    <w:basedOn w:val="ListParagraph"/>
    <w:qFormat/>
    <w:rsid w:val="00E62B22"/>
    <w:pPr>
      <w:numPr>
        <w:numId w:val="6"/>
      </w:numPr>
      <w:tabs>
        <w:tab w:val="left" w:pos="357"/>
      </w:tabs>
      <w:spacing w:line="480" w:lineRule="auto"/>
      <w:ind w:left="357" w:hanging="35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473"/>
    <w:rPr>
      <w:rFonts w:ascii="Tahoma" w:hAnsi="Tahoma" w:cs="Tahoma"/>
      <w:sz w:val="16"/>
      <w:szCs w:val="16"/>
      <w:lang w:val="hu-HU"/>
    </w:rPr>
  </w:style>
  <w:style w:type="paragraph" w:styleId="Revision">
    <w:name w:val="Revision"/>
    <w:hidden/>
    <w:uiPriority w:val="99"/>
    <w:semiHidden/>
    <w:rsid w:val="00030EFD"/>
    <w:pPr>
      <w:spacing w:after="0" w:line="240" w:lineRule="auto"/>
    </w:pPr>
    <w:rPr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575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ka.hu/konyv/7099/az-iskola-es-a-vila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wender\AppData\Roaming\Microsoft\Templates\FFI%20Presseinformation%20mit%20Logo%20Tahoma%202013%20NeuNeu.dotx" TargetMode="External"/></Relationships>
</file>

<file path=word/theme/theme1.xml><?xml version="1.0" encoding="utf-8"?>
<a:theme xmlns:a="http://schemas.openxmlformats.org/drawingml/2006/main" name="Larissa">
  <a:themeElements>
    <a:clrScheme name="FFI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E2201A"/>
      </a:accent1>
      <a:accent2>
        <a:srgbClr val="6E6F71"/>
      </a:accent2>
      <a:accent3>
        <a:srgbClr val="9B9C9E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ahoma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4DF46B-4ADB-4A65-9A95-526284FF2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C:\Users\Anwender\AppData\Roaming\Microsoft\Templates\FFI Presseinformation mit Logo Tahoma 2013 NeuNeu.dotx</Template>
  <TotalTime>0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Fachverband Faltschachtel-Industrie e.V.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creator>Anwender</dc:creator>
  <cp:lastModifiedBy>Arthur Souza Rodrigues</cp:lastModifiedBy>
  <cp:revision>2</cp:revision>
  <cp:lastPrinted>2015-09-02T10:53:00Z</cp:lastPrinted>
  <dcterms:created xsi:type="dcterms:W3CDTF">2026-09-29T02:15:00Z</dcterms:created>
  <dcterms:modified xsi:type="dcterms:W3CDTF">2026-09-29T02:15:00Z</dcterms:modified>
</cp:coreProperties>
</file>