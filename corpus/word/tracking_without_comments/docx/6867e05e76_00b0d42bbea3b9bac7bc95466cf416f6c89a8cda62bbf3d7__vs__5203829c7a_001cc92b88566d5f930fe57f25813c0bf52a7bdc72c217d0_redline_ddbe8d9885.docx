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1047F83" w14:textId="77777777" w:rsidR="002E5199" w:rsidRDefault="002E5199" w:rsidP="009700EB">
      <w:pPr>
        <w:pStyle w:val="Default"/>
        <w:rPr>
          <w:ins w:id="4" w:author="uzivatel" w:date="2026-09-22T12:42:00Z" w16du:dateUtc="2026-09-22T16:42:00Z"/>
          <w:b/>
          <w:bCs/>
          <w:sz w:val="22"/>
          <w:szCs w:val="22"/>
          <w:u w:val="single"/>
        </w:rPr>
      </w:pPr>
    </w:p>
    <w:p w14:paraId="149C9417" w14:textId="77777777" w:rsidR="002E5199" w:rsidRDefault="002E5199" w:rsidP="002E5199">
      <w:pPr>
        <w:pStyle w:val="Heading4"/>
        <w:jc w:val="center"/>
        <w:rPr>
          <w:ins w:id="5" w:author="uzivatel" w:date="2026-09-22T12:42:00Z" w16du:dateUtc="2026-09-22T16:42:00Z"/>
          <w:sz w:val="34"/>
        </w:rPr>
      </w:pPr>
      <w:ins w:id="6" w:author="uzivatel" w:date="2026-09-22T12:42:00Z" w16du:dateUtc="2026-09-22T16:42:00Z">
        <w:r>
          <w:rPr>
            <w:sz w:val="34"/>
          </w:rPr>
          <w:t>Základní škola Rumburk, U Nemocnice 1132/5, okres Děčín, p. o.</w:t>
        </w:r>
      </w:ins>
    </w:p>
    <w:p w14:paraId="55EA057B" w14:textId="77777777" w:rsidR="002E5199" w:rsidRDefault="002E5199" w:rsidP="002E5199">
      <w:pPr>
        <w:rPr>
          <w:ins w:id="7" w:author="uzivatel" w:date="2026-09-22T12:42:00Z" w16du:dateUtc="2026-09-22T16:42:00Z"/>
          <w:sz w:val="16"/>
        </w:rPr>
      </w:pPr>
      <w:ins w:id="8" w:author="uzivatel" w:date="2026-09-22T12:42:00Z" w16du:dateUtc="2026-09-22T16:42:00Z">
        <w:r>
          <w:rPr>
            <w:sz w:val="16"/>
          </w:rPr>
          <w:t>U Nemocnice  1132/5, 408 01 Rumburk          IČ : 72744430             Telefon: 412332730            Fax : 412315800            kontakt@zsunemocnice.cz</w:t>
        </w:r>
      </w:ins>
    </w:p>
    <w:p w14:paraId="0DE11255" w14:textId="77777777" w:rsidR="00067C1B" w:rsidRDefault="00067C1B" w:rsidP="002E5199">
      <w:pPr>
        <w:pStyle w:val="Default"/>
        <w:jc w:val="center"/>
        <w:rPr>
          <w:ins w:id="9" w:author="uzivatel" w:date="2026-09-22T12:42:00Z" w16du:dateUtc="2026-09-22T16:42:00Z"/>
        </w:rPr>
      </w:pPr>
    </w:p>
    <w:p w14:paraId="0E8907C5" w14:textId="77777777" w:rsidR="009700EB" w:rsidRPr="00AF69EB" w:rsidRDefault="009700EB" w:rsidP="002E5199">
      <w:pPr>
        <w:pStyle w:val="Default"/>
        <w:jc w:val="center"/>
        <w:rPr>
          <w:ins w:id="10" w:author="uzivatel" w:date="2026-09-22T12:42:00Z" w16du:dateUtc="2026-09-22T16:42:00Z"/>
          <w:b/>
          <w:bCs/>
          <w:sz w:val="22"/>
          <w:szCs w:val="22"/>
          <w:u w:val="single"/>
        </w:rPr>
      </w:pPr>
      <w:ins w:id="11" w:author="uzivatel" w:date="2026-09-22T12:42:00Z" w16du:dateUtc="2026-09-22T16:42:00Z">
        <w:r>
          <w:fldChar w:fldCharType="begin"/>
        </w:r>
        <w:r>
          <w:instrText>HYPERLINK "http://www.zsunemocnice.cz/zakladni-skola/aktuality-1/novinky/obnoveni-osobni-pritomnosti-zaku-9-rocniku-ve-skole-476cs.html" \o "Obnovení osobní přítomnosti žáků 9. ročníku ve škole  (Zobrazit více)"</w:instrText>
        </w:r>
        <w:r>
          <w:fldChar w:fldCharType="separate"/>
        </w:r>
        <w:r w:rsidRPr="002E5199">
          <w:rPr>
            <w:b/>
            <w:bCs/>
            <w:sz w:val="32"/>
            <w:szCs w:val="32"/>
            <w:u w:val="single"/>
          </w:rPr>
          <w:t xml:space="preserve">Obnovení osobní přítomnosti žáků </w:t>
        </w:r>
        <w:r w:rsidR="00596269">
          <w:rPr>
            <w:b/>
            <w:bCs/>
            <w:sz w:val="32"/>
            <w:szCs w:val="32"/>
            <w:u w:val="single"/>
          </w:rPr>
          <w:t>2</w:t>
        </w:r>
        <w:r w:rsidRPr="002E5199">
          <w:rPr>
            <w:b/>
            <w:bCs/>
            <w:sz w:val="32"/>
            <w:szCs w:val="32"/>
            <w:u w:val="single"/>
          </w:rPr>
          <w:t xml:space="preserve">. </w:t>
        </w:r>
        <w:r w:rsidR="00596269">
          <w:rPr>
            <w:b/>
            <w:bCs/>
            <w:sz w:val="32"/>
            <w:szCs w:val="32"/>
            <w:u w:val="single"/>
          </w:rPr>
          <w:t>stupně</w:t>
        </w:r>
        <w:r w:rsidRPr="002E5199">
          <w:rPr>
            <w:b/>
            <w:bCs/>
            <w:sz w:val="32"/>
            <w:szCs w:val="32"/>
            <w:u w:val="single"/>
          </w:rPr>
          <w:t xml:space="preserve"> ve škole </w:t>
        </w:r>
        <w:r>
          <w:fldChar w:fldCharType="end"/>
        </w:r>
      </w:ins>
    </w:p>
    <w:p w14:paraId="39FBCF95" w14:textId="77777777" w:rsidR="009D457F" w:rsidRDefault="009D457F" w:rsidP="009700EB">
      <w:pPr>
        <w:pStyle w:val="Default"/>
        <w:rPr>
          <w:ins w:id="12" w:author="uzivatel" w:date="2026-09-22T12:42:00Z" w16du:dateUtc="2026-09-22T16:42:00Z"/>
          <w:b/>
          <w:bCs/>
          <w:sz w:val="22"/>
          <w:szCs w:val="22"/>
        </w:rPr>
      </w:pPr>
    </w:p>
    <w:p w14:paraId="0C5757C1" w14:textId="77777777" w:rsidR="009700EB" w:rsidRDefault="009700EB" w:rsidP="009700EB">
      <w:pPr>
        <w:pStyle w:val="Default"/>
        <w:rPr>
          <w:ins w:id="13" w:author="uzivatel" w:date="2026-09-22T12:42:00Z" w16du:dateUtc="2026-09-22T16:42:00Z"/>
          <w:rFonts w:ascii="Roboto" w:hAnsi="Roboto"/>
        </w:rPr>
      </w:pPr>
      <w:ins w:id="14" w:author="uzivatel" w:date="2026-09-22T12:42:00Z" w16du:dateUtc="2026-09-22T16:42:00Z">
        <w:r>
          <w:rPr>
            <w:rFonts w:ascii="Roboto" w:hAnsi="Roboto"/>
          </w:rPr>
          <w:t>V souladu s</w:t>
        </w:r>
        <w:r w:rsidR="00F92274">
          <w:rPr>
            <w:rFonts w:ascii="Roboto" w:hAnsi="Roboto"/>
          </w:rPr>
          <w:t xml:space="preserve"> aktualizovaným dokumentem MŠMT </w:t>
        </w:r>
        <w:r w:rsidR="009D457F">
          <w:rPr>
            <w:rFonts w:ascii="Roboto" w:hAnsi="Roboto"/>
          </w:rPr>
          <w:t>„</w:t>
        </w:r>
        <w:r w:rsidR="00F92274">
          <w:rPr>
            <w:rFonts w:ascii="Roboto" w:hAnsi="Roboto"/>
          </w:rPr>
          <w:t>Ochrana zdraví a provoz základních škol v období do konce školního roku 2019/2020</w:t>
        </w:r>
        <w:r w:rsidR="009D457F">
          <w:rPr>
            <w:rFonts w:ascii="Roboto" w:hAnsi="Roboto"/>
          </w:rPr>
          <w:t xml:space="preserve"> “</w:t>
        </w:r>
        <w:r w:rsidR="00F92274">
          <w:rPr>
            <w:rFonts w:ascii="Roboto" w:hAnsi="Roboto"/>
          </w:rPr>
          <w:t xml:space="preserve"> ze dne 27. 5. 2020 </w:t>
        </w:r>
        <w:r w:rsidR="00D166A3">
          <w:rPr>
            <w:rFonts w:ascii="Roboto" w:hAnsi="Roboto"/>
          </w:rPr>
          <w:t xml:space="preserve">je žákům 2. </w:t>
        </w:r>
        <w:r w:rsidR="009D457F">
          <w:rPr>
            <w:rFonts w:ascii="Roboto" w:hAnsi="Roboto"/>
          </w:rPr>
          <w:t>s</w:t>
        </w:r>
        <w:r w:rsidR="00D166A3">
          <w:rPr>
            <w:rFonts w:ascii="Roboto" w:hAnsi="Roboto"/>
          </w:rPr>
          <w:t xml:space="preserve">tupně </w:t>
        </w:r>
        <w:r w:rsidR="003A4848">
          <w:rPr>
            <w:rFonts w:ascii="Roboto" w:hAnsi="Roboto"/>
          </w:rPr>
          <w:t>umožněna</w:t>
        </w:r>
        <w:r w:rsidR="00D166A3">
          <w:rPr>
            <w:rFonts w:ascii="Roboto" w:hAnsi="Roboto"/>
          </w:rPr>
          <w:t xml:space="preserve"> </w:t>
        </w:r>
        <w:r w:rsidR="009D457F">
          <w:rPr>
            <w:rFonts w:ascii="Roboto" w:hAnsi="Roboto"/>
          </w:rPr>
          <w:t xml:space="preserve">od 8. 6. 2020 </w:t>
        </w:r>
        <w:r w:rsidR="00D166A3">
          <w:rPr>
            <w:rFonts w:ascii="Roboto" w:hAnsi="Roboto"/>
          </w:rPr>
          <w:t xml:space="preserve">přítomnost v základní škole zejména </w:t>
        </w:r>
        <w:r w:rsidR="003A4848">
          <w:rPr>
            <w:rFonts w:ascii="Roboto" w:hAnsi="Roboto"/>
          </w:rPr>
          <w:t>z těchto důvodů:</w:t>
        </w:r>
      </w:ins>
    </w:p>
    <w:p w14:paraId="0DCE4BAD" w14:textId="77777777" w:rsidR="004714D6" w:rsidRDefault="003A4848" w:rsidP="003A4848">
      <w:pPr>
        <w:pStyle w:val="Default"/>
        <w:numPr>
          <w:ilvl w:val="0"/>
          <w:numId w:val="20"/>
        </w:numPr>
        <w:rPr>
          <w:ins w:id="15" w:author="uzivatel" w:date="2026-09-22T12:42:00Z" w16du:dateUtc="2026-09-22T16:42:00Z"/>
          <w:rFonts w:ascii="Roboto" w:hAnsi="Roboto"/>
        </w:rPr>
      </w:pPr>
      <w:ins w:id="16" w:author="uzivatel" w:date="2026-09-22T12:42:00Z" w16du:dateUtc="2026-09-22T16:42:00Z">
        <w:r w:rsidRPr="004714D6">
          <w:rPr>
            <w:rFonts w:ascii="Roboto" w:hAnsi="Roboto"/>
          </w:rPr>
          <w:t xml:space="preserve">individuální nebo skupinové (opět do 15 žáků) konzultace </w:t>
        </w:r>
      </w:ins>
    </w:p>
    <w:p w14:paraId="3E39E70B" w14:textId="77777777" w:rsidR="003A4848" w:rsidRPr="004714D6" w:rsidRDefault="003A4848" w:rsidP="003A4848">
      <w:pPr>
        <w:pStyle w:val="Default"/>
        <w:numPr>
          <w:ilvl w:val="0"/>
          <w:numId w:val="20"/>
        </w:numPr>
        <w:rPr>
          <w:ins w:id="17" w:author="uzivatel" w:date="2026-09-22T12:42:00Z" w16du:dateUtc="2026-09-22T16:42:00Z"/>
          <w:rFonts w:ascii="Roboto" w:hAnsi="Roboto"/>
        </w:rPr>
      </w:pPr>
      <w:ins w:id="18" w:author="uzivatel" w:date="2026-09-22T12:42:00Z" w16du:dateUtc="2026-09-22T16:42:00Z">
        <w:r w:rsidRPr="004714D6">
          <w:rPr>
            <w:rFonts w:ascii="Roboto" w:hAnsi="Roboto"/>
          </w:rPr>
          <w:t xml:space="preserve">setkání s vyučujícím navazující na vzdělávání na dálku (objasnění nebo upevnění učiva, zadání samostatného učení mimo školu) a v souvislosti s hodnocením vzdělávání za školní rok 2019/2020 </w:t>
        </w:r>
      </w:ins>
    </w:p>
    <w:p w14:paraId="4E615781" w14:textId="77777777" w:rsidR="003A4848" w:rsidRDefault="003A4848" w:rsidP="003A4848">
      <w:pPr>
        <w:pStyle w:val="Default"/>
        <w:numPr>
          <w:ilvl w:val="0"/>
          <w:numId w:val="20"/>
        </w:numPr>
        <w:rPr>
          <w:ins w:id="19" w:author="uzivatel" w:date="2026-09-22T12:42:00Z" w16du:dateUtc="2026-09-22T16:42:00Z"/>
          <w:rFonts w:ascii="Roboto" w:hAnsi="Roboto"/>
        </w:rPr>
      </w:pPr>
      <w:ins w:id="20" w:author="uzivatel" w:date="2026-09-22T12:42:00Z" w16du:dateUtc="2026-09-22T16:42:00Z">
        <w:r>
          <w:rPr>
            <w:rFonts w:ascii="Roboto" w:hAnsi="Roboto"/>
          </w:rPr>
          <w:t>s</w:t>
        </w:r>
        <w:r w:rsidRPr="003A4848">
          <w:rPr>
            <w:rFonts w:ascii="Roboto" w:hAnsi="Roboto"/>
          </w:rPr>
          <w:t>ocializační aktivity</w:t>
        </w:r>
      </w:ins>
    </w:p>
    <w:p w14:paraId="0766C6C9" w14:textId="77777777" w:rsidR="003A4848" w:rsidRDefault="003A4848" w:rsidP="003A4848">
      <w:pPr>
        <w:pStyle w:val="Default"/>
        <w:numPr>
          <w:ilvl w:val="0"/>
          <w:numId w:val="20"/>
        </w:numPr>
        <w:rPr>
          <w:ins w:id="21" w:author="uzivatel" w:date="2026-09-22T12:42:00Z" w16du:dateUtc="2026-09-22T16:42:00Z"/>
          <w:rFonts w:ascii="Roboto" w:hAnsi="Roboto"/>
        </w:rPr>
      </w:pPr>
      <w:ins w:id="22" w:author="uzivatel" w:date="2026-09-22T12:42:00Z" w16du:dateUtc="2026-09-22T16:42:00Z">
        <w:r>
          <w:rPr>
            <w:rFonts w:ascii="Roboto" w:hAnsi="Roboto"/>
          </w:rPr>
          <w:t>v</w:t>
        </w:r>
        <w:r w:rsidRPr="003A4848">
          <w:rPr>
            <w:rFonts w:ascii="Roboto" w:hAnsi="Roboto"/>
          </w:rPr>
          <w:t>yzvednutí školních potřeb nebo jiných osobních věcí žáků, které z důvodu zákazu osobní př</w:t>
        </w:r>
        <w:r>
          <w:rPr>
            <w:rFonts w:ascii="Roboto" w:hAnsi="Roboto"/>
          </w:rPr>
          <w:t>ítomnosti žáků zůstaly ve škole</w:t>
        </w:r>
        <w:r w:rsidRPr="003A4848">
          <w:rPr>
            <w:rFonts w:ascii="Roboto" w:hAnsi="Roboto"/>
          </w:rPr>
          <w:t xml:space="preserve"> </w:t>
        </w:r>
      </w:ins>
    </w:p>
    <w:p w14:paraId="0CE4B51C" w14:textId="77777777" w:rsidR="003A4848" w:rsidRDefault="003A4848" w:rsidP="003A4848">
      <w:pPr>
        <w:pStyle w:val="Default"/>
        <w:numPr>
          <w:ilvl w:val="0"/>
          <w:numId w:val="20"/>
        </w:numPr>
        <w:rPr>
          <w:ins w:id="23" w:author="uzivatel" w:date="2026-09-22T12:42:00Z" w16du:dateUtc="2026-09-22T16:42:00Z"/>
          <w:rFonts w:ascii="Roboto" w:hAnsi="Roboto"/>
        </w:rPr>
      </w:pPr>
      <w:ins w:id="24" w:author="uzivatel" w:date="2026-09-22T12:42:00Z" w16du:dateUtc="2026-09-22T16:42:00Z">
        <w:r>
          <w:rPr>
            <w:rFonts w:ascii="Roboto" w:hAnsi="Roboto"/>
          </w:rPr>
          <w:t>o</w:t>
        </w:r>
        <w:r w:rsidRPr="003A4848">
          <w:rPr>
            <w:rFonts w:ascii="Roboto" w:hAnsi="Roboto"/>
          </w:rPr>
          <w:t xml:space="preserve">devzdání a převzetí učebnic, učebních </w:t>
        </w:r>
        <w:r>
          <w:rPr>
            <w:rFonts w:ascii="Roboto" w:hAnsi="Roboto"/>
          </w:rPr>
          <w:t>pomůcek a školních potřeb.</w:t>
        </w:r>
      </w:ins>
    </w:p>
    <w:p w14:paraId="3D04AD77" w14:textId="77777777" w:rsidR="008F695B" w:rsidRPr="009D457F" w:rsidRDefault="003A4848" w:rsidP="009700EB">
      <w:pPr>
        <w:pStyle w:val="Default"/>
        <w:numPr>
          <w:ilvl w:val="0"/>
          <w:numId w:val="20"/>
        </w:numPr>
        <w:rPr>
          <w:ins w:id="25" w:author="uzivatel" w:date="2026-09-22T12:42:00Z" w16du:dateUtc="2026-09-22T16:42:00Z"/>
          <w:b/>
          <w:bCs/>
          <w:sz w:val="22"/>
          <w:szCs w:val="22"/>
        </w:rPr>
      </w:pPr>
      <w:ins w:id="26" w:author="uzivatel" w:date="2026-09-22T12:42:00Z" w16du:dateUtc="2026-09-22T16:42:00Z">
        <w:r w:rsidRPr="009D457F">
          <w:rPr>
            <w:rFonts w:ascii="Roboto" w:hAnsi="Roboto"/>
          </w:rPr>
          <w:t>předání vysvědčení za 2. pololetí školního roku 2019/2020</w:t>
        </w:r>
      </w:ins>
    </w:p>
    <w:p w14:paraId="777F9434" w14:textId="77777777" w:rsidR="009D457F" w:rsidRPr="009D457F" w:rsidRDefault="009D457F" w:rsidP="009D457F">
      <w:pPr>
        <w:pStyle w:val="Default"/>
        <w:ind w:left="720"/>
        <w:rPr>
          <w:ins w:id="27" w:author="uzivatel" w:date="2026-09-22T12:42:00Z" w16du:dateUtc="2026-09-22T16:42:00Z"/>
          <w:b/>
          <w:bCs/>
          <w:sz w:val="22"/>
          <w:szCs w:val="22"/>
        </w:rPr>
      </w:pPr>
    </w:p>
    <w:p w14:paraId="74659742" w14:textId="77777777" w:rsidR="0071556C" w:rsidRDefault="0043051E" w:rsidP="009700EB">
      <w:pPr>
        <w:pStyle w:val="Default"/>
        <w:rPr>
          <w:ins w:id="28" w:author="uzivatel" w:date="2026-09-22T12:42:00Z" w16du:dateUtc="2026-09-22T16:42:00Z"/>
          <w:b/>
          <w:bCs/>
          <w:sz w:val="22"/>
          <w:szCs w:val="22"/>
          <w:u w:val="single"/>
        </w:rPr>
      </w:pPr>
      <w:ins w:id="29" w:author="uzivatel" w:date="2026-09-22T12:42:00Z" w16du:dateUtc="2026-09-22T16:42:00Z">
        <w:r w:rsidRPr="0043051E">
          <w:rPr>
            <w:b/>
            <w:bCs/>
            <w:sz w:val="22"/>
            <w:szCs w:val="22"/>
            <w:u w:val="single"/>
          </w:rPr>
          <w:t>Hygienická pravidla</w:t>
        </w:r>
      </w:ins>
    </w:p>
    <w:p w14:paraId="7868AF4A" w14:textId="77777777" w:rsidR="002E5199" w:rsidRPr="0043051E" w:rsidRDefault="002E5199" w:rsidP="009700EB">
      <w:pPr>
        <w:pStyle w:val="Default"/>
        <w:rPr>
          <w:ins w:id="30" w:author="uzivatel" w:date="2026-09-22T12:42:00Z" w16du:dateUtc="2026-09-22T16:42:00Z"/>
          <w:b/>
          <w:bCs/>
          <w:sz w:val="22"/>
          <w:szCs w:val="22"/>
          <w:u w:val="single"/>
        </w:rPr>
      </w:pPr>
    </w:p>
    <w:p w14:paraId="6319B4DF" w14:textId="77777777" w:rsidR="00E60474" w:rsidRDefault="00C9043F" w:rsidP="00E2631A">
      <w:pPr>
        <w:pStyle w:val="Default"/>
        <w:rPr>
          <w:ins w:id="31" w:author="uzivatel" w:date="2026-09-22T12:42:00Z" w16du:dateUtc="2026-09-22T16:42:00Z"/>
          <w:rFonts w:ascii="Roboto" w:hAnsi="Roboto"/>
        </w:rPr>
      </w:pPr>
      <w:ins w:id="32" w:author="uzivatel" w:date="2026-09-22T12:42:00Z" w16du:dateUtc="2026-09-22T16:42:00Z">
        <w:r w:rsidRPr="00E2631A">
          <w:rPr>
            <w:rFonts w:ascii="Roboto" w:hAnsi="Roboto"/>
          </w:rPr>
          <w:t>Jsou dána aktualizovanou verzí dokumentu MŠMT „Ochrana zdraví a provoz základních škol v období do konce školního roku 2019/2020“.</w:t>
        </w:r>
        <w:r w:rsidR="004714D6">
          <w:rPr>
            <w:rFonts w:ascii="Roboto" w:hAnsi="Roboto"/>
          </w:rPr>
          <w:t xml:space="preserve"> Aktualizovaná verze je dostupná na webových stránkách školy v odkazu Aktuality.</w:t>
        </w:r>
      </w:ins>
    </w:p>
    <w:p w14:paraId="6C3CCD1D" w14:textId="77777777" w:rsidR="00E2631A" w:rsidRPr="00E2631A" w:rsidRDefault="00E2631A" w:rsidP="00E2631A">
      <w:pPr>
        <w:pStyle w:val="Default"/>
        <w:rPr>
          <w:ins w:id="33" w:author="uzivatel" w:date="2026-09-22T12:42:00Z" w16du:dateUtc="2026-09-22T16:42:00Z"/>
          <w:rFonts w:ascii="Roboto" w:hAnsi="Roboto"/>
        </w:rPr>
      </w:pPr>
    </w:p>
    <w:p w14:paraId="7395C645" w14:textId="77777777" w:rsidR="00DF0E9B" w:rsidRPr="00E2631A" w:rsidRDefault="00DF0E9B" w:rsidP="00DF0E9B">
      <w:pPr>
        <w:pStyle w:val="Default"/>
        <w:rPr>
          <w:ins w:id="34" w:author="uzivatel" w:date="2026-09-22T12:42:00Z" w16du:dateUtc="2026-09-22T16:42:00Z"/>
          <w:rFonts w:ascii="Roboto" w:hAnsi="Roboto"/>
          <w:b/>
        </w:rPr>
      </w:pPr>
      <w:ins w:id="35" w:author="uzivatel" w:date="2026-09-22T12:42:00Z" w16du:dateUtc="2026-09-22T16:42:00Z">
        <w:r w:rsidRPr="00E2631A">
          <w:rPr>
            <w:rFonts w:ascii="Roboto" w:hAnsi="Roboto"/>
            <w:b/>
          </w:rPr>
          <w:t>Žák je povinen dodržovat stanovená hygienická</w:t>
        </w:r>
        <w:r w:rsidR="00975CE3" w:rsidRPr="00E2631A">
          <w:rPr>
            <w:rFonts w:ascii="Roboto" w:hAnsi="Roboto"/>
            <w:b/>
          </w:rPr>
          <w:t xml:space="preserve"> pravidla. J</w:t>
        </w:r>
        <w:r w:rsidRPr="00E2631A">
          <w:rPr>
            <w:rFonts w:ascii="Roboto" w:hAnsi="Roboto"/>
            <w:b/>
          </w:rPr>
          <w:t>ejich opakované nedodržování, po prokazatelném upozornění zákonného zástupce žáka</w:t>
        </w:r>
        <w:r w:rsidR="005940DB" w:rsidRPr="00E2631A">
          <w:rPr>
            <w:rFonts w:ascii="Roboto" w:hAnsi="Roboto"/>
            <w:b/>
          </w:rPr>
          <w:t xml:space="preserve"> o </w:t>
        </w:r>
        <w:r w:rsidR="000C1D5B" w:rsidRPr="00E2631A">
          <w:rPr>
            <w:rFonts w:ascii="Roboto" w:hAnsi="Roboto"/>
            <w:b/>
          </w:rPr>
          <w:t>této skutečnosti</w:t>
        </w:r>
        <w:r w:rsidRPr="00E2631A">
          <w:rPr>
            <w:rFonts w:ascii="Roboto" w:hAnsi="Roboto"/>
            <w:b/>
          </w:rPr>
          <w:t>, je důvodem k nevpuš</w:t>
        </w:r>
        <w:r w:rsidR="004435CB" w:rsidRPr="00E2631A">
          <w:rPr>
            <w:rFonts w:ascii="Roboto" w:hAnsi="Roboto"/>
            <w:b/>
          </w:rPr>
          <w:t>tění žáka do školy</w:t>
        </w:r>
        <w:r w:rsidRPr="00E2631A">
          <w:rPr>
            <w:rFonts w:ascii="Roboto" w:hAnsi="Roboto"/>
            <w:b/>
          </w:rPr>
          <w:t xml:space="preserve">. </w:t>
        </w:r>
      </w:ins>
    </w:p>
    <w:p w14:paraId="53E4451E" w14:textId="77777777" w:rsidR="000C1D5B" w:rsidRDefault="000C1D5B" w:rsidP="00222525">
      <w:pPr>
        <w:pStyle w:val="Default"/>
        <w:rPr>
          <w:ins w:id="36" w:author="uzivatel" w:date="2026-09-22T12:42:00Z" w16du:dateUtc="2026-09-22T16:42:00Z"/>
          <w:b/>
          <w:bCs/>
          <w:sz w:val="22"/>
          <w:szCs w:val="22"/>
          <w:u w:val="single"/>
        </w:rPr>
      </w:pPr>
    </w:p>
    <w:p w14:paraId="773C7A12" w14:textId="77777777" w:rsidR="00222525" w:rsidRDefault="00967EDD" w:rsidP="00222525">
      <w:pPr>
        <w:pStyle w:val="Default"/>
        <w:rPr>
          <w:ins w:id="37" w:author="uzivatel" w:date="2026-09-22T12:42:00Z" w16du:dateUtc="2026-09-22T16:42:00Z"/>
          <w:b/>
          <w:bCs/>
          <w:sz w:val="22"/>
          <w:szCs w:val="22"/>
          <w:u w:val="single"/>
        </w:rPr>
      </w:pPr>
      <w:ins w:id="38" w:author="uzivatel" w:date="2026-09-22T12:42:00Z" w16du:dateUtc="2026-09-22T16:42:00Z">
        <w:r>
          <w:rPr>
            <w:b/>
            <w:bCs/>
            <w:sz w:val="22"/>
            <w:szCs w:val="22"/>
            <w:u w:val="single"/>
          </w:rPr>
          <w:t xml:space="preserve">Organizační </w:t>
        </w:r>
        <w:r w:rsidR="00905D4F" w:rsidRPr="0043051E">
          <w:rPr>
            <w:b/>
            <w:bCs/>
            <w:sz w:val="22"/>
            <w:szCs w:val="22"/>
            <w:u w:val="single"/>
          </w:rPr>
          <w:t xml:space="preserve"> pravidla</w:t>
        </w:r>
      </w:ins>
    </w:p>
    <w:p w14:paraId="6623ED23" w14:textId="77777777" w:rsidR="000C1D5B" w:rsidRDefault="000C1D5B" w:rsidP="00222525">
      <w:pPr>
        <w:pStyle w:val="Default"/>
        <w:rPr>
          <w:ins w:id="39" w:author="uzivatel" w:date="2026-09-22T12:42:00Z" w16du:dateUtc="2026-09-22T16:42:00Z"/>
          <w:b/>
          <w:bCs/>
          <w:sz w:val="22"/>
          <w:szCs w:val="22"/>
          <w:u w:val="single"/>
        </w:rPr>
      </w:pPr>
    </w:p>
    <w:p w14:paraId="0B4D4770" w14:textId="77777777" w:rsidR="00393DFA" w:rsidRPr="009E4030" w:rsidRDefault="005F4481" w:rsidP="00222525">
      <w:pPr>
        <w:pStyle w:val="Default"/>
        <w:numPr>
          <w:ilvl w:val="0"/>
          <w:numId w:val="17"/>
        </w:numPr>
        <w:rPr>
          <w:ins w:id="40" w:author="uzivatel" w:date="2026-09-22T12:42:00Z" w16du:dateUtc="2026-09-22T16:42:00Z"/>
          <w:rFonts w:ascii="Roboto" w:hAnsi="Roboto"/>
        </w:rPr>
      </w:pPr>
      <w:ins w:id="41" w:author="uzivatel" w:date="2026-09-22T12:42:00Z" w16du:dateUtc="2026-09-22T16:42:00Z">
        <w:r w:rsidRPr="009E4030">
          <w:rPr>
            <w:rFonts w:ascii="Roboto" w:hAnsi="Roboto"/>
          </w:rPr>
          <w:t>žákům budou v období 8. 6. – 26. 6.</w:t>
        </w:r>
        <w:r w:rsidR="00393DFA" w:rsidRPr="009E4030">
          <w:rPr>
            <w:rFonts w:ascii="Roboto" w:hAnsi="Roboto"/>
          </w:rPr>
          <w:t xml:space="preserve"> n</w:t>
        </w:r>
        <w:r w:rsidRPr="009E4030">
          <w:rPr>
            <w:rFonts w:ascii="Roboto" w:hAnsi="Roboto"/>
          </w:rPr>
          <w:t>abídnuty</w:t>
        </w:r>
        <w:r w:rsidR="00393DFA" w:rsidRPr="009E4030">
          <w:rPr>
            <w:rFonts w:ascii="Roboto" w:hAnsi="Roboto"/>
          </w:rPr>
          <w:t>:</w:t>
        </w:r>
      </w:ins>
    </w:p>
    <w:p w14:paraId="2EBA407F" w14:textId="77777777" w:rsidR="005F4481" w:rsidRPr="009E4030" w:rsidRDefault="005F4481" w:rsidP="009E4030">
      <w:pPr>
        <w:pStyle w:val="Default"/>
        <w:numPr>
          <w:ilvl w:val="0"/>
          <w:numId w:val="22"/>
        </w:numPr>
        <w:rPr>
          <w:ins w:id="42" w:author="uzivatel" w:date="2026-09-22T12:42:00Z" w16du:dateUtc="2026-09-22T16:42:00Z"/>
          <w:rFonts w:ascii="Roboto" w:hAnsi="Roboto"/>
        </w:rPr>
      </w:pPr>
      <w:ins w:id="43" w:author="uzivatel" w:date="2026-09-22T12:42:00Z" w16du:dateUtc="2026-09-22T16:42:00Z">
        <w:r w:rsidRPr="009E4030">
          <w:rPr>
            <w:rFonts w:ascii="Roboto" w:hAnsi="Roboto"/>
          </w:rPr>
          <w:t>pravidelné konzultace dle rozvrhu konzultací (dostupný na webových s</w:t>
        </w:r>
        <w:r w:rsidR="00067C1B">
          <w:rPr>
            <w:rFonts w:ascii="Roboto" w:hAnsi="Roboto"/>
          </w:rPr>
          <w:t>tránkách školy v odkazu On-line výuka a domácí příprava)</w:t>
        </w:r>
      </w:ins>
    </w:p>
    <w:p w14:paraId="3A491371" w14:textId="77777777" w:rsidR="00393DFA" w:rsidRPr="009E4030" w:rsidRDefault="00393DFA" w:rsidP="009E4030">
      <w:pPr>
        <w:pStyle w:val="Default"/>
        <w:numPr>
          <w:ilvl w:val="0"/>
          <w:numId w:val="22"/>
        </w:numPr>
        <w:rPr>
          <w:ins w:id="44" w:author="uzivatel" w:date="2026-09-22T12:42:00Z" w16du:dateUtc="2026-09-22T16:42:00Z"/>
          <w:rFonts w:ascii="Roboto" w:hAnsi="Roboto"/>
        </w:rPr>
      </w:pPr>
      <w:ins w:id="45" w:author="uzivatel" w:date="2026-09-22T12:42:00Z" w16du:dateUtc="2026-09-22T16:42:00Z">
        <w:r w:rsidRPr="009E4030">
          <w:rPr>
            <w:rFonts w:ascii="Roboto" w:hAnsi="Roboto"/>
          </w:rPr>
          <w:t>individuální konzultace</w:t>
        </w:r>
      </w:ins>
    </w:p>
    <w:p w14:paraId="207B9E95" w14:textId="77777777" w:rsidR="00AB7A30" w:rsidRPr="00222525" w:rsidRDefault="00393DFA" w:rsidP="009E4030">
      <w:pPr>
        <w:pStyle w:val="Default"/>
        <w:numPr>
          <w:ilvl w:val="0"/>
          <w:numId w:val="17"/>
        </w:numPr>
        <w:rPr>
          <w:ins w:id="46" w:author="uzivatel" w:date="2026-09-22T12:42:00Z" w16du:dateUtc="2026-09-22T16:42:00Z"/>
          <w:b/>
          <w:bCs/>
          <w:sz w:val="22"/>
          <w:szCs w:val="22"/>
          <w:u w:val="single"/>
        </w:rPr>
      </w:pPr>
      <w:ins w:id="47" w:author="uzivatel" w:date="2026-09-22T12:42:00Z" w16du:dateUtc="2026-09-22T16:42:00Z">
        <w:r>
          <w:rPr>
            <w:rFonts w:ascii="Roboto" w:hAnsi="Roboto"/>
          </w:rPr>
          <w:t>na konzultace se žáci přihlašují s dostatečným předstihem vyučujícímu předmětu</w:t>
        </w:r>
      </w:ins>
    </w:p>
    <w:p w14:paraId="417F8D60" w14:textId="77777777" w:rsidR="00AB7A30" w:rsidRPr="00ED3AF5" w:rsidRDefault="006B75D9" w:rsidP="009E4030">
      <w:pPr>
        <w:pStyle w:val="Default"/>
        <w:numPr>
          <w:ilvl w:val="0"/>
          <w:numId w:val="17"/>
        </w:numPr>
        <w:rPr>
          <w:ins w:id="48" w:author="uzivatel" w:date="2026-09-22T12:42:00Z" w16du:dateUtc="2026-09-22T16:42:00Z"/>
          <w:rFonts w:ascii="Roboto" w:hAnsi="Roboto"/>
        </w:rPr>
      </w:pPr>
      <w:ins w:id="49" w:author="uzivatel" w:date="2026-09-22T12:42:00Z" w16du:dateUtc="2026-09-22T16:42:00Z">
        <w:r>
          <w:rPr>
            <w:rFonts w:ascii="Roboto" w:hAnsi="Roboto"/>
          </w:rPr>
          <w:t>m</w:t>
        </w:r>
        <w:r w:rsidR="0028602A">
          <w:rPr>
            <w:rFonts w:ascii="Roboto" w:hAnsi="Roboto"/>
          </w:rPr>
          <w:t xml:space="preserve">aximální počet žáků v konzultační skupině </w:t>
        </w:r>
        <w:r w:rsidR="00AB7A30" w:rsidRPr="00ED3AF5">
          <w:rPr>
            <w:rFonts w:ascii="Roboto" w:hAnsi="Roboto"/>
          </w:rPr>
          <w:t xml:space="preserve">je 15 </w:t>
        </w:r>
      </w:ins>
    </w:p>
    <w:p w14:paraId="555F6E25" w14:textId="77777777" w:rsidR="000C1D5B" w:rsidRPr="00067C1B" w:rsidRDefault="008E16D0" w:rsidP="009E4030">
      <w:pPr>
        <w:pStyle w:val="Default"/>
        <w:numPr>
          <w:ilvl w:val="0"/>
          <w:numId w:val="17"/>
        </w:numPr>
        <w:rPr>
          <w:ins w:id="50" w:author="uzivatel" w:date="2026-09-22T12:42:00Z" w16du:dateUtc="2026-09-22T16:42:00Z"/>
          <w:rFonts w:ascii="Roboto" w:hAnsi="Roboto"/>
        </w:rPr>
      </w:pPr>
      <w:ins w:id="51" w:author="uzivatel" w:date="2026-09-22T12:42:00Z" w16du:dateUtc="2026-09-22T16:42:00Z">
        <w:r>
          <w:rPr>
            <w:rFonts w:ascii="Roboto" w:hAnsi="Roboto"/>
          </w:rPr>
          <w:t>při p</w:t>
        </w:r>
        <w:r w:rsidRPr="008E16D0">
          <w:rPr>
            <w:rFonts w:ascii="Roboto" w:hAnsi="Roboto"/>
          </w:rPr>
          <w:t>rvní</w:t>
        </w:r>
        <w:r>
          <w:rPr>
            <w:rFonts w:ascii="Roboto" w:hAnsi="Roboto"/>
          </w:rPr>
          <w:t xml:space="preserve">m vstupu do školy </w:t>
        </w:r>
        <w:r w:rsidRPr="008E16D0">
          <w:rPr>
            <w:rFonts w:ascii="Roboto" w:hAnsi="Roboto"/>
          </w:rPr>
          <w:t>musí žák předložit</w:t>
        </w:r>
        <w:r w:rsidR="001D66D1">
          <w:rPr>
            <w:rFonts w:ascii="Roboto" w:hAnsi="Roboto"/>
          </w:rPr>
          <w:t xml:space="preserve"> </w:t>
        </w:r>
        <w:r w:rsidR="001D66D1" w:rsidRPr="001D66D1">
          <w:rPr>
            <w:rFonts w:ascii="Roboto" w:hAnsi="Roboto"/>
          </w:rPr>
          <w:t>písemné seznámení s vymezením rizikových skupin stanovených Ministerstvem zdravotnictv</w:t>
        </w:r>
        <w:r w:rsidR="001D66D1">
          <w:rPr>
            <w:rFonts w:ascii="Roboto" w:hAnsi="Roboto"/>
          </w:rPr>
          <w:t>í</w:t>
        </w:r>
        <w:r w:rsidR="001D66D1" w:rsidRPr="001D66D1">
          <w:rPr>
            <w:rFonts w:ascii="Roboto" w:hAnsi="Roboto"/>
          </w:rPr>
          <w:t xml:space="preserve"> a písemné čestné prohlášení o neexistenci příznaků virového infekčního onemocnění (např. horečka, kašel, dušnost, náhlá ztráta chuti a čichu apod.)</w:t>
        </w:r>
        <w:r w:rsidR="00926BE8">
          <w:rPr>
            <w:rFonts w:ascii="Roboto" w:hAnsi="Roboto"/>
          </w:rPr>
          <w:t xml:space="preserve"> podepsaná zákonným zástupcem. </w:t>
        </w:r>
        <w:r w:rsidRPr="008E16D0">
          <w:rPr>
            <w:rFonts w:ascii="Roboto" w:hAnsi="Roboto"/>
          </w:rPr>
          <w:t>Pokud žák nepředloží toto prohlášení, nebude do školy vpuštěn.</w:t>
        </w:r>
        <w:r w:rsidR="00070B7A">
          <w:rPr>
            <w:rFonts w:ascii="Roboto" w:hAnsi="Roboto"/>
          </w:rPr>
          <w:t xml:space="preserve"> Čestné prohlášení je dostupné </w:t>
        </w:r>
        <w:r>
          <w:rPr>
            <w:rFonts w:ascii="Roboto" w:hAnsi="Roboto"/>
          </w:rPr>
          <w:t xml:space="preserve">na webových stránkách školy v odkazu </w:t>
        </w:r>
        <w:r w:rsidR="00070B7A">
          <w:rPr>
            <w:rFonts w:ascii="Roboto" w:hAnsi="Roboto"/>
          </w:rPr>
          <w:t>„</w:t>
        </w:r>
        <w:r>
          <w:rPr>
            <w:rFonts w:ascii="Roboto" w:hAnsi="Roboto"/>
          </w:rPr>
          <w:t>Dokumenty školy</w:t>
        </w:r>
        <w:r w:rsidR="00070B7A">
          <w:rPr>
            <w:rFonts w:ascii="Roboto" w:hAnsi="Roboto"/>
          </w:rPr>
          <w:t>“</w:t>
        </w:r>
        <w:r>
          <w:rPr>
            <w:rFonts w:ascii="Roboto" w:hAnsi="Roboto"/>
          </w:rPr>
          <w:t xml:space="preserve"> a dále na recepci</w:t>
        </w:r>
        <w:r w:rsidR="00070B7A">
          <w:rPr>
            <w:rFonts w:ascii="Roboto" w:hAnsi="Roboto"/>
          </w:rPr>
          <w:t xml:space="preserve"> </w:t>
        </w:r>
        <w:r>
          <w:rPr>
            <w:rFonts w:ascii="Roboto" w:hAnsi="Roboto"/>
          </w:rPr>
          <w:t>školy</w:t>
        </w:r>
        <w:r w:rsidR="00070B7A">
          <w:rPr>
            <w:rFonts w:ascii="Roboto" w:hAnsi="Roboto"/>
          </w:rPr>
          <w:t>.</w:t>
        </w:r>
        <w:r w:rsidR="002E5199" w:rsidRPr="002E5199">
          <w:rPr>
            <w:b/>
            <w:bCs/>
            <w:sz w:val="22"/>
            <w:szCs w:val="22"/>
          </w:rPr>
          <w:t xml:space="preserve"> </w:t>
        </w:r>
        <w:r w:rsidR="00355828" w:rsidRPr="00067C1B">
          <w:rPr>
            <w:rFonts w:ascii="Roboto" w:hAnsi="Roboto"/>
          </w:rPr>
          <w:t xml:space="preserve">Čestné prohlášení </w:t>
        </w:r>
        <w:r w:rsidR="00067C1B" w:rsidRPr="00067C1B">
          <w:rPr>
            <w:rFonts w:ascii="Roboto" w:hAnsi="Roboto"/>
          </w:rPr>
          <w:t>odevzdá žák na recepci školy.</w:t>
        </w:r>
      </w:ins>
    </w:p>
    <w:p w14:paraId="49116C37" w14:textId="77777777" w:rsidR="00F01D59" w:rsidRDefault="00EF2DAF" w:rsidP="009E4030">
      <w:pPr>
        <w:pStyle w:val="Default"/>
        <w:numPr>
          <w:ilvl w:val="0"/>
          <w:numId w:val="17"/>
        </w:numPr>
        <w:rPr>
          <w:ins w:id="52" w:author="uzivatel" w:date="2026-09-22T12:42:00Z" w16du:dateUtc="2026-09-22T16:42:00Z"/>
          <w:rFonts w:ascii="Roboto" w:hAnsi="Roboto"/>
        </w:rPr>
      </w:pPr>
      <w:ins w:id="53" w:author="uzivatel" w:date="2026-09-22T12:42:00Z" w16du:dateUtc="2026-09-22T16:42:00Z">
        <w:r>
          <w:rPr>
            <w:rFonts w:ascii="Roboto" w:hAnsi="Roboto"/>
          </w:rPr>
          <w:t>ž</w:t>
        </w:r>
        <w:r w:rsidRPr="00EF2DAF">
          <w:rPr>
            <w:rFonts w:ascii="Roboto" w:hAnsi="Roboto"/>
          </w:rPr>
          <w:t xml:space="preserve">áci se dostaví do budovy školy </w:t>
        </w:r>
        <w:r>
          <w:rPr>
            <w:rFonts w:ascii="Roboto" w:hAnsi="Roboto"/>
          </w:rPr>
          <w:t>pět minut před začátkem konzultační hodiny</w:t>
        </w:r>
      </w:ins>
    </w:p>
    <w:p w14:paraId="3C714D9A" w14:textId="77777777" w:rsidR="00E2631A" w:rsidRDefault="00EF2DAF" w:rsidP="009E4030">
      <w:pPr>
        <w:pStyle w:val="Default"/>
        <w:numPr>
          <w:ilvl w:val="0"/>
          <w:numId w:val="17"/>
        </w:numPr>
        <w:rPr>
          <w:ins w:id="54" w:author="uzivatel" w:date="2026-09-22T12:42:00Z" w16du:dateUtc="2026-09-22T16:42:00Z"/>
          <w:rFonts w:ascii="Roboto" w:hAnsi="Roboto"/>
        </w:rPr>
      </w:pPr>
      <w:ins w:id="55" w:author="uzivatel" w:date="2026-09-22T12:42:00Z" w16du:dateUtc="2026-09-22T16:42:00Z">
        <w:r>
          <w:rPr>
            <w:rFonts w:ascii="Roboto" w:hAnsi="Roboto"/>
          </w:rPr>
          <w:t xml:space="preserve">v prostoru </w:t>
        </w:r>
        <w:r w:rsidR="00F01D59">
          <w:rPr>
            <w:rFonts w:ascii="Roboto" w:hAnsi="Roboto"/>
          </w:rPr>
          <w:t>šaten si žáky vyzvedne vyučující, který odvede skupinu do vyhrazené konzultační místnosti</w:t>
        </w:r>
      </w:ins>
    </w:p>
    <w:p w14:paraId="61BADBB1" w14:textId="77777777" w:rsidR="005406F7" w:rsidRPr="00F91991" w:rsidRDefault="005406F7" w:rsidP="005406F7">
      <w:pPr>
        <w:pStyle w:val="Default"/>
        <w:numPr>
          <w:ilvl w:val="0"/>
          <w:numId w:val="17"/>
        </w:numPr>
        <w:rPr>
          <w:ins w:id="56" w:author="uzivatel" w:date="2026-09-22T12:42:00Z" w16du:dateUtc="2026-09-22T16:42:00Z"/>
          <w:rFonts w:ascii="Times New Roman" w:hAnsi="Times New Roman" w:cs="Times New Roman"/>
        </w:rPr>
      </w:pPr>
      <w:ins w:id="57" w:author="uzivatel" w:date="2026-09-22T12:42:00Z" w16du:dateUtc="2026-09-22T16:42:00Z">
        <w:r w:rsidRPr="0002301B">
          <w:rPr>
            <w:rFonts w:ascii="Roboto" w:hAnsi="Roboto"/>
          </w:rPr>
          <w:t>škola je oprávněna vymezit prostory, ve kterých se žáci mohou pohybovat</w:t>
        </w:r>
        <w:r w:rsidRPr="00F91991">
          <w:rPr>
            <w:rFonts w:ascii="Times New Roman" w:hAnsi="Times New Roman" w:cs="Times New Roman"/>
          </w:rPr>
          <w:t xml:space="preserve"> </w:t>
        </w:r>
      </w:ins>
    </w:p>
    <w:p w14:paraId="588B11D5" w14:textId="77777777" w:rsidR="00EF2DAF" w:rsidRPr="00EF2DAF" w:rsidRDefault="005406F7" w:rsidP="009E4030">
      <w:pPr>
        <w:pStyle w:val="Default"/>
        <w:numPr>
          <w:ilvl w:val="0"/>
          <w:numId w:val="17"/>
        </w:numPr>
        <w:rPr>
          <w:ins w:id="58" w:author="uzivatel" w:date="2026-09-22T12:42:00Z" w16du:dateUtc="2026-09-22T16:42:00Z"/>
          <w:rFonts w:ascii="Roboto" w:hAnsi="Roboto"/>
        </w:rPr>
      </w:pPr>
      <w:ins w:id="59" w:author="uzivatel" w:date="2026-09-22T12:42:00Z" w16du:dateUtc="2026-09-22T16:42:00Z">
        <w:r>
          <w:rPr>
            <w:rFonts w:ascii="Roboto" w:hAnsi="Roboto"/>
          </w:rPr>
          <w:t>po ukončení konzultační hodiny odvede vyučující žáky do vstupní haly školy</w:t>
        </w:r>
        <w:r w:rsidR="004714D6">
          <w:rPr>
            <w:rFonts w:ascii="Roboto" w:hAnsi="Roboto"/>
          </w:rPr>
          <w:t>,</w:t>
        </w:r>
        <w:r w:rsidR="00355828">
          <w:rPr>
            <w:rFonts w:ascii="Roboto" w:hAnsi="Roboto"/>
          </w:rPr>
          <w:t xml:space="preserve"> odkud žáci neprodleně odchází</w:t>
        </w:r>
        <w:r w:rsidR="004714D6">
          <w:rPr>
            <w:rFonts w:ascii="Roboto" w:hAnsi="Roboto"/>
          </w:rPr>
          <w:t xml:space="preserve"> z budovy školy</w:t>
        </w:r>
        <w:r w:rsidR="00FB2884">
          <w:rPr>
            <w:rFonts w:ascii="Roboto" w:hAnsi="Roboto"/>
          </w:rPr>
          <w:t>. Žáci, kteří v daný den absolvují více konzultačních hodin, přechází samosta</w:t>
        </w:r>
        <w:r w:rsidR="00421D86">
          <w:rPr>
            <w:rFonts w:ascii="Roboto" w:hAnsi="Roboto"/>
          </w:rPr>
          <w:t>t</w:t>
        </w:r>
        <w:r w:rsidR="00FB2884">
          <w:rPr>
            <w:rFonts w:ascii="Roboto" w:hAnsi="Roboto"/>
          </w:rPr>
          <w:t>ně do vyhrazenýc</w:t>
        </w:r>
        <w:r w:rsidR="00421D86">
          <w:rPr>
            <w:rFonts w:ascii="Roboto" w:hAnsi="Roboto"/>
          </w:rPr>
          <w:t>h konzultačních místností dle rozvrhu</w:t>
        </w:r>
        <w:r w:rsidR="00FB2884">
          <w:rPr>
            <w:rFonts w:ascii="Roboto" w:hAnsi="Roboto"/>
          </w:rPr>
          <w:t xml:space="preserve"> konzultací.</w:t>
        </w:r>
      </w:ins>
    </w:p>
    <w:p w14:paraId="6A37EDDF" w14:textId="77777777" w:rsidR="000C1D5B" w:rsidRDefault="000C1D5B" w:rsidP="000C1D5B">
      <w:pPr>
        <w:pStyle w:val="Default"/>
        <w:numPr>
          <w:ilvl w:val="0"/>
          <w:numId w:val="12"/>
        </w:numPr>
        <w:rPr>
          <w:ins w:id="60" w:author="uzivatel" w:date="2026-09-22T12:42:00Z" w16du:dateUtc="2026-09-22T16:42:00Z"/>
          <w:rFonts w:ascii="Roboto" w:hAnsi="Roboto"/>
        </w:rPr>
      </w:pPr>
      <w:ins w:id="61" w:author="uzivatel" w:date="2026-09-22T12:42:00Z" w16du:dateUtc="2026-09-22T16:42:00Z">
        <w:r>
          <w:rPr>
            <w:rFonts w:ascii="Roboto" w:hAnsi="Roboto"/>
          </w:rPr>
          <w:t>žáci si přinesou:</w:t>
        </w:r>
      </w:ins>
    </w:p>
    <w:p w14:paraId="7EAD6783" w14:textId="77777777" w:rsidR="00992F5A" w:rsidRDefault="000C1D5B" w:rsidP="000C1D5B">
      <w:pPr>
        <w:pStyle w:val="Default"/>
        <w:numPr>
          <w:ilvl w:val="0"/>
          <w:numId w:val="18"/>
        </w:numPr>
        <w:rPr>
          <w:ins w:id="62" w:author="uzivatel" w:date="2026-09-22T12:42:00Z" w16du:dateUtc="2026-09-22T16:42:00Z"/>
          <w:rFonts w:ascii="Roboto" w:hAnsi="Roboto"/>
        </w:rPr>
      </w:pPr>
      <w:ins w:id="63" w:author="uzivatel" w:date="2026-09-22T12:42:00Z" w16du:dateUtc="2026-09-22T16:42:00Z">
        <w:r w:rsidRPr="00992F5A">
          <w:rPr>
            <w:rFonts w:ascii="Roboto" w:hAnsi="Roboto"/>
          </w:rPr>
          <w:t>psací potřeby, rýsovací potřeby, učebnice, sešity</w:t>
        </w:r>
        <w:r w:rsidR="00992F5A">
          <w:rPr>
            <w:rFonts w:ascii="Roboto" w:hAnsi="Roboto"/>
          </w:rPr>
          <w:t>, pracovní listy</w:t>
        </w:r>
        <w:r w:rsidRPr="00992F5A">
          <w:rPr>
            <w:rFonts w:ascii="Roboto" w:hAnsi="Roboto"/>
          </w:rPr>
          <w:t xml:space="preserve"> a další pomůcky</w:t>
        </w:r>
        <w:r w:rsidR="00992F5A">
          <w:rPr>
            <w:rFonts w:ascii="Roboto" w:hAnsi="Roboto"/>
          </w:rPr>
          <w:t xml:space="preserve"> na daný předmět dle potřeby a pokynu vyučujícího</w:t>
        </w:r>
      </w:ins>
    </w:p>
    <w:p w14:paraId="5D69152F" w14:textId="77777777" w:rsidR="000C1D5B" w:rsidRPr="00992F5A" w:rsidRDefault="000C1D5B" w:rsidP="000C1D5B">
      <w:pPr>
        <w:pStyle w:val="Default"/>
        <w:numPr>
          <w:ilvl w:val="0"/>
          <w:numId w:val="18"/>
        </w:numPr>
        <w:rPr>
          <w:ins w:id="64" w:author="uzivatel" w:date="2026-09-22T12:42:00Z" w16du:dateUtc="2026-09-22T16:42:00Z"/>
          <w:rFonts w:ascii="Roboto" w:hAnsi="Roboto"/>
        </w:rPr>
      </w:pPr>
      <w:ins w:id="65" w:author="uzivatel" w:date="2026-09-22T12:42:00Z" w16du:dateUtc="2026-09-22T16:42:00Z">
        <w:r w:rsidRPr="00992F5A">
          <w:rPr>
            <w:rFonts w:ascii="Roboto" w:hAnsi="Roboto"/>
          </w:rPr>
          <w:t xml:space="preserve">minimálně dvě roušky a sáček na použitou roušku </w:t>
        </w:r>
      </w:ins>
    </w:p>
    <w:p w14:paraId="235E8B03" w14:textId="77777777" w:rsidR="000C1D5B" w:rsidRDefault="000C1D5B" w:rsidP="000C1D5B">
      <w:pPr>
        <w:pStyle w:val="Default"/>
        <w:numPr>
          <w:ilvl w:val="0"/>
          <w:numId w:val="18"/>
        </w:numPr>
        <w:rPr>
          <w:ins w:id="66" w:author="uzivatel" w:date="2026-09-22T12:42:00Z" w16du:dateUtc="2026-09-22T16:42:00Z"/>
        </w:rPr>
      </w:pPr>
      <w:ins w:id="67" w:author="uzivatel" w:date="2026-09-22T12:42:00Z" w16du:dateUtc="2026-09-22T16:42:00Z">
        <w:r w:rsidRPr="00067C1B">
          <w:rPr>
            <w:rFonts w:ascii="Roboto" w:hAnsi="Roboto"/>
          </w:rPr>
          <w:t xml:space="preserve">svačinu a pití </w:t>
        </w:r>
        <w:r w:rsidR="00992F5A" w:rsidRPr="00067C1B">
          <w:rPr>
            <w:rFonts w:ascii="Roboto" w:hAnsi="Roboto"/>
          </w:rPr>
          <w:t>dle vlastního uvážení</w:t>
        </w:r>
      </w:ins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9A31CE" w:rsidRPr="009A31CE" w14:paraId="3C154ECD" w14:textId="77777777" w:rsidTr="009A31CE">
        <w:trPr>
          <w:trHeight w:val="270"/>
          <w:del w:id="68" w:author="uzivatel" w:date="2026-09-22T12:42:00Z" w16du:dateUtc="2026-09-22T16:42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F58FB7" w14:textId="77777777" w:rsidR="009A31CE" w:rsidRPr="009A31CE" w:rsidRDefault="009A31CE" w:rsidP="009A31CE">
            <w:pPr>
              <w:rPr>
                <w:del w:id="69" w:author="uzivatel" w:date="2026-09-22T12:42:00Z" w16du:dateUtc="2026-09-22T16:42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70" w:author="uzivatel" w:date="2026-09-22T12:42:00Z" w16du:dateUtc="2026-09-22T16:42:00Z">
              <w:r w:rsidRPr="009A31CE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11AM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1971535" w14:textId="77777777" w:rsidR="009A31CE" w:rsidRPr="009A31CE" w:rsidRDefault="009A31CE" w:rsidP="009A31CE">
            <w:pPr>
              <w:rPr>
                <w:del w:id="71" w:author="uzivatel" w:date="2026-09-22T12:42:00Z" w16du:dateUtc="2026-09-22T16:42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9A31CE" w:rsidRPr="009A31CE" w14:paraId="0742E0C5" w14:textId="77777777" w:rsidTr="009A31CE">
        <w:trPr>
          <w:trHeight w:val="315"/>
          <w:del w:id="72" w:author="uzivatel" w:date="2026-09-22T12:42:00Z" w16du:dateUtc="2026-09-22T16:42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187CCFF6" w14:textId="77777777" w:rsidR="009A31CE" w:rsidRPr="009A31CE" w:rsidRDefault="009A31CE" w:rsidP="009A31CE">
            <w:pPr>
              <w:jc w:val="center"/>
              <w:rPr>
                <w:del w:id="73" w:author="uzivate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4" w:author="uzivatel" w:date="2026-09-22T12:42:00Z" w16du:dateUtc="2026-09-22T16:42:00Z">
              <w:r w:rsidRPr="009A31CE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9A31CE" w:rsidRPr="009A31CE" w14:paraId="2794BD17" w14:textId="77777777" w:rsidTr="009A31CE">
        <w:trPr>
          <w:trHeight w:val="330"/>
          <w:del w:id="75" w:author="uzivate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2BB59539" w14:textId="77777777" w:rsidR="009A31CE" w:rsidRPr="009A31CE" w:rsidRDefault="009A31CE" w:rsidP="009A31CE">
            <w:pPr>
              <w:rPr>
                <w:del w:id="76" w:author="uzivate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7" w:author="uzivatel" w:date="2026-09-22T12:42:00Z" w16du:dateUtc="2026-09-22T16:42:00Z">
              <w:r w:rsidRPr="009A31CE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702A7343" w14:textId="77777777" w:rsidR="009A31CE" w:rsidRPr="009A31CE" w:rsidRDefault="009A31CE" w:rsidP="009A31CE">
            <w:pPr>
              <w:jc w:val="center"/>
              <w:rPr>
                <w:del w:id="78" w:author="uzivate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79" w:author="uzivatel" w:date="2026-09-22T12:42:00Z" w16du:dateUtc="2026-09-22T16:42:00Z">
              <w:r w:rsidRPr="009A31CE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9A31CE" w:rsidRPr="009A31CE" w14:paraId="14F963F6" w14:textId="77777777" w:rsidTr="009A31CE">
        <w:trPr>
          <w:trHeight w:val="315"/>
          <w:del w:id="80" w:author="uzivate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026D67A" w14:textId="77777777" w:rsidR="009A31CE" w:rsidRPr="009A31CE" w:rsidRDefault="009A31CE" w:rsidP="009A31CE">
            <w:pPr>
              <w:rPr>
                <w:del w:id="81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2" w:author="uzivate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3CFEC5DC" w14:textId="77777777" w:rsidR="009A31CE" w:rsidRPr="009A31CE" w:rsidRDefault="009A31CE" w:rsidP="009A31CE">
            <w:pPr>
              <w:jc w:val="right"/>
              <w:rPr>
                <w:del w:id="83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4" w:author="uzivate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13.3209</w:delText>
              </w:r>
            </w:del>
          </w:p>
        </w:tc>
      </w:tr>
      <w:tr w:rsidR="009A31CE" w:rsidRPr="009A31CE" w14:paraId="53B284A7" w14:textId="77777777" w:rsidTr="009A31CE">
        <w:trPr>
          <w:trHeight w:val="315"/>
          <w:del w:id="85" w:author="uzivate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3E7CA271" w14:textId="77777777" w:rsidR="009A31CE" w:rsidRPr="009A31CE" w:rsidRDefault="009A31CE" w:rsidP="009A31CE">
            <w:pPr>
              <w:rPr>
                <w:del w:id="86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7" w:author="uzivate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E70AD3B" w14:textId="77777777" w:rsidR="009A31CE" w:rsidRPr="009A31CE" w:rsidRDefault="009A31CE" w:rsidP="009A31CE">
            <w:pPr>
              <w:jc w:val="right"/>
              <w:rPr>
                <w:del w:id="88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89" w:author="uzivate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17.2532</w:delText>
              </w:r>
            </w:del>
          </w:p>
        </w:tc>
      </w:tr>
      <w:tr w:rsidR="009A31CE" w:rsidRPr="009A31CE" w14:paraId="3D071FC3" w14:textId="77777777" w:rsidTr="009A31CE">
        <w:trPr>
          <w:trHeight w:val="300"/>
          <w:del w:id="90" w:author="uzivate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0297DACE" w14:textId="77777777" w:rsidR="009A31CE" w:rsidRPr="009A31CE" w:rsidRDefault="009A31CE" w:rsidP="009A31CE">
            <w:pPr>
              <w:rPr>
                <w:del w:id="91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92" w:author="uzivate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6B1C60A" w14:textId="77777777" w:rsidR="009A31CE" w:rsidRPr="009A31CE" w:rsidRDefault="009A31CE" w:rsidP="009A31CE">
            <w:pPr>
              <w:jc w:val="right"/>
              <w:rPr>
                <w:del w:id="93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94" w:author="uzivatel" w:date="2026-09-22T12:42:00Z" w16du:dateUtc="2026-09-22T16:42:00Z">
              <w:r w:rsidRPr="009A31CE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14.8425</w:delText>
              </w:r>
            </w:del>
          </w:p>
        </w:tc>
      </w:tr>
    </w:tbl>
    <w:p w14:paraId="555A5A2C" w14:textId="77777777" w:rsidR="00BE7473" w:rsidRDefault="00BE7473" w:rsidP="00035935">
      <w:pPr>
        <w:rPr>
          <w:del w:id="95" w:author="uzivatel" w:date="2026-09-22T12:42:00Z" w16du:dateUtc="2026-09-22T16:42:00Z"/>
        </w:rPr>
      </w:pPr>
    </w:p>
    <w:tbl>
      <w:tblPr>
        <w:tblW w:w="3900" w:type="dxa"/>
        <w:tblInd w:w="93" w:type="dxa"/>
        <w:tblLook w:val="04A0" w:firstRow="1" w:lastRow="0" w:firstColumn="1" w:lastColumn="0" w:noHBand="0" w:noVBand="1"/>
      </w:tblPr>
      <w:tblGrid>
        <w:gridCol w:w="1740"/>
        <w:gridCol w:w="2160"/>
      </w:tblGrid>
      <w:tr w:rsidR="00DE6076" w:rsidRPr="00DE6076" w14:paraId="202DA42B" w14:textId="77777777" w:rsidTr="00DE6076">
        <w:trPr>
          <w:trHeight w:val="315"/>
          <w:del w:id="96" w:author="uzivatel" w:date="2026-09-22T12:42:00Z" w16du:dateUtc="2026-09-22T16:42:00Z"/>
        </w:trPr>
        <w:tc>
          <w:tcPr>
            <w:tcW w:w="17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423E21" w14:textId="77777777" w:rsidR="00DE6076" w:rsidRPr="00DE6076" w:rsidRDefault="00DE6076" w:rsidP="00DE6076">
            <w:pPr>
              <w:rPr>
                <w:del w:id="97" w:author="uzivatel" w:date="2026-09-22T12:42:00Z" w16du:dateUtc="2026-09-22T16:42:00Z"/>
                <w:rFonts w:ascii="Arial" w:hAnsi="Arial" w:cs="Arial"/>
                <w:b/>
                <w:bCs/>
                <w:szCs w:val="20"/>
                <w:u w:val="single"/>
                <w:lang w:val="en-ZA" w:eastAsia="en-ZA"/>
              </w:rPr>
            </w:pPr>
            <w:del w:id="98" w:author="uzivatel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Cs w:val="20"/>
                  <w:u w:val="single"/>
                  <w:lang w:val="en-ZA" w:eastAsia="en-ZA"/>
                </w:rPr>
                <w:delText>SA 4PM TIME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5619EF" w14:textId="77777777" w:rsidR="00DE6076" w:rsidRPr="00DE6076" w:rsidRDefault="00DE6076" w:rsidP="00DE6076">
            <w:pPr>
              <w:rPr>
                <w:del w:id="99" w:author="uzivatel" w:date="2026-09-22T12:42:00Z" w16du:dateUtc="2026-09-22T16:42:00Z"/>
                <w:rFonts w:ascii="Arial" w:hAnsi="Arial" w:cs="Arial"/>
                <w:szCs w:val="20"/>
                <w:lang w:val="en-ZA" w:eastAsia="en-ZA"/>
              </w:rPr>
            </w:pPr>
          </w:p>
        </w:tc>
      </w:tr>
      <w:tr w:rsidR="00DE6076" w:rsidRPr="00DE6076" w14:paraId="1B24BD7B" w14:textId="77777777" w:rsidTr="00DE6076">
        <w:trPr>
          <w:trHeight w:val="315"/>
          <w:del w:id="100" w:author="uzivatel" w:date="2026-09-22T12:42:00Z" w16du:dateUtc="2026-09-22T16:42:00Z"/>
        </w:trPr>
        <w:tc>
          <w:tcPr>
            <w:tcW w:w="3900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000000" w:fill="CC99FF"/>
            <w:noWrap/>
            <w:vAlign w:val="bottom"/>
            <w:hideMark/>
          </w:tcPr>
          <w:p w14:paraId="11FFBDE5" w14:textId="77777777" w:rsidR="00DE6076" w:rsidRPr="00DE6076" w:rsidRDefault="00DE6076" w:rsidP="00DE6076">
            <w:pPr>
              <w:jc w:val="center"/>
              <w:rPr>
                <w:del w:id="101" w:author="uzivate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2" w:author="uzivatel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Close out Rates Crossed</w:delText>
              </w:r>
            </w:del>
          </w:p>
        </w:tc>
      </w:tr>
      <w:tr w:rsidR="00DE6076" w:rsidRPr="00DE6076" w14:paraId="656952B9" w14:textId="77777777" w:rsidTr="00DE6076">
        <w:trPr>
          <w:trHeight w:val="330"/>
          <w:del w:id="103" w:author="uzivate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6B85CF81" w14:textId="77777777" w:rsidR="00DE6076" w:rsidRPr="00DE6076" w:rsidRDefault="00DE6076" w:rsidP="00DE6076">
            <w:pPr>
              <w:rPr>
                <w:del w:id="104" w:author="uzivate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5" w:author="uzivatel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Currency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7766E12" w14:textId="77777777" w:rsidR="00DE6076" w:rsidRPr="00DE6076" w:rsidRDefault="00DE6076" w:rsidP="00DE6076">
            <w:pPr>
              <w:jc w:val="center"/>
              <w:rPr>
                <w:del w:id="106" w:author="uzivatel" w:date="2026-09-22T12:42:00Z" w16du:dateUtc="2026-09-22T16:42:00Z"/>
                <w:rFonts w:ascii="Arial" w:hAnsi="Arial" w:cs="Arial"/>
                <w:b/>
                <w:bCs/>
                <w:sz w:val="24"/>
                <w:szCs w:val="24"/>
                <w:lang w:val="en-ZA" w:eastAsia="en-ZA"/>
              </w:rPr>
            </w:pPr>
            <w:del w:id="107" w:author="uzivatel" w:date="2026-09-22T12:42:00Z" w16du:dateUtc="2026-09-22T16:42:00Z">
              <w:r w:rsidRPr="00DE6076">
                <w:rPr>
                  <w:rFonts w:ascii="Arial" w:hAnsi="Arial" w:cs="Arial"/>
                  <w:b/>
                  <w:bCs/>
                  <w:sz w:val="24"/>
                  <w:szCs w:val="24"/>
                  <w:lang w:val="en-ZA" w:eastAsia="en-ZA"/>
                </w:rPr>
                <w:delText>Rate</w:delText>
              </w:r>
            </w:del>
          </w:p>
        </w:tc>
      </w:tr>
      <w:tr w:rsidR="00DE6076" w:rsidRPr="00DE6076" w14:paraId="0F744E8A" w14:textId="77777777" w:rsidTr="00DE6076">
        <w:trPr>
          <w:trHeight w:val="315"/>
          <w:del w:id="108" w:author="uzivate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1497672A" w14:textId="77777777" w:rsidR="00DE6076" w:rsidRPr="00DE6076" w:rsidRDefault="00DE6076" w:rsidP="00DE6076">
            <w:pPr>
              <w:rPr>
                <w:del w:id="109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0" w:author="uzivate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USD/RAND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0F5D7593" w14:textId="77777777" w:rsidR="00DE6076" w:rsidRPr="00DE6076" w:rsidRDefault="00DE6076" w:rsidP="00DE6076">
            <w:pPr>
              <w:jc w:val="right"/>
              <w:rPr>
                <w:del w:id="111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2" w:author="uzivate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13.2755</w:delText>
              </w:r>
            </w:del>
          </w:p>
        </w:tc>
      </w:tr>
      <w:tr w:rsidR="00DE6076" w:rsidRPr="00DE6076" w14:paraId="0DE7317D" w14:textId="77777777" w:rsidTr="00DE6076">
        <w:trPr>
          <w:trHeight w:val="315"/>
          <w:del w:id="113" w:author="uzivate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BF5B834" w14:textId="77777777" w:rsidR="00DE6076" w:rsidRPr="00DE6076" w:rsidRDefault="00DE6076" w:rsidP="00DE6076">
            <w:pPr>
              <w:rPr>
                <w:del w:id="114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5" w:author="uzivate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GBP/RAND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1CA8AC50" w14:textId="77777777" w:rsidR="00DE6076" w:rsidRPr="00DE6076" w:rsidRDefault="00DE6076" w:rsidP="00DE6076">
            <w:pPr>
              <w:jc w:val="right"/>
              <w:rPr>
                <w:del w:id="116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17" w:author="uzivate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17.2310</w:delText>
              </w:r>
            </w:del>
          </w:p>
        </w:tc>
      </w:tr>
      <w:tr w:rsidR="00DE6076" w:rsidRPr="00DE6076" w14:paraId="3DE797C1" w14:textId="77777777" w:rsidTr="00DE6076">
        <w:trPr>
          <w:trHeight w:val="300"/>
          <w:del w:id="118" w:author="uzivatel" w:date="2026-09-22T12:42:00Z" w16du:dateUtc="2026-09-22T16:42:00Z"/>
        </w:trPr>
        <w:tc>
          <w:tcPr>
            <w:tcW w:w="174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CC99FF"/>
            <w:noWrap/>
            <w:vAlign w:val="bottom"/>
            <w:hideMark/>
          </w:tcPr>
          <w:p w14:paraId="79623344" w14:textId="77777777" w:rsidR="00DE6076" w:rsidRPr="00DE6076" w:rsidRDefault="00DE6076" w:rsidP="00DE6076">
            <w:pPr>
              <w:rPr>
                <w:del w:id="119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20" w:author="uzivate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EUR/RAND</w:delText>
              </w:r>
            </w:del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CC99FF"/>
            <w:noWrap/>
            <w:vAlign w:val="bottom"/>
            <w:hideMark/>
          </w:tcPr>
          <w:p w14:paraId="4755B402" w14:textId="77777777" w:rsidR="00DE6076" w:rsidRPr="00DE6076" w:rsidRDefault="00DE6076" w:rsidP="00DE6076">
            <w:pPr>
              <w:jc w:val="right"/>
              <w:rPr>
                <w:del w:id="121" w:author="uzivatel" w:date="2026-09-22T12:42:00Z" w16du:dateUtc="2026-09-22T16:42:00Z"/>
                <w:rFonts w:ascii="Arial" w:hAnsi="Arial" w:cs="Arial"/>
                <w:sz w:val="24"/>
                <w:szCs w:val="24"/>
                <w:lang w:val="en-ZA" w:eastAsia="en-ZA"/>
              </w:rPr>
            </w:pPr>
            <w:del w:id="122" w:author="uzivatel" w:date="2026-09-22T12:42:00Z" w16du:dateUtc="2026-09-22T16:42:00Z">
              <w:r w:rsidRPr="00DE6076">
                <w:rPr>
                  <w:rFonts w:ascii="Arial" w:hAnsi="Arial" w:cs="Arial"/>
                  <w:sz w:val="24"/>
                  <w:szCs w:val="24"/>
                  <w:lang w:val="en-ZA" w:eastAsia="en-ZA"/>
                </w:rPr>
                <w:delText>14.8235</w:delText>
              </w:r>
            </w:del>
          </w:p>
        </w:tc>
      </w:tr>
    </w:tbl>
    <w:p w14:paraId="78B59795" w14:textId="77777777" w:rsidR="00DE6076" w:rsidRDefault="00DE6076" w:rsidP="006D0779">
      <w:pPr>
        <w:pStyle w:val="Default"/>
        <w:ind w:left="720"/>
        <w:rPr>
          <w:rFonts w:ascii="Roboto" w:hAnsi="Roboto"/>
          <w:rPrChange w:id="123" w:author="uzivatel" w:date="2026-09-22T12:42:00Z" w16du:dateUtc="2026-09-22T16:42:00Z">
            <w:rPr/>
          </w:rPrChange>
        </w:rPr>
        <w:pPrChange w:id="124" w:author="uzivatel" w:date="2026-09-22T12:42:00Z" w16du:dateUtc="2026-09-22T16:42:00Z">
          <w:pPr/>
        </w:pPrChange>
      </w:pPr>
    </w:p>
    <w:sectPr w:rsidR="00DE6076" w:rsidSect="00067C1B">
      <w:pgSz w:w="11906" w:h="16838" w:code="0"/>
      <w:pgMar w:top="142" w:right="849" w:bottom="142" w:left="1417" w:header="708" w:footer="708" w:gutter="0"/>
      <w:cols w:space="708"/>
      <w:titlePg w:val="0"/>
      <w:docGrid w:linePitch="360"/>
      <w:sectPrChange w:id="125" w:author="uzivatel" w:date="2026-09-22T12:42:00Z" w16du:dateUtc="2026-09-22T16:42:00Z">
        <w:sectPr w:rsidR="00DE6076" w:rsidSect="00067C1B">
          <w:pgSz w:w="12240" w:h="15840" w:code="1"/>
          <w:pgMar w:top="1418" w:right="1134" w:bottom="1418" w:left="1134" w:header="0" w:footer="170" w:gutter="0"/>
          <w:cols w:space="720"/>
          <w:titlePg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Roboto">
    <w:altName w:val="Times New Roman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E04FD"/>
    <w:multiLevelType w:val="singleLevel"/>
    <w:tmpl w:val="9A1252B2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cs="Courier New" w:hint="default"/>
        <w:color w:val="FF0000"/>
      </w:rPr>
    </w:lvl>
  </w:abstractNum>
  <w:abstractNum w:abstractNumId="1" w15:restartNumberingAfterBreak="0">
    <w:nsid w:val="0C430D72"/>
    <w:multiLevelType w:val="hybridMultilevel"/>
    <w:tmpl w:val="0DAE2AB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6799B"/>
    <w:multiLevelType w:val="hybridMultilevel"/>
    <w:tmpl w:val="E69C916A"/>
    <w:lvl w:ilvl="0" w:tplc="B9F44CF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6003948"/>
    <w:multiLevelType w:val="hybridMultilevel"/>
    <w:tmpl w:val="6F2EC276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3130D7"/>
    <w:multiLevelType w:val="hybridMultilevel"/>
    <w:tmpl w:val="D58E3E56"/>
    <w:lvl w:ilvl="0" w:tplc="DA046770">
      <w:start w:val="1"/>
      <w:numFmt w:val="lowerLetter"/>
      <w:lvlRestart w:val="0"/>
      <w:lvlText w:val="%1."/>
      <w:lvlJc w:val="left"/>
      <w:pPr>
        <w:tabs>
          <w:tab w:val="num" w:pos="1083"/>
        </w:tabs>
        <w:ind w:left="1083" w:hanging="363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803"/>
        </w:tabs>
        <w:ind w:left="1803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3"/>
        </w:tabs>
        <w:ind w:left="2523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3"/>
        </w:tabs>
        <w:ind w:left="3243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3"/>
        </w:tabs>
        <w:ind w:left="3963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3"/>
        </w:tabs>
        <w:ind w:left="4683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3"/>
        </w:tabs>
        <w:ind w:left="5403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3"/>
        </w:tabs>
        <w:ind w:left="6123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3"/>
        </w:tabs>
        <w:ind w:left="6843" w:hanging="180"/>
      </w:pPr>
    </w:lvl>
  </w:abstractNum>
  <w:abstractNum w:abstractNumId="5" w15:restartNumberingAfterBreak="0">
    <w:nsid w:val="208D69B7"/>
    <w:multiLevelType w:val="singleLevel"/>
    <w:tmpl w:val="1248B9B8"/>
    <w:lvl w:ilvl="0">
      <w:start w:val="1"/>
      <w:numFmt w:val="bullet"/>
      <w:lvlRestart w:val="0"/>
      <w:lvlText w:val=""/>
      <w:lvlJc w:val="left"/>
      <w:pPr>
        <w:tabs>
          <w:tab w:val="num" w:pos="720"/>
        </w:tabs>
        <w:ind w:left="720" w:hanging="363"/>
      </w:pPr>
      <w:rPr>
        <w:rFonts w:ascii="Courier New" w:hAnsi="Courier New" w:cs="Courier New" w:hint="default"/>
        <w:color w:val="auto"/>
      </w:rPr>
    </w:lvl>
  </w:abstractNum>
  <w:abstractNum w:abstractNumId="6" w15:restartNumberingAfterBreak="0">
    <w:nsid w:val="283545E5"/>
    <w:multiLevelType w:val="singleLevel"/>
    <w:tmpl w:val="FD2AC904"/>
    <w:lvl w:ilvl="0">
      <w:start w:val="1"/>
      <w:numFmt w:val="bullet"/>
      <w:lvlRestart w:val="0"/>
      <w:lvlText w:val=""/>
      <w:lvlJc w:val="left"/>
      <w:pPr>
        <w:tabs>
          <w:tab w:val="num" w:pos="1077"/>
        </w:tabs>
        <w:ind w:left="1077" w:hanging="363"/>
      </w:pPr>
      <w:rPr>
        <w:rFonts w:ascii="Wingdings" w:hAnsi="Wingdings" w:hint="default"/>
        <w:color w:val="auto"/>
      </w:rPr>
    </w:lvl>
  </w:abstractNum>
  <w:abstractNum w:abstractNumId="7" w15:restartNumberingAfterBreak="0">
    <w:nsid w:val="288C3FB0"/>
    <w:multiLevelType w:val="hybridMultilevel"/>
    <w:tmpl w:val="CD5CE3D8"/>
    <w:lvl w:ilvl="0" w:tplc="1FEC14D0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9EE5D08"/>
    <w:multiLevelType w:val="singleLevel"/>
    <w:tmpl w:val="57D4D3F0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9" w15:restartNumberingAfterBreak="0">
    <w:nsid w:val="2A0D5EAE"/>
    <w:multiLevelType w:val="singleLevel"/>
    <w:tmpl w:val="A4EC9CFE"/>
    <w:lvl w:ilvl="0">
      <w:start w:val="1"/>
      <w:numFmt w:val="bullet"/>
      <w:lvlRestart w:val="0"/>
      <w:lvlText w:val="o"/>
      <w:lvlJc w:val="left"/>
      <w:pPr>
        <w:tabs>
          <w:tab w:val="num" w:pos="723"/>
        </w:tabs>
        <w:ind w:left="723" w:hanging="363"/>
      </w:pPr>
      <w:rPr>
        <w:rFonts w:ascii="Courier New" w:hAnsi="Courier New" w:cs="Courier New" w:hint="default"/>
        <w:color w:val="auto"/>
      </w:rPr>
    </w:lvl>
  </w:abstractNum>
  <w:abstractNum w:abstractNumId="10" w15:restartNumberingAfterBreak="0">
    <w:nsid w:val="2CAE5712"/>
    <w:multiLevelType w:val="hybridMultilevel"/>
    <w:tmpl w:val="2DD6BE78"/>
    <w:lvl w:ilvl="0" w:tplc="0405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D4558F2"/>
    <w:multiLevelType w:val="hybridMultilevel"/>
    <w:tmpl w:val="2C287D04"/>
    <w:lvl w:ilvl="0" w:tplc="CABC3A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800" w:hanging="360"/>
      </w:pPr>
    </w:lvl>
    <w:lvl w:ilvl="2" w:tplc="0405001B" w:tentative="1">
      <w:start w:val="1"/>
      <w:numFmt w:val="lowerRoman"/>
      <w:lvlText w:val="%3."/>
      <w:lvlJc w:val="right"/>
      <w:pPr>
        <w:ind w:left="2520" w:hanging="180"/>
      </w:pPr>
    </w:lvl>
    <w:lvl w:ilvl="3" w:tplc="0405000F" w:tentative="1">
      <w:start w:val="1"/>
      <w:numFmt w:val="decimal"/>
      <w:lvlText w:val="%4."/>
      <w:lvlJc w:val="left"/>
      <w:pPr>
        <w:ind w:left="3240" w:hanging="360"/>
      </w:pPr>
    </w:lvl>
    <w:lvl w:ilvl="4" w:tplc="04050019" w:tentative="1">
      <w:start w:val="1"/>
      <w:numFmt w:val="lowerLetter"/>
      <w:lvlText w:val="%5."/>
      <w:lvlJc w:val="left"/>
      <w:pPr>
        <w:ind w:left="3960" w:hanging="360"/>
      </w:pPr>
    </w:lvl>
    <w:lvl w:ilvl="5" w:tplc="0405001B" w:tentative="1">
      <w:start w:val="1"/>
      <w:numFmt w:val="lowerRoman"/>
      <w:lvlText w:val="%6."/>
      <w:lvlJc w:val="right"/>
      <w:pPr>
        <w:ind w:left="4680" w:hanging="180"/>
      </w:pPr>
    </w:lvl>
    <w:lvl w:ilvl="6" w:tplc="0405000F" w:tentative="1">
      <w:start w:val="1"/>
      <w:numFmt w:val="decimal"/>
      <w:lvlText w:val="%7."/>
      <w:lvlJc w:val="left"/>
      <w:pPr>
        <w:ind w:left="5400" w:hanging="360"/>
      </w:pPr>
    </w:lvl>
    <w:lvl w:ilvl="7" w:tplc="04050019" w:tentative="1">
      <w:start w:val="1"/>
      <w:numFmt w:val="lowerLetter"/>
      <w:lvlText w:val="%8."/>
      <w:lvlJc w:val="left"/>
      <w:pPr>
        <w:ind w:left="6120" w:hanging="360"/>
      </w:pPr>
    </w:lvl>
    <w:lvl w:ilvl="8" w:tplc="040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FF207B2"/>
    <w:multiLevelType w:val="singleLevel"/>
    <w:tmpl w:val="DD46774E"/>
    <w:lvl w:ilvl="0">
      <w:start w:val="1"/>
      <w:numFmt w:val="bullet"/>
      <w:lvlText w:val="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FF0000"/>
      </w:rPr>
    </w:lvl>
  </w:abstractNum>
  <w:abstractNum w:abstractNumId="13" w15:restartNumberingAfterBreak="0">
    <w:nsid w:val="3E645409"/>
    <w:multiLevelType w:val="singleLevel"/>
    <w:tmpl w:val="54FCA466"/>
    <w:lvl w:ilvl="0">
      <w:start w:val="1"/>
      <w:numFmt w:val="bullet"/>
      <w:lvlRestart w:val="0"/>
      <w:lvlText w:val=""/>
      <w:lvlJc w:val="left"/>
      <w:pPr>
        <w:tabs>
          <w:tab w:val="num" w:pos="720"/>
        </w:tabs>
        <w:ind w:left="720" w:hanging="363"/>
      </w:pPr>
      <w:rPr>
        <w:rFonts w:ascii="Wingdings" w:hAnsi="Wingdings" w:hint="default"/>
        <w:color w:val="auto"/>
      </w:rPr>
    </w:lvl>
  </w:abstractNum>
  <w:abstractNum w:abstractNumId="14" w15:restartNumberingAfterBreak="0">
    <w:nsid w:val="41C31082"/>
    <w:multiLevelType w:val="hybridMultilevel"/>
    <w:tmpl w:val="EE0A843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251F03"/>
    <w:multiLevelType w:val="hybridMultilevel"/>
    <w:tmpl w:val="CAB06F5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35501B"/>
    <w:multiLevelType w:val="hybridMultilevel"/>
    <w:tmpl w:val="FC563C46"/>
    <w:lvl w:ilvl="0" w:tplc="EB3C215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89D4DBC"/>
    <w:multiLevelType w:val="hybridMultilevel"/>
    <w:tmpl w:val="8B18922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294911"/>
    <w:multiLevelType w:val="hybridMultilevel"/>
    <w:tmpl w:val="CE12487C"/>
    <w:lvl w:ilvl="0" w:tplc="D05E3958">
      <w:start w:val="1"/>
      <w:numFmt w:val="decimal"/>
      <w:lvlRestart w:val="0"/>
      <w:lvlText w:val="%1."/>
      <w:lvlJc w:val="left"/>
      <w:pPr>
        <w:tabs>
          <w:tab w:val="num" w:pos="720"/>
        </w:tabs>
        <w:ind w:left="720" w:hanging="363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09323B2"/>
    <w:multiLevelType w:val="hybridMultilevel"/>
    <w:tmpl w:val="CE12487C"/>
    <w:lvl w:ilvl="0" w:tplc="04090005">
      <w:start w:val="1"/>
      <w:numFmt w:val="bullet"/>
      <w:lvlText w:val=""/>
      <w:lvlJc w:val="left"/>
      <w:pPr>
        <w:tabs>
          <w:tab w:val="num" w:pos="717"/>
        </w:tabs>
        <w:ind w:left="717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7419233B"/>
    <w:multiLevelType w:val="hybridMultilevel"/>
    <w:tmpl w:val="27262C92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647027"/>
    <w:multiLevelType w:val="hybridMultilevel"/>
    <w:tmpl w:val="6EB211CE"/>
    <w:lvl w:ilvl="0" w:tplc="87680E92">
      <w:numFmt w:val="bullet"/>
      <w:lvlText w:val="-"/>
      <w:lvlJc w:val="left"/>
      <w:pPr>
        <w:ind w:left="720" w:hanging="360"/>
      </w:pPr>
      <w:rPr>
        <w:rFonts w:ascii="Roboto" w:eastAsiaTheme="minorHAnsi" w:hAnsi="Roboto" w:cs="Calibr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461748">
    <w:abstractNumId w:val="18"/>
  </w:num>
  <w:num w:numId="2" w16cid:durableId="1042365357">
    <w:abstractNumId w:val="4"/>
  </w:num>
  <w:num w:numId="3" w16cid:durableId="1923027605">
    <w:abstractNumId w:val="19"/>
  </w:num>
  <w:num w:numId="4" w16cid:durableId="1929265553">
    <w:abstractNumId w:val="5"/>
  </w:num>
  <w:num w:numId="5" w16cid:durableId="910240744">
    <w:abstractNumId w:val="0"/>
  </w:num>
  <w:num w:numId="6" w16cid:durableId="865212760">
    <w:abstractNumId w:val="13"/>
  </w:num>
  <w:num w:numId="7" w16cid:durableId="635260629">
    <w:abstractNumId w:val="9"/>
  </w:num>
  <w:num w:numId="8" w16cid:durableId="830368815">
    <w:abstractNumId w:val="8"/>
  </w:num>
  <w:num w:numId="9" w16cid:durableId="1528254359">
    <w:abstractNumId w:val="12"/>
  </w:num>
  <w:num w:numId="10" w16cid:durableId="2001079060">
    <w:abstractNumId w:val="6"/>
  </w:num>
  <w:num w:numId="11" w16cid:durableId="803738591">
    <w:abstractNumId w:val="16"/>
  </w:num>
  <w:num w:numId="12" w16cid:durableId="1337268907">
    <w:abstractNumId w:val="20"/>
  </w:num>
  <w:num w:numId="13" w16cid:durableId="1279222050">
    <w:abstractNumId w:val="17"/>
  </w:num>
  <w:num w:numId="14" w16cid:durableId="1558929339">
    <w:abstractNumId w:val="3"/>
  </w:num>
  <w:num w:numId="15" w16cid:durableId="363094648">
    <w:abstractNumId w:val="15"/>
  </w:num>
  <w:num w:numId="16" w16cid:durableId="358119424">
    <w:abstractNumId w:val="10"/>
  </w:num>
  <w:num w:numId="17" w16cid:durableId="2034724891">
    <w:abstractNumId w:val="1"/>
  </w:num>
  <w:num w:numId="18" w16cid:durableId="1774738650">
    <w:abstractNumId w:val="7"/>
  </w:num>
  <w:num w:numId="19" w16cid:durableId="353767214">
    <w:abstractNumId w:val="14"/>
  </w:num>
  <w:num w:numId="20" w16cid:durableId="531184984">
    <w:abstractNumId w:val="21"/>
  </w:num>
  <w:num w:numId="21" w16cid:durableId="1593277756">
    <w:abstractNumId w:val="11"/>
  </w:num>
  <w:num w:numId="22" w16cid:durableId="1910847166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attachedTemplate r:id="rId1"/>
  <w:linkStyle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A31CE"/>
    <w:rsid w:val="00021D99"/>
    <w:rsid w:val="0002301B"/>
    <w:rsid w:val="00025128"/>
    <w:rsid w:val="00035935"/>
    <w:rsid w:val="00067C1B"/>
    <w:rsid w:val="00070B7A"/>
    <w:rsid w:val="000C1D5B"/>
    <w:rsid w:val="000E3B54"/>
    <w:rsid w:val="00131188"/>
    <w:rsid w:val="001D66D1"/>
    <w:rsid w:val="00220021"/>
    <w:rsid w:val="00222525"/>
    <w:rsid w:val="002377BC"/>
    <w:rsid w:val="0028602A"/>
    <w:rsid w:val="002961E0"/>
    <w:rsid w:val="002B27AF"/>
    <w:rsid w:val="002E5199"/>
    <w:rsid w:val="00332BB9"/>
    <w:rsid w:val="003377F2"/>
    <w:rsid w:val="00355828"/>
    <w:rsid w:val="00393DFA"/>
    <w:rsid w:val="003A4848"/>
    <w:rsid w:val="00405037"/>
    <w:rsid w:val="00421D86"/>
    <w:rsid w:val="0043051E"/>
    <w:rsid w:val="004435CB"/>
    <w:rsid w:val="004714D6"/>
    <w:rsid w:val="00494AC3"/>
    <w:rsid w:val="004A5136"/>
    <w:rsid w:val="005379D3"/>
    <w:rsid w:val="005406F7"/>
    <w:rsid w:val="005631B3"/>
    <w:rsid w:val="005940DB"/>
    <w:rsid w:val="00596269"/>
    <w:rsid w:val="005F4481"/>
    <w:rsid w:val="00663F98"/>
    <w:rsid w:val="00685853"/>
    <w:rsid w:val="0069557F"/>
    <w:rsid w:val="006B75D9"/>
    <w:rsid w:val="006D0779"/>
    <w:rsid w:val="0071556C"/>
    <w:rsid w:val="00775E6E"/>
    <w:rsid w:val="007E1A9E"/>
    <w:rsid w:val="00875E83"/>
    <w:rsid w:val="008A1AC8"/>
    <w:rsid w:val="008E16D0"/>
    <w:rsid w:val="008F695B"/>
    <w:rsid w:val="00905D4F"/>
    <w:rsid w:val="00926BE8"/>
    <w:rsid w:val="00967EDD"/>
    <w:rsid w:val="009700EB"/>
    <w:rsid w:val="00975CE3"/>
    <w:rsid w:val="00992F5A"/>
    <w:rsid w:val="009A31CE"/>
    <w:rsid w:val="009B14F4"/>
    <w:rsid w:val="009D457F"/>
    <w:rsid w:val="009E4030"/>
    <w:rsid w:val="00AB3092"/>
    <w:rsid w:val="00AB7A30"/>
    <w:rsid w:val="00AF69EB"/>
    <w:rsid w:val="00B06B01"/>
    <w:rsid w:val="00BD1EDF"/>
    <w:rsid w:val="00BE7473"/>
    <w:rsid w:val="00C8566A"/>
    <w:rsid w:val="00C9043F"/>
    <w:rsid w:val="00D166A3"/>
    <w:rsid w:val="00D54B08"/>
    <w:rsid w:val="00DB23CA"/>
    <w:rsid w:val="00DC2EA8"/>
    <w:rsid w:val="00DE6076"/>
    <w:rsid w:val="00DF0E9B"/>
    <w:rsid w:val="00E2631A"/>
    <w:rsid w:val="00E60474"/>
    <w:rsid w:val="00ED3AF5"/>
    <w:rsid w:val="00EF2DAF"/>
    <w:rsid w:val="00F01D59"/>
    <w:rsid w:val="00F91991"/>
    <w:rsid w:val="00F92274"/>
    <w:rsid w:val="00FB2884"/>
    <w:rsid w:val="00FE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A8678F-9C84-A847-8CFD-EF8420A08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pPrChange w:id="0" w:author="uzivatel" w:date="2026-09-22T12:42:00Z">
        <w:pPr>
          <w:jc w:val="both"/>
        </w:pPr>
      </w:pPrChange>
    </w:pPr>
    <w:rPr>
      <w:lang w:val="cs-CZ"/>
      <w:rPrChange w:id="0" w:author="uzivatel" w:date="2026-09-22T12:42:00Z">
        <w:rPr>
          <w:rFonts w:ascii="Calibri" w:hAnsi="Calibri"/>
          <w:szCs w:val="22"/>
          <w:lang w:val="en-GB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qFormat/>
    <w:rsid w:val="00DE6076"/>
    <w:pPr>
      <w:spacing w:after="120"/>
      <w:outlineLvl w:val="0"/>
    </w:pPr>
    <w:rPr>
      <w:caps/>
      <w:kern w:val="32"/>
    </w:rPr>
  </w:style>
  <w:style w:type="paragraph" w:styleId="Heading2">
    <w:name w:val="heading 2"/>
    <w:basedOn w:val="Normal"/>
    <w:next w:val="Normal"/>
    <w:link w:val="Heading2Char"/>
    <w:qFormat/>
    <w:rsid w:val="00DE6076"/>
    <w:pPr>
      <w:keepNext/>
      <w:spacing w:before="240" w:after="60"/>
      <w:outlineLvl w:val="1"/>
    </w:pPr>
    <w:rPr>
      <w:rFonts w:cs="Arial"/>
      <w:b/>
      <w:bCs/>
      <w:iCs/>
      <w:sz w:val="24"/>
      <w:szCs w:val="28"/>
      <w:u w:val="single"/>
    </w:rPr>
  </w:style>
  <w:style w:type="paragraph" w:styleId="Heading3">
    <w:name w:val="heading 3"/>
    <w:basedOn w:val="Normal"/>
    <w:next w:val="Normal"/>
    <w:link w:val="Heading3Char"/>
    <w:qFormat/>
    <w:rsid w:val="00DE6076"/>
    <w:pPr>
      <w:keepNext/>
      <w:spacing w:before="240" w:after="60"/>
      <w:outlineLvl w:val="2"/>
    </w:pPr>
    <w:rPr>
      <w:rFonts w:cs="Arial"/>
      <w:b/>
      <w:bCs/>
      <w:i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2E5199"/>
    <w:pPr>
      <w:keepNext/>
      <w:pBdr>
        <w:bottom w:val="double" w:sz="6" w:space="1" w:color="auto"/>
      </w:pBdr>
      <w:spacing w:after="0" w:line="240" w:lineRule="auto"/>
      <w:jc w:val="both"/>
      <w:outlineLvl w:val="3"/>
      <w:pPrChange w:id="1" w:author="uzivatel" w:date="2026-09-22T12:42:00Z">
        <w:pPr>
          <w:keepNext/>
          <w:pBdr>
            <w:bottom w:val="double" w:sz="6" w:space="1" w:color="auto"/>
          </w:pBdr>
          <w:spacing w:after="200" w:line="276" w:lineRule="auto"/>
          <w:outlineLvl w:val="3"/>
        </w:pPr>
      </w:pPrChange>
    </w:pPr>
    <w:rPr>
      <w:rFonts w:ascii="Times New Roman" w:eastAsia="Times New Roman" w:hAnsi="Times New Roman" w:cs="Times New Roman"/>
      <w:b/>
      <w:sz w:val="32"/>
      <w:szCs w:val="20"/>
      <w:lang w:eastAsia="cs-CZ"/>
      <w:rPrChange w:id="1" w:author="uzivatel" w:date="2026-09-22T12:42:00Z">
        <w:rPr>
          <w:rFonts w:eastAsiaTheme="minorHAnsi" w:cstheme="minorBidi"/>
          <w:b/>
          <w:sz w:val="32"/>
          <w:lang w:val="cs-CZ" w:eastAsia="cs-CZ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utoEnding">
    <w:name w:val="AutoEnding"/>
    <w:basedOn w:val="Normal"/>
    <w:next w:val="Normal"/>
    <w:link w:val="AutoEndingChar"/>
    <w:rsid w:val="00775E6E"/>
  </w:style>
  <w:style w:type="character" w:customStyle="1" w:styleId="AutoEndingChar">
    <w:name w:val="AutoEnding Char"/>
    <w:basedOn w:val="DefaultParagraphFont"/>
    <w:link w:val="AutoEnding"/>
    <w:rsid w:val="00775E6E"/>
    <w:rPr>
      <w:rFonts w:ascii="Calibri" w:eastAsia="Times New Roman" w:hAnsi="Calibri" w:cs="Times New Roman"/>
      <w:sz w:val="20"/>
      <w:lang w:val="en-GB"/>
    </w:rPr>
  </w:style>
  <w:style w:type="character" w:styleId="IntenseReference">
    <w:name w:val="Intense Reference"/>
    <w:basedOn w:val="DefaultParagraphFont"/>
    <w:uiPriority w:val="32"/>
    <w:rsid w:val="00035935"/>
    <w:rPr>
      <w:b/>
      <w:bCs/>
      <w:smallCaps/>
      <w:color w:val="009FE3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rsid w:val="00035935"/>
    <w:rPr>
      <w:rFonts w:ascii="Calibri" w:eastAsia="Times New Roman" w:hAnsi="Calibri" w:cs="Times New Roman"/>
      <w:caps/>
      <w:kern w:val="32"/>
      <w:sz w:val="20"/>
      <w:lang w:val="en-GB"/>
    </w:rPr>
  </w:style>
  <w:style w:type="paragraph" w:styleId="TOC1">
    <w:name w:val="toc 1"/>
    <w:basedOn w:val="Normal"/>
    <w:next w:val="Normal"/>
    <w:autoRedefine/>
    <w:rsid w:val="00DE6076"/>
    <w:pPr>
      <w:spacing w:line="480" w:lineRule="auto"/>
    </w:pPr>
    <w:rPr>
      <w:caps/>
    </w:rPr>
  </w:style>
  <w:style w:type="character" w:customStyle="1" w:styleId="Heading2Char">
    <w:name w:val="Heading 2 Char"/>
    <w:basedOn w:val="DefaultParagraphFont"/>
    <w:link w:val="Heading2"/>
    <w:rsid w:val="009A31CE"/>
    <w:rPr>
      <w:rFonts w:ascii="Calibri" w:eastAsia="Times New Roman" w:hAnsi="Calibri" w:cs="Arial"/>
      <w:b/>
      <w:bCs/>
      <w:iCs/>
      <w:sz w:val="24"/>
      <w:szCs w:val="28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rsid w:val="009A31CE"/>
    <w:rPr>
      <w:rFonts w:ascii="Calibri" w:eastAsia="Times New Roman" w:hAnsi="Calibri" w:cs="Arial"/>
      <w:b/>
      <w:bCs/>
      <w:i/>
      <w:sz w:val="20"/>
      <w:szCs w:val="26"/>
      <w:lang w:val="en-GB"/>
    </w:rPr>
  </w:style>
  <w:style w:type="paragraph" w:styleId="BodyText">
    <w:name w:val="Body Text"/>
    <w:basedOn w:val="Normal"/>
    <w:link w:val="BodyTextChar"/>
    <w:rsid w:val="00DE6076"/>
    <w:pPr>
      <w:spacing w:after="120"/>
    </w:pPr>
    <w:rPr>
      <w:rFonts w:cs="Calibri"/>
    </w:rPr>
  </w:style>
  <w:style w:type="character" w:customStyle="1" w:styleId="BodyTextChar">
    <w:name w:val="Body Text Char"/>
    <w:link w:val="BodyText"/>
    <w:rsid w:val="00DE6076"/>
    <w:rPr>
      <w:rFonts w:ascii="Calibri" w:eastAsia="Times New Roman" w:hAnsi="Calibri" w:cs="Calibri"/>
      <w:sz w:val="20"/>
      <w:lang w:val="en-GB"/>
    </w:rPr>
  </w:style>
  <w:style w:type="paragraph" w:styleId="BlockText">
    <w:name w:val="Block Text"/>
    <w:basedOn w:val="Normal"/>
    <w:rsid w:val="00DE6076"/>
    <w:pPr>
      <w:spacing w:after="120"/>
      <w:ind w:left="1440" w:right="1440"/>
    </w:pPr>
  </w:style>
  <w:style w:type="paragraph" w:styleId="Header">
    <w:name w:val="header"/>
    <w:basedOn w:val="Normal"/>
    <w:link w:val="HeaderChar"/>
    <w:rsid w:val="00DE6076"/>
    <w:pPr>
      <w:tabs>
        <w:tab w:val="center" w:pos="4153"/>
        <w:tab w:val="right" w:pos="8306"/>
      </w:tabs>
    </w:pPr>
    <w:rPr>
      <w:rFonts w:cs="Calibri"/>
      <w:sz w:val="16"/>
    </w:rPr>
  </w:style>
  <w:style w:type="character" w:customStyle="1" w:styleId="HeaderChar">
    <w:name w:val="Header Char"/>
    <w:basedOn w:val="DefaultParagraphFont"/>
    <w:link w:val="Header"/>
    <w:rsid w:val="009A31CE"/>
    <w:rPr>
      <w:rFonts w:ascii="Calibri" w:eastAsia="Times New Roman" w:hAnsi="Calibri" w:cs="Calibri"/>
      <w:sz w:val="16"/>
      <w:lang w:val="en-GB"/>
    </w:rPr>
  </w:style>
  <w:style w:type="paragraph" w:styleId="Footer">
    <w:name w:val="footer"/>
    <w:basedOn w:val="Normal"/>
    <w:link w:val="FooterChar"/>
    <w:rsid w:val="00DE6076"/>
    <w:pPr>
      <w:tabs>
        <w:tab w:val="center" w:pos="4153"/>
        <w:tab w:val="right" w:pos="8306"/>
      </w:tabs>
    </w:pPr>
    <w:rPr>
      <w:rFonts w:cs="Calibri"/>
      <w:sz w:val="14"/>
    </w:rPr>
  </w:style>
  <w:style w:type="character" w:customStyle="1" w:styleId="FooterChar">
    <w:name w:val="Footer Char"/>
    <w:basedOn w:val="DefaultParagraphFont"/>
    <w:link w:val="Footer"/>
    <w:rsid w:val="009A31CE"/>
    <w:rPr>
      <w:rFonts w:ascii="Calibri" w:eastAsia="Times New Roman" w:hAnsi="Calibri" w:cs="Calibri"/>
      <w:sz w:val="14"/>
      <w:lang w:val="en-GB"/>
    </w:rPr>
  </w:style>
  <w:style w:type="character" w:styleId="Hyperlink">
    <w:name w:val="Hyperlink"/>
    <w:basedOn w:val="DefaultParagraphFont"/>
    <w:uiPriority w:val="99"/>
    <w:semiHidden/>
    <w:unhideWhenUsed/>
    <w:rsid w:val="009700EB"/>
    <w:rPr>
      <w:color w:val="03375F"/>
      <w:u w:val="single"/>
      <w:shd w:val="clear" w:color="auto" w:fill="auto"/>
      <w:rPrChange w:id="2" w:author="uzivatel" w:date="2026-09-22T12:42:00Z">
        <w:rPr>
          <w:color w:val="0000FF"/>
          <w:u w:val="single"/>
        </w:rPr>
      </w:rPrChange>
    </w:rPr>
  </w:style>
  <w:style w:type="character" w:customStyle="1" w:styleId="Heading4Char">
    <w:name w:val="Heading 4 Char"/>
    <w:basedOn w:val="DefaultParagraphFont"/>
    <w:link w:val="Heading4"/>
    <w:semiHidden/>
    <w:rsid w:val="00DC2EA8"/>
    <w:rPr>
      <w:rFonts w:ascii="Times New Roman" w:eastAsia="Times New Roman" w:hAnsi="Times New Roman" w:cs="Times New Roman"/>
      <w:b/>
      <w:sz w:val="32"/>
      <w:szCs w:val="20"/>
      <w:lang w:val="cs-CZ" w:eastAsia="cs-CZ"/>
    </w:rPr>
  </w:style>
  <w:style w:type="paragraph" w:customStyle="1" w:styleId="Default">
    <w:name w:val="Default"/>
    <w:rsid w:val="00DC2EA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cs-CZ"/>
    </w:rPr>
  </w:style>
  <w:style w:type="paragraph" w:styleId="ListParagraph">
    <w:name w:val="List Paragraph"/>
    <w:basedOn w:val="Normal"/>
    <w:uiPriority w:val="34"/>
    <w:qFormat/>
    <w:rsid w:val="003377F2"/>
    <w:pPr>
      <w:ind w:left="720"/>
      <w:contextualSpacing/>
      <w:pPrChange w:id="3" w:author="uzivatel" w:date="2026-09-22T12:42:00Z">
        <w:pPr>
          <w:spacing w:after="200" w:line="276" w:lineRule="auto"/>
          <w:ind w:left="720"/>
          <w:contextualSpacing/>
        </w:pPr>
      </w:pPrChange>
    </w:pPr>
    <w:rPr>
      <w:rPrChange w:id="3" w:author="uzivatel" w:date="2026-09-22T12:42:00Z">
        <w:rPr>
          <w:rFonts w:asciiTheme="minorHAnsi" w:eastAsiaTheme="minorHAnsi" w:hAnsiTheme="minorHAnsi" w:cstheme="minorBidi"/>
          <w:sz w:val="22"/>
          <w:szCs w:val="22"/>
          <w:lang w:val="cs-CZ" w:eastAsia="en-US" w:bidi="ar-SA"/>
        </w:rPr>
      </w:rPrChange>
    </w:rPr>
  </w:style>
  <w:style w:type="table" w:styleId="TableGrid">
    <w:name w:val="Table Grid"/>
    <w:basedOn w:val="TableNormal"/>
    <w:uiPriority w:val="59"/>
    <w:rsid w:val="00DC2EA8"/>
    <w:pPr>
      <w:spacing w:after="0" w:line="240" w:lineRule="auto"/>
    </w:pPr>
    <w:rPr>
      <w:lang w:val="cs-CZ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74160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5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7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utersmon\Toolbar_Add-ins\JSE%20Main.dot" TargetMode="External"/></Relationships>
</file>

<file path=word/theme/theme1.xml><?xml version="1.0" encoding="utf-8"?>
<a:theme xmlns:a="http://schemas.openxmlformats.org/drawingml/2006/main" name="Office Theme">
  <a:themeElements>
    <a:clrScheme name="JSE">
      <a:dk1>
        <a:srgbClr val="000000"/>
      </a:dk1>
      <a:lt1>
        <a:srgbClr val="FFFFFF"/>
      </a:lt1>
      <a:dk2>
        <a:srgbClr val="94D600"/>
      </a:dk2>
      <a:lt2>
        <a:srgbClr val="FFFFFF"/>
      </a:lt2>
      <a:accent1>
        <a:srgbClr val="F32836"/>
      </a:accent1>
      <a:accent2>
        <a:srgbClr val="009FE3"/>
      </a:accent2>
      <a:accent3>
        <a:srgbClr val="FFCE00"/>
      </a:accent3>
      <a:accent4>
        <a:srgbClr val="00A888"/>
      </a:accent4>
      <a:accent5>
        <a:srgbClr val="C8FF4D"/>
      </a:accent5>
      <a:accent6>
        <a:srgbClr val="55CCFF"/>
      </a:accent6>
      <a:hlink>
        <a:srgbClr val="18424D"/>
      </a:hlink>
      <a:folHlink>
        <a:srgbClr val="64050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C:\Users\Reutersmon\Toolbar_Add-ins\JSE Main.dot</Template>
  <TotalTime>1</TotalTime>
  <Pages>2</Pages>
  <Words>526</Words>
  <Characters>3001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Reutersmon</dc:creator>
  <cp:lastModifiedBy>Arthur Souza Rodrigues</cp:lastModifiedBy>
  <cp:revision>1</cp:revision>
  <dcterms:created xsi:type="dcterms:W3CDTF">2016-08-11T09:01:00Z</dcterms:created>
  <dcterms:modified xsi:type="dcterms:W3CDTF">2026-09-22T16:42:00Z</dcterms:modified>
</cp:coreProperties>
</file>