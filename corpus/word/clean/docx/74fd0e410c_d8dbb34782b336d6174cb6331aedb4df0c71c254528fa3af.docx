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30889" w14:textId="77777777" w:rsidR="00D43ED7" w:rsidRDefault="00D43ED7">
      <w:pPr>
        <w:pStyle w:val="ContactInfo"/>
      </w:pPr>
    </w:p>
    <w:p w14:paraId="6CC1281F" w14:textId="3BA472B3" w:rsidR="00BA56D5" w:rsidRPr="00A9794C" w:rsidRDefault="00770905">
      <w:pPr>
        <w:pStyle w:val="ContactInf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8016 Kennedy Blvd, </w:t>
      </w:r>
    </w:p>
    <w:p w14:paraId="492D1AF5" w14:textId="592501A4" w:rsidR="00BA56D5" w:rsidRPr="00A9794C" w:rsidRDefault="00340DA9">
      <w:pPr>
        <w:pStyle w:val="ContactInfo"/>
        <w:rPr>
          <w:rFonts w:ascii="Times New Roman" w:hAnsi="Times New Roman" w:cs="Times New Roman"/>
          <w:sz w:val="24"/>
          <w:szCs w:val="24"/>
        </w:rPr>
      </w:pPr>
      <w:r w:rsidRPr="00A9794C">
        <w:rPr>
          <w:rFonts w:ascii="Times New Roman" w:hAnsi="Times New Roman" w:cs="Times New Roman"/>
          <w:sz w:val="24"/>
          <w:szCs w:val="24"/>
        </w:rPr>
        <w:t>North Bergen</w:t>
      </w:r>
      <w:r w:rsidR="00B1565A" w:rsidRPr="00A9794C">
        <w:rPr>
          <w:rFonts w:ascii="Times New Roman" w:hAnsi="Times New Roman" w:cs="Times New Roman"/>
          <w:sz w:val="24"/>
          <w:szCs w:val="24"/>
        </w:rPr>
        <w:t>, NJ 07</w:t>
      </w:r>
      <w:r w:rsidRPr="00A9794C">
        <w:rPr>
          <w:rFonts w:ascii="Times New Roman" w:hAnsi="Times New Roman" w:cs="Times New Roman"/>
          <w:sz w:val="24"/>
          <w:szCs w:val="24"/>
        </w:rPr>
        <w:t>047</w:t>
      </w:r>
    </w:p>
    <w:p w14:paraId="626FFFD8" w14:textId="2999C584" w:rsidR="00BA56D5" w:rsidRPr="00A9794C" w:rsidRDefault="00B1565A">
      <w:pPr>
        <w:pStyle w:val="ContactInfo"/>
        <w:rPr>
          <w:rFonts w:ascii="Times New Roman" w:hAnsi="Times New Roman" w:cs="Times New Roman"/>
          <w:sz w:val="24"/>
          <w:szCs w:val="24"/>
        </w:rPr>
      </w:pPr>
      <w:r w:rsidRPr="00A9794C">
        <w:rPr>
          <w:rFonts w:ascii="Times New Roman" w:hAnsi="Times New Roman" w:cs="Times New Roman"/>
          <w:sz w:val="24"/>
          <w:szCs w:val="24"/>
        </w:rPr>
        <w:t>609</w:t>
      </w:r>
      <w:r w:rsidR="00C81063" w:rsidRPr="00A9794C">
        <w:rPr>
          <w:rFonts w:ascii="Times New Roman" w:hAnsi="Times New Roman" w:cs="Times New Roman"/>
          <w:sz w:val="24"/>
          <w:szCs w:val="24"/>
        </w:rPr>
        <w:t>-</w:t>
      </w:r>
      <w:r w:rsidRPr="00A9794C">
        <w:rPr>
          <w:rFonts w:ascii="Times New Roman" w:hAnsi="Times New Roman" w:cs="Times New Roman"/>
          <w:sz w:val="24"/>
          <w:szCs w:val="24"/>
        </w:rPr>
        <w:t>801</w:t>
      </w:r>
      <w:r w:rsidR="00C81063" w:rsidRPr="00A9794C">
        <w:rPr>
          <w:rFonts w:ascii="Times New Roman" w:hAnsi="Times New Roman" w:cs="Times New Roman"/>
          <w:sz w:val="24"/>
          <w:szCs w:val="24"/>
        </w:rPr>
        <w:t>-</w:t>
      </w:r>
      <w:r w:rsidRPr="00A9794C">
        <w:rPr>
          <w:rFonts w:ascii="Times New Roman" w:hAnsi="Times New Roman" w:cs="Times New Roman"/>
          <w:sz w:val="24"/>
          <w:szCs w:val="24"/>
        </w:rPr>
        <w:t>5046</w:t>
      </w:r>
    </w:p>
    <w:p w14:paraId="7DB6EF4F" w14:textId="7C582B01" w:rsidR="00BA56D5" w:rsidRDefault="00B1565A">
      <w:pPr>
        <w:pStyle w:val="ContactInfo"/>
        <w:rPr>
          <w:rStyle w:val="Emphasis"/>
        </w:rPr>
      </w:pPr>
      <w:hyperlink r:id="rId9" w:history="1">
        <w:r w:rsidRPr="00435D90">
          <w:rPr>
            <w:rStyle w:val="Hyperlink"/>
          </w:rPr>
          <w:t>FOURTHWISEMAN87@GMAIL.COM</w:t>
        </w:r>
      </w:hyperlink>
      <w:r>
        <w:rPr>
          <w:rStyle w:val="Emphasis"/>
        </w:rPr>
        <w:t xml:space="preserve"> </w:t>
      </w:r>
    </w:p>
    <w:p w14:paraId="6E07B4D7" w14:textId="6B604499" w:rsidR="00BA56D5" w:rsidRPr="00ED6AB3" w:rsidRDefault="00641479" w:rsidP="00B1565A">
      <w:pPr>
        <w:pStyle w:val="Name"/>
        <w:ind w:left="0"/>
      </w:pPr>
      <w:r>
        <w:t>FR SOLOMON NGWUMEZIE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Caption w:val="Resume text"/>
        <w:tblDescription w:val="Resume"/>
      </w:tblPr>
      <w:tblGrid>
        <w:gridCol w:w="1778"/>
        <w:gridCol w:w="472"/>
        <w:gridCol w:w="7830"/>
      </w:tblGrid>
      <w:tr w:rsidR="00BA56D5" w14:paraId="7E7E00A0" w14:textId="77777777" w:rsidTr="000766D2">
        <w:tc>
          <w:tcPr>
            <w:tcW w:w="1778" w:type="dxa"/>
            <w:tcBorders>
              <w:bottom w:val="single" w:sz="4" w:space="0" w:color="418AB3" w:themeColor="accent1"/>
            </w:tcBorders>
          </w:tcPr>
          <w:p w14:paraId="38B181C9" w14:textId="77777777" w:rsidR="00BA56D5" w:rsidRDefault="008F7017">
            <w:pPr>
              <w:pStyle w:val="Heading1"/>
            </w:pPr>
            <w:r>
              <w:t>Objective</w:t>
            </w:r>
          </w:p>
        </w:tc>
        <w:tc>
          <w:tcPr>
            <w:tcW w:w="472" w:type="dxa"/>
            <w:tcBorders>
              <w:bottom w:val="single" w:sz="4" w:space="0" w:color="418AB3" w:themeColor="accent1"/>
            </w:tcBorders>
          </w:tcPr>
          <w:p w14:paraId="0CCCC23B" w14:textId="77777777" w:rsidR="00BA56D5" w:rsidRDefault="00BA56D5"/>
        </w:tc>
        <w:tc>
          <w:tcPr>
            <w:tcW w:w="7830" w:type="dxa"/>
            <w:tcBorders>
              <w:bottom w:val="single" w:sz="4" w:space="0" w:color="418AB3" w:themeColor="accent1"/>
            </w:tcBorders>
          </w:tcPr>
          <w:p w14:paraId="453946B1" w14:textId="7CE94B43" w:rsidR="0059113A" w:rsidRDefault="00945F1C" w:rsidP="00B1565A">
            <w:r>
              <w:t>As a</w:t>
            </w:r>
            <w:r w:rsidR="00340E6E">
              <w:t xml:space="preserve"> </w:t>
            </w:r>
            <w:r w:rsidR="00163A8C">
              <w:t xml:space="preserve">Roman </w:t>
            </w:r>
            <w:r>
              <w:t>Cat</w:t>
            </w:r>
            <w:r w:rsidR="00163A8C">
              <w:t>holic Priest</w:t>
            </w:r>
            <w:r>
              <w:t>, I am passionate about</w:t>
            </w:r>
            <w:r w:rsidR="000E2AB7">
              <w:t xml:space="preserve"> the ministry of our Lord Jesus </w:t>
            </w:r>
            <w:r w:rsidR="00FE2F2E">
              <w:t>Christ, meeting</w:t>
            </w:r>
            <w:r>
              <w:t xml:space="preserve"> the </w:t>
            </w:r>
            <w:r w:rsidR="0059113A">
              <w:t>spiritual and religious</w:t>
            </w:r>
            <w:r>
              <w:t xml:space="preserve"> needs of a diversity of people, </w:t>
            </w:r>
            <w:r w:rsidR="00787025">
              <w:t xml:space="preserve">and </w:t>
            </w:r>
            <w:r>
              <w:t>accompanying them along their journeys in life</w:t>
            </w:r>
            <w:r w:rsidR="00B1565A">
              <w:t>.</w:t>
            </w:r>
            <w:r w:rsidR="00126AE5">
              <w:t xml:space="preserve"> </w:t>
            </w:r>
          </w:p>
          <w:p w14:paraId="517B33C5" w14:textId="5F0DC16F" w:rsidR="00BA56D5" w:rsidRDefault="00126AE5" w:rsidP="00B1565A">
            <w:r>
              <w:t>As a</w:t>
            </w:r>
            <w:r w:rsidR="00F833E8">
              <w:t xml:space="preserve">n experienced </w:t>
            </w:r>
            <w:r w:rsidR="00336C4C">
              <w:t>healthcare</w:t>
            </w:r>
            <w:r>
              <w:t xml:space="preserve"> chaplain</w:t>
            </w:r>
            <w:r w:rsidR="001E2857">
              <w:t>,</w:t>
            </w:r>
            <w:r>
              <w:t xml:space="preserve"> </w:t>
            </w:r>
            <w:r w:rsidR="00036731">
              <w:t xml:space="preserve">I have been able to </w:t>
            </w:r>
            <w:r w:rsidR="00945F1C">
              <w:t xml:space="preserve">provide a </w:t>
            </w:r>
            <w:r w:rsidR="00164F32">
              <w:t>professional</w:t>
            </w:r>
            <w:r w:rsidR="00945F1C">
              <w:t xml:space="preserve"> level of spiritual care to</w:t>
            </w:r>
            <w:r w:rsidR="00C54EA5">
              <w:t xml:space="preserve"> patients with high symptom </w:t>
            </w:r>
            <w:r w:rsidR="001E2857">
              <w:t>burdens</w:t>
            </w:r>
            <w:r w:rsidR="009636E5">
              <w:t xml:space="preserve">, complex </w:t>
            </w:r>
            <w:r w:rsidR="00DF1DF1">
              <w:t>psycho-spiritual</w:t>
            </w:r>
            <w:r w:rsidR="009636E5">
              <w:t xml:space="preserve"> needs, as well as end-of-life circumstances</w:t>
            </w:r>
            <w:r w:rsidR="00945F1C">
              <w:t xml:space="preserve"> </w:t>
            </w:r>
            <w:r w:rsidR="0059113A">
              <w:t>– committed to</w:t>
            </w:r>
            <w:r w:rsidR="00CE6BE6">
              <w:t xml:space="preserve"> </w:t>
            </w:r>
            <w:r w:rsidR="00EE44CC">
              <w:t xml:space="preserve">transcending cultural, religious, and </w:t>
            </w:r>
            <w:r w:rsidR="00E2797A">
              <w:t>ethnic barriers in my ministry</w:t>
            </w:r>
            <w:r w:rsidR="00945F1C">
              <w:t>. I am</w:t>
            </w:r>
            <w:r w:rsidR="00A238AD">
              <w:t xml:space="preserve"> driven by a deep-seated </w:t>
            </w:r>
            <w:r w:rsidR="0059113A">
              <w:t>dedication</w:t>
            </w:r>
            <w:r w:rsidR="0034619D">
              <w:t xml:space="preserve"> to follow in the footsteps of Christ</w:t>
            </w:r>
            <w:r w:rsidR="00945F1C">
              <w:t>’s</w:t>
            </w:r>
            <w:r w:rsidR="00DF1DF1">
              <w:t xml:space="preserve"> message of </w:t>
            </w:r>
            <w:r w:rsidR="00945F1C">
              <w:t>l</w:t>
            </w:r>
            <w:r w:rsidR="00DF1DF1">
              <w:t xml:space="preserve">ove and </w:t>
            </w:r>
            <w:r w:rsidR="00945F1C">
              <w:t>c</w:t>
            </w:r>
            <w:r w:rsidR="00DF1DF1">
              <w:t>ompassion.</w:t>
            </w:r>
            <w:r w:rsidR="001E2857">
              <w:t xml:space="preserve"> </w:t>
            </w:r>
          </w:p>
        </w:tc>
      </w:tr>
      <w:tr w:rsidR="005D7F72" w14:paraId="4452DA8C" w14:textId="77777777" w:rsidTr="000766D2">
        <w:tc>
          <w:tcPr>
            <w:tcW w:w="177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4F8D0EFD" w14:textId="07D7BDA9" w:rsidR="005D7F72" w:rsidRDefault="005D7F72" w:rsidP="005D7F72">
            <w:pPr>
              <w:pStyle w:val="Heading1"/>
            </w:pPr>
            <w:r>
              <w:t>Work history</w:t>
            </w:r>
          </w:p>
        </w:tc>
        <w:tc>
          <w:tcPr>
            <w:tcW w:w="47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7184DE3E" w14:textId="77777777" w:rsidR="005D7F72" w:rsidRDefault="005D7F72" w:rsidP="005D7F72"/>
        </w:tc>
        <w:tc>
          <w:tcPr>
            <w:tcW w:w="783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rPr>
                <w:caps/>
              </w:rPr>
              <w:id w:val="-1997323938"/>
              <w15:repeatingSection/>
            </w:sdtPr>
            <w:sdtEndPr>
              <w:rPr>
                <w:caps w:val="0"/>
              </w:rPr>
            </w:sdtEndPr>
            <w:sdtContent>
              <w:sdt>
                <w:sdtPr>
                  <w:rPr>
                    <w:caps/>
                  </w:rPr>
                  <w:id w:val="17443359"/>
                  <w:placeholder>
                    <w:docPart w:val="77F508D3490642C1B25E1D108D20B4DF"/>
                  </w:placeholder>
                  <w15:repeatingSectionItem/>
                </w:sdtPr>
                <w:sdtEndPr>
                  <w:rPr>
                    <w:caps w:val="0"/>
                  </w:rPr>
                </w:sdtEndPr>
                <w:sdtContent>
                  <w:p w14:paraId="516B03DD" w14:textId="539F54E1" w:rsidR="00DF1DDB" w:rsidRPr="00BA5D03" w:rsidRDefault="00DF1DDB" w:rsidP="0059113A">
                    <w:pPr>
                      <w:pStyle w:val="ResumeText"/>
                      <w:spacing w:before="0" w:after="0" w:line="240" w:lineRule="auto"/>
                      <w:ind w:right="0"/>
                      <w:rPr>
                        <w:rFonts w:ascii="Times New Roman" w:hAnsi="Times New Roman" w:cs="Times New Roman"/>
                        <w:caps/>
                        <w:sz w:val="24"/>
                        <w:szCs w:val="24"/>
                      </w:rPr>
                    </w:pPr>
                  </w:p>
                  <w:p w14:paraId="3BAA4D6E" w14:textId="77777777" w:rsidR="00995825" w:rsidRDefault="00995825" w:rsidP="00995825">
                    <w:pPr>
                      <w:pStyle w:val="ResumeText"/>
                      <w:spacing w:before="0" w:after="0" w:line="240" w:lineRule="auto"/>
                      <w:ind w:right="0"/>
                    </w:pPr>
                    <w:r>
                      <w:t>Full-time Catholic priest/Chaplain| Overlook Medical Center| Summit, NJ, September 2024-Present.</w:t>
                    </w:r>
                  </w:p>
                  <w:p w14:paraId="0F695001" w14:textId="77777777" w:rsidR="00995825" w:rsidRDefault="00995825" w:rsidP="00995825">
                    <w:pPr>
                      <w:pStyle w:val="ResumeText"/>
                      <w:spacing w:before="0" w:after="0" w:line="240" w:lineRule="auto"/>
                      <w:ind w:right="0"/>
                    </w:pPr>
                  </w:p>
                  <w:p w14:paraId="562EDE13" w14:textId="1F391F41" w:rsidR="00995825" w:rsidRDefault="00995825" w:rsidP="00995825">
                    <w:pPr>
                      <w:pStyle w:val="ResumeText"/>
                      <w:spacing w:before="0" w:after="0" w:line="240" w:lineRule="auto"/>
                      <w:ind w:right="0"/>
                    </w:pPr>
                    <w:r>
                      <w:t>Contingent Catholic priest/Chaplain| Overlook Medical Cent</w:t>
                    </w:r>
                    <w:r w:rsidR="005A7DD6">
                      <w:t>er</w:t>
                    </w:r>
                    <w:r>
                      <w:t xml:space="preserve"> |Summit, NJ, August 2022-August 2024. </w:t>
                    </w:r>
                  </w:p>
                  <w:p w14:paraId="0116C76A" w14:textId="77777777" w:rsidR="00E027BD" w:rsidRDefault="00E027BD" w:rsidP="00995825">
                    <w:pPr>
                      <w:pStyle w:val="ResumeText"/>
                      <w:spacing w:before="0" w:after="0" w:line="240" w:lineRule="auto"/>
                      <w:ind w:right="0"/>
                    </w:pPr>
                  </w:p>
                  <w:p w14:paraId="556F0D04" w14:textId="17F60550" w:rsidR="00E027BD" w:rsidRDefault="00E027BD" w:rsidP="00995825">
                    <w:pPr>
                      <w:pStyle w:val="ResumeText"/>
                      <w:spacing w:before="0" w:after="0" w:line="240" w:lineRule="auto"/>
                      <w:ind w:right="0"/>
                    </w:pPr>
                    <w:r>
                      <w:t xml:space="preserve">Contingent </w:t>
                    </w:r>
                    <w:r w:rsidR="00202122">
                      <w:t xml:space="preserve">Chaplain </w:t>
                    </w:r>
                    <w:r w:rsidR="00357205">
                      <w:t xml:space="preserve">| </w:t>
                    </w:r>
                    <w:r w:rsidR="00202122">
                      <w:t>Morristown</w:t>
                    </w:r>
                    <w:r w:rsidR="000E6049">
                      <w:t xml:space="preserve"> </w:t>
                    </w:r>
                    <w:r w:rsidR="005A7DD6">
                      <w:t>Medical Center</w:t>
                    </w:r>
                    <w:r w:rsidR="00357205">
                      <w:t xml:space="preserve"> | Morristown</w:t>
                    </w:r>
                    <w:r w:rsidR="00202122">
                      <w:t>, NJ. June 2023-Present</w:t>
                    </w:r>
                  </w:p>
                  <w:p w14:paraId="3682AF68" w14:textId="77777777" w:rsidR="00995825" w:rsidRDefault="00995825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</w:p>
                  <w:p w14:paraId="2402A2E8" w14:textId="6E2FB013" w:rsidR="005D7F72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  <w:r>
                      <w:t>Assumption Parish, Roselle Park, Archdiocese of Newark</w:t>
                    </w:r>
                    <w:r w:rsidR="0059113A">
                      <w:t xml:space="preserve"> | Newark, NJ.</w:t>
                    </w:r>
                  </w:p>
                  <w:p w14:paraId="14305CF6" w14:textId="480E50DE" w:rsidR="005D7F72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  <w:r w:rsidRPr="0059113A">
                      <w:t xml:space="preserve">Weekend Assistant, </w:t>
                    </w:r>
                    <w:r w:rsidR="004922F8">
                      <w:t>September 2022-Present</w:t>
                    </w:r>
                  </w:p>
                  <w:p w14:paraId="5D53F689" w14:textId="77777777" w:rsidR="004A00DD" w:rsidRDefault="004A00DD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</w:p>
                  <w:p w14:paraId="0BFDCEDA" w14:textId="1857F297" w:rsidR="005D7F72" w:rsidRPr="00336C4C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  <w:r>
                      <w:t>Our Lady of Fatima, Archdiocese of Newark</w:t>
                    </w:r>
                    <w:r w:rsidR="0059113A">
                      <w:t xml:space="preserve"> | Newark, NJ.</w:t>
                    </w:r>
                  </w:p>
                  <w:p w14:paraId="22F53AB4" w14:textId="7E46879D" w:rsidR="005D7F72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  <w:r w:rsidRPr="0059113A">
                      <w:t>In-Residence Priest</w:t>
                    </w:r>
                    <w:r w:rsidR="0059113A">
                      <w:t xml:space="preserve">, </w:t>
                    </w:r>
                    <w:r w:rsidR="00AC7649">
                      <w:t>June 2023- Present</w:t>
                    </w:r>
                  </w:p>
                  <w:p w14:paraId="686A39B3" w14:textId="5D8E665F" w:rsidR="00BB22FD" w:rsidRDefault="00BB22FD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</w:p>
                  <w:p w14:paraId="25B6301F" w14:textId="2AA15A81" w:rsidR="005D7F72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  <w:r>
                      <w:t xml:space="preserve">St. Peter </w:t>
                    </w:r>
                    <w:proofErr w:type="spellStart"/>
                    <w:r>
                      <w:t>Claver</w:t>
                    </w:r>
                    <w:r w:rsidR="00F12946">
                      <w:t>’</w:t>
                    </w:r>
                    <w:r>
                      <w:t>s</w:t>
                    </w:r>
                    <w:proofErr w:type="spellEnd"/>
                    <w:r>
                      <w:t xml:space="preserve"> Parish | Nnewi, Anambra, Nigeria</w:t>
                    </w:r>
                  </w:p>
                  <w:p w14:paraId="5960DB48" w14:textId="4B808A58" w:rsidR="005D7F72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  <w:r>
                      <w:t>Parochial Vicar, October 2019 - August 2021</w:t>
                    </w:r>
                  </w:p>
                  <w:p w14:paraId="73C93C52" w14:textId="77777777" w:rsidR="005D7F72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</w:p>
                  <w:p w14:paraId="0A1C122C" w14:textId="69518DC7" w:rsidR="005D7F72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  <w:r>
                      <w:t xml:space="preserve">Sacred Heart Catholic Church, Catholic Diocese of Nnewi | </w:t>
                    </w:r>
                    <w:proofErr w:type="spellStart"/>
                    <w:r>
                      <w:t>Okija</w:t>
                    </w:r>
                    <w:proofErr w:type="spellEnd"/>
                    <w:r>
                      <w:t>, Anambra, Nigeria</w:t>
                    </w:r>
                  </w:p>
                  <w:p w14:paraId="71F1E98A" w14:textId="7581207C" w:rsidR="005D7F72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  <w:r>
                      <w:t xml:space="preserve">Parochial Vicar, </w:t>
                    </w:r>
                    <w:r w:rsidRPr="00336C4C">
                      <w:t>0ct 2018-0ct 2019</w:t>
                    </w:r>
                  </w:p>
                  <w:p w14:paraId="68993EE1" w14:textId="77777777" w:rsidR="005D7F72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</w:p>
                  <w:p w14:paraId="5A0E1F5E" w14:textId="1AD33CC6" w:rsidR="005D7F72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</w:pPr>
                    <w:r>
                      <w:t xml:space="preserve">Our Lady of Lourdes Hospital, Catholic Diocese of Nnewi | </w:t>
                    </w:r>
                    <w:proofErr w:type="spellStart"/>
                    <w:r>
                      <w:t>Ihiala</w:t>
                    </w:r>
                    <w:proofErr w:type="spellEnd"/>
                    <w:r>
                      <w:t>, Anambra, Nigeria</w:t>
                    </w:r>
                  </w:p>
                  <w:p w14:paraId="43A5A25E" w14:textId="18211B51" w:rsidR="005D7F72" w:rsidRPr="0095110A" w:rsidRDefault="005D7F72" w:rsidP="0059113A">
                    <w:pPr>
                      <w:pStyle w:val="ResumeText"/>
                      <w:spacing w:before="0" w:after="0" w:line="240" w:lineRule="auto"/>
                      <w:ind w:right="0"/>
                      <w:rPr>
                        <w:b/>
                        <w:bCs/>
                        <w:caps/>
                      </w:rPr>
                    </w:pPr>
                    <w:r>
                      <w:t>Chaplain, October 201</w:t>
                    </w:r>
                    <w:r w:rsidR="00947EF9">
                      <w:t>8</w:t>
                    </w:r>
                    <w:r>
                      <w:t>-2019</w:t>
                    </w:r>
                  </w:p>
                </w:sdtContent>
              </w:sdt>
            </w:sdtContent>
          </w:sdt>
        </w:tc>
      </w:tr>
      <w:tr w:rsidR="005D7F72" w14:paraId="5E845F12" w14:textId="77777777" w:rsidTr="000766D2">
        <w:tc>
          <w:tcPr>
            <w:tcW w:w="177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39970400" w14:textId="18C31C1D" w:rsidR="005D7F72" w:rsidRDefault="005D7F72" w:rsidP="0059113A">
            <w:pPr>
              <w:pStyle w:val="Heading1"/>
              <w:spacing w:before="0"/>
            </w:pPr>
            <w:r>
              <w:t>Education</w:t>
            </w:r>
          </w:p>
        </w:tc>
        <w:tc>
          <w:tcPr>
            <w:tcW w:w="47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70157624" w14:textId="77777777" w:rsidR="005D7F72" w:rsidRDefault="005D7F72" w:rsidP="0059113A">
            <w:pPr>
              <w:spacing w:before="0"/>
            </w:pPr>
          </w:p>
          <w:p w14:paraId="7181575A" w14:textId="113D19DA" w:rsidR="005D7F72" w:rsidRDefault="005D7F72" w:rsidP="0059113A">
            <w:pPr>
              <w:spacing w:before="0"/>
            </w:pPr>
          </w:p>
        </w:tc>
        <w:tc>
          <w:tcPr>
            <w:tcW w:w="783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rPr>
                <w:rFonts w:cstheme="minorHAnsi"/>
              </w:rPr>
              <w:id w:val="302434271"/>
              <w15:repeatingSection/>
            </w:sdtPr>
            <w:sdtContent>
              <w:sdt>
                <w:sdtPr>
                  <w:rPr>
                    <w:rFonts w:cstheme="minorHAnsi"/>
                  </w:rPr>
                  <w:id w:val="830493898"/>
                  <w:placeholder>
                    <w:docPart w:val="56AFBF1276574AA28EE68301B385D274"/>
                  </w:placeholder>
                  <w15:repeatingSectionItem/>
                </w:sdtPr>
                <w:sdtContent>
                  <w:p w14:paraId="558A4ECB" w14:textId="77777777" w:rsidR="005D7F72" w:rsidRPr="005D7F72" w:rsidRDefault="005D7F72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  <w:r w:rsidRPr="005D7F72">
                      <w:rPr>
                        <w:rFonts w:cstheme="minorHAnsi"/>
                      </w:rPr>
                      <w:t>Seton Hall University | South Orange, NJ.</w:t>
                    </w:r>
                  </w:p>
                  <w:p w14:paraId="2FD2C632" w14:textId="55945668" w:rsidR="005D7F72" w:rsidRPr="005D7F72" w:rsidRDefault="003B04B1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</w:rPr>
                      <w:t>MA</w:t>
                    </w:r>
                    <w:r w:rsidR="00D801E5">
                      <w:rPr>
                        <w:rFonts w:cstheme="minorHAnsi"/>
                      </w:rPr>
                      <w:t xml:space="preserve">| </w:t>
                    </w:r>
                    <w:r w:rsidR="005D7F72" w:rsidRPr="005D7F72">
                      <w:rPr>
                        <w:rFonts w:cstheme="minorHAnsi"/>
                      </w:rPr>
                      <w:t>Master of Ethics (Research Option)</w:t>
                    </w:r>
                    <w:r w:rsidR="00A005D1">
                      <w:rPr>
                        <w:rFonts w:cstheme="minorHAnsi"/>
                      </w:rPr>
                      <w:t xml:space="preserve">. </w:t>
                    </w:r>
                  </w:p>
                  <w:p w14:paraId="3663BA3A" w14:textId="77777777" w:rsidR="005D7F72" w:rsidRDefault="005D7F72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</w:p>
                  <w:p w14:paraId="068F2035" w14:textId="5F32AEAB" w:rsidR="005D7F72" w:rsidRPr="005D7F72" w:rsidRDefault="005D7F72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  <w:r w:rsidRPr="005D7F72">
                      <w:rPr>
                        <w:rFonts w:cstheme="minorHAnsi"/>
                      </w:rPr>
                      <w:t xml:space="preserve">Overlook Medical Center | Summit, NJ. </w:t>
                    </w:r>
                  </w:p>
                  <w:p w14:paraId="1A8D318D" w14:textId="5581D3F6" w:rsidR="005D7F72" w:rsidRPr="005D7F72" w:rsidRDefault="005D7F72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  <w:r w:rsidRPr="005D7F72">
                      <w:rPr>
                        <w:rFonts w:cstheme="minorHAnsi"/>
                      </w:rPr>
                      <w:t>Complet</w:t>
                    </w:r>
                    <w:r w:rsidR="00362C5C">
                      <w:rPr>
                        <w:rFonts w:cstheme="minorHAnsi"/>
                      </w:rPr>
                      <w:t xml:space="preserve">ed </w:t>
                    </w:r>
                    <w:r w:rsidRPr="005D7F72">
                      <w:rPr>
                        <w:rFonts w:cstheme="minorHAnsi"/>
                      </w:rPr>
                      <w:t xml:space="preserve">Fourth Unit of </w:t>
                    </w:r>
                    <w:r w:rsidR="00215EC5">
                      <w:rPr>
                        <w:rFonts w:cstheme="minorHAnsi"/>
                      </w:rPr>
                      <w:t>Clinical Pastoral Education. (</w:t>
                    </w:r>
                    <w:r w:rsidRPr="005D7F72">
                      <w:rPr>
                        <w:rFonts w:cstheme="minorHAnsi"/>
                      </w:rPr>
                      <w:t>CPE</w:t>
                    </w:r>
                    <w:r w:rsidR="00215EC5">
                      <w:rPr>
                        <w:rFonts w:cstheme="minorHAnsi"/>
                      </w:rPr>
                      <w:t>)</w:t>
                    </w:r>
                  </w:p>
                  <w:p w14:paraId="2BB26FF7" w14:textId="77777777" w:rsidR="005D7F72" w:rsidRPr="005D7F72" w:rsidRDefault="005D7F72" w:rsidP="0059113A">
                    <w:pPr>
                      <w:spacing w:before="0" w:after="0" w:line="240" w:lineRule="auto"/>
                      <w:rPr>
                        <w:rFonts w:cstheme="minorHAnsi"/>
                        <w:highlight w:val="yellow"/>
                      </w:rPr>
                    </w:pPr>
                  </w:p>
                  <w:p w14:paraId="35B2B362" w14:textId="61DF4F25" w:rsidR="005D7F72" w:rsidRPr="005D7F72" w:rsidRDefault="00F12946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</w:rPr>
                      <w:t>Nnamdi Azikiwe University</w:t>
                    </w:r>
                    <w:r w:rsidR="005D7F72" w:rsidRPr="005D7F72">
                      <w:rPr>
                        <w:rFonts w:cstheme="minorHAnsi"/>
                      </w:rPr>
                      <w:t xml:space="preserve"> </w:t>
                    </w:r>
                    <w:r>
                      <w:rPr>
                        <w:rFonts w:cstheme="minorHAnsi"/>
                      </w:rPr>
                      <w:t>Awka</w:t>
                    </w:r>
                    <w:r w:rsidR="005D7F72" w:rsidRPr="005D7F72">
                      <w:rPr>
                        <w:rFonts w:cstheme="minorHAnsi"/>
                      </w:rPr>
                      <w:t>, Anambra, Nigeria</w:t>
                    </w:r>
                  </w:p>
                  <w:p w14:paraId="2398832E" w14:textId="4242C3A5" w:rsidR="005D7F72" w:rsidRDefault="005D7F72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  <w:r w:rsidRPr="005D7F72">
                      <w:rPr>
                        <w:rFonts w:cstheme="minorHAnsi"/>
                      </w:rPr>
                      <w:lastRenderedPageBreak/>
                      <w:t>Post Graduate Diploma in Education, 2018-2019</w:t>
                    </w:r>
                  </w:p>
                  <w:p w14:paraId="16586158" w14:textId="77777777" w:rsidR="0059113A" w:rsidRPr="005D7F72" w:rsidRDefault="0059113A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</w:p>
                  <w:p w14:paraId="25E12BF3" w14:textId="77777777" w:rsidR="005D7F72" w:rsidRPr="005D7F72" w:rsidRDefault="005D7F72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  <w:r w:rsidRPr="005D7F72">
                      <w:rPr>
                        <w:rFonts w:cstheme="minorHAnsi"/>
                      </w:rPr>
                      <w:t>Blessed Iwene Tansi Major Seminary | Onitsha Anambra, Nigeria</w:t>
                    </w:r>
                  </w:p>
                  <w:p w14:paraId="5B6AC9A3" w14:textId="522C4301" w:rsidR="005D7F72" w:rsidRPr="005D7F72" w:rsidRDefault="00D801E5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</w:rPr>
                      <w:t>BA</w:t>
                    </w:r>
                    <w:r w:rsidR="00295097">
                      <w:rPr>
                        <w:rFonts w:cstheme="minorHAnsi"/>
                      </w:rPr>
                      <w:t xml:space="preserve">| </w:t>
                    </w:r>
                    <w:r w:rsidR="005D7F72" w:rsidRPr="005D7F72">
                      <w:rPr>
                        <w:rFonts w:cstheme="minorHAnsi"/>
                      </w:rPr>
                      <w:t>Bachelor of Theology, 2014-2018</w:t>
                    </w:r>
                  </w:p>
                  <w:p w14:paraId="3E3FAC8A" w14:textId="77777777" w:rsidR="005D7F72" w:rsidRPr="005D7F72" w:rsidRDefault="005D7F72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</w:p>
                  <w:p w14:paraId="2AC6672E" w14:textId="77777777" w:rsidR="005D7F72" w:rsidRPr="005D7F72" w:rsidRDefault="005D7F72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  <w:r w:rsidRPr="005D7F72">
                      <w:rPr>
                        <w:rFonts w:cstheme="minorHAnsi"/>
                      </w:rPr>
                      <w:t>Pope John Paull II Major Seminary | Awka, Nigeria</w:t>
                    </w:r>
                  </w:p>
                  <w:p w14:paraId="2B545D19" w14:textId="1F2317F0" w:rsidR="005D7F72" w:rsidRPr="005D7F72" w:rsidRDefault="00412ACD" w:rsidP="0059113A">
                    <w:pPr>
                      <w:spacing w:before="0" w:after="0" w:line="240" w:lineRule="auto"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</w:rPr>
                      <w:t xml:space="preserve">B.Phil.| </w:t>
                    </w:r>
                    <w:r w:rsidR="005D7F72" w:rsidRPr="005D7F72">
                      <w:rPr>
                        <w:rFonts w:cstheme="minorHAnsi"/>
                      </w:rPr>
                      <w:t>Bachelor of Philosophy, 2010-2014</w:t>
                    </w:r>
                  </w:p>
                </w:sdtContent>
              </w:sdt>
            </w:sdtContent>
          </w:sdt>
        </w:tc>
      </w:tr>
      <w:tr w:rsidR="005D7F72" w14:paraId="12B05EB1" w14:textId="77777777" w:rsidTr="000766D2">
        <w:tc>
          <w:tcPr>
            <w:tcW w:w="177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17403153" w14:textId="58CD0629" w:rsidR="005D7F72" w:rsidRDefault="005D7F72" w:rsidP="005D7F72">
            <w:pPr>
              <w:pStyle w:val="Heading1"/>
            </w:pPr>
            <w:r>
              <w:lastRenderedPageBreak/>
              <w:t>skills</w:t>
            </w:r>
          </w:p>
        </w:tc>
        <w:tc>
          <w:tcPr>
            <w:tcW w:w="47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14B0F354" w14:textId="77777777" w:rsidR="005D7F72" w:rsidRDefault="005D7F72" w:rsidP="005D7F72"/>
        </w:tc>
        <w:tc>
          <w:tcPr>
            <w:tcW w:w="783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rPr>
                <w:rFonts w:asciiTheme="majorHAnsi" w:eastAsiaTheme="majorEastAsia" w:hAnsiTheme="majorHAnsi" w:cstheme="majorBidi"/>
                <w:b/>
                <w:bCs/>
                <w:caps/>
                <w:color w:val="404040" w:themeColor="text1" w:themeTint="BF"/>
                <w14:ligatures w14:val="standardContextual"/>
              </w:rPr>
              <w:id w:val="-1116827610"/>
              <w15:repeatingSection/>
            </w:sdtPr>
            <w:sdtEnd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</w:sdtEndPr>
            <w:sdtContent>
              <w:sdt>
                <w:sdtPr>
                  <w:id w:val="-2006429974"/>
                  <w:placeholder>
                    <w:docPart w:val="CA0F39406F044B0ABBBF49C1273376BD"/>
                  </w:placeholder>
                  <w15:repeatingSectionItem/>
                </w:sdtPr>
                <w:sdtContent>
                  <w:p w14:paraId="30BB6E3C" w14:textId="3E204AE6" w:rsidR="008D1FBB" w:rsidRDefault="003722D8" w:rsidP="0059113A">
                    <w:pPr>
                      <w:pStyle w:val="ResumeText"/>
                      <w:numPr>
                        <w:ilvl w:val="0"/>
                        <w:numId w:val="1"/>
                      </w:numPr>
                    </w:pPr>
                    <w:r>
                      <w:t xml:space="preserve">Ethics </w:t>
                    </w:r>
                    <w:r w:rsidR="00B71A72">
                      <w:t>e</w:t>
                    </w:r>
                    <w:r w:rsidR="00E027BD">
                      <w:t>xpertise</w:t>
                    </w:r>
                    <w:r w:rsidR="00B71A72">
                      <w:t>.</w:t>
                    </w:r>
                  </w:p>
                  <w:p w14:paraId="34421780" w14:textId="1AB3F92D" w:rsidR="00CA3AB5" w:rsidRDefault="00B71A72" w:rsidP="0059113A">
                    <w:pPr>
                      <w:pStyle w:val="ResumeText"/>
                      <w:numPr>
                        <w:ilvl w:val="0"/>
                        <w:numId w:val="1"/>
                      </w:numPr>
                    </w:pPr>
                    <w:r>
                      <w:t>Conflict resolution and empathy expertise.</w:t>
                    </w:r>
                  </w:p>
                  <w:p w14:paraId="19ACF9A2" w14:textId="0BFEE4CC" w:rsidR="003722D8" w:rsidRDefault="00D92145" w:rsidP="0059113A">
                    <w:pPr>
                      <w:pStyle w:val="ResumeText"/>
                      <w:numPr>
                        <w:ilvl w:val="0"/>
                        <w:numId w:val="1"/>
                      </w:numPr>
                    </w:pPr>
                    <w:r>
                      <w:t>Provid</w:t>
                    </w:r>
                    <w:r w:rsidR="00CD7D91">
                      <w:t xml:space="preserve">ed counseling, comfort, and </w:t>
                    </w:r>
                    <w:r w:rsidR="004010FA">
                      <w:t>spiritual support to culturally diverse patients and families</w:t>
                    </w:r>
                    <w:r w:rsidR="00AB2B49">
                      <w:t xml:space="preserve">, and assisted </w:t>
                    </w:r>
                    <w:r w:rsidR="00E027BD">
                      <w:t>with</w:t>
                    </w:r>
                    <w:r w:rsidR="00AB2B49">
                      <w:t xml:space="preserve"> coordinating volunteers.</w:t>
                    </w:r>
                  </w:p>
                  <w:p w14:paraId="075D6FE4" w14:textId="780C2D51" w:rsidR="00AB2B49" w:rsidRDefault="00AB2B49" w:rsidP="0059113A">
                    <w:pPr>
                      <w:pStyle w:val="ResumeText"/>
                      <w:numPr>
                        <w:ilvl w:val="0"/>
                        <w:numId w:val="1"/>
                      </w:numPr>
                    </w:pPr>
                    <w:r>
                      <w:t xml:space="preserve">Worked </w:t>
                    </w:r>
                    <w:r w:rsidR="00DA3AD7">
                      <w:t xml:space="preserve">the </w:t>
                    </w:r>
                    <w:r>
                      <w:t>overnight</w:t>
                    </w:r>
                    <w:r w:rsidR="00DA3AD7">
                      <w:t xml:space="preserve"> shift to provide comfort for families</w:t>
                    </w:r>
                    <w:r w:rsidR="00E027BD">
                      <w:t xml:space="preserve"> and patients. </w:t>
                    </w:r>
                    <w:r>
                      <w:t xml:space="preserve"> </w:t>
                    </w:r>
                  </w:p>
                  <w:p w14:paraId="357CEC0B" w14:textId="17EB1619" w:rsidR="005D7F72" w:rsidRDefault="005D7F72" w:rsidP="0059113A">
                    <w:pPr>
                      <w:pStyle w:val="ResumeText"/>
                      <w:numPr>
                        <w:ilvl w:val="0"/>
                        <w:numId w:val="1"/>
                      </w:numPr>
                    </w:pPr>
                    <w:r>
                      <w:t xml:space="preserve">Strong administrative skills </w:t>
                    </w:r>
                  </w:p>
                  <w:p w14:paraId="7CA03B1B" w14:textId="77777777" w:rsidR="0059113A" w:rsidRDefault="005D7F72" w:rsidP="0059113A">
                    <w:pPr>
                      <w:pStyle w:val="ResumeText"/>
                      <w:numPr>
                        <w:ilvl w:val="0"/>
                        <w:numId w:val="1"/>
                      </w:numPr>
                    </w:pPr>
                    <w:r>
                      <w:t>Experience as a pastoral counselor and spiritual directo</w:t>
                    </w:r>
                    <w:r w:rsidR="0059113A">
                      <w:t>r</w:t>
                    </w:r>
                  </w:p>
                  <w:p w14:paraId="61EAF0B0" w14:textId="02DB993E" w:rsidR="0059113A" w:rsidRDefault="0059113A" w:rsidP="0059113A">
                    <w:pPr>
                      <w:pStyle w:val="ResumeText"/>
                      <w:numPr>
                        <w:ilvl w:val="0"/>
                        <w:numId w:val="1"/>
                      </w:numPr>
                    </w:pPr>
                    <w:r>
                      <w:t xml:space="preserve">Experience as a mentor and guide of youth </w:t>
                    </w:r>
                    <w:r w:rsidR="00CD2B54">
                      <w:t>apostolate.</w:t>
                    </w:r>
                    <w:r>
                      <w:t xml:space="preserve"> </w:t>
                    </w:r>
                  </w:p>
                  <w:p w14:paraId="72E2617F" w14:textId="77777777" w:rsidR="0059113A" w:rsidRDefault="0059113A" w:rsidP="005D7F72">
                    <w:pPr>
                      <w:pStyle w:val="ResumeText"/>
                      <w:numPr>
                        <w:ilvl w:val="0"/>
                        <w:numId w:val="1"/>
                      </w:numPr>
                    </w:pPr>
                    <w:r>
                      <w:t>Charismatic preaching skills</w:t>
                    </w:r>
                  </w:p>
                  <w:p w14:paraId="519D3FA3" w14:textId="10B81D55" w:rsidR="0059113A" w:rsidRDefault="0059113A" w:rsidP="005D7F72">
                    <w:pPr>
                      <w:pStyle w:val="ResumeText"/>
                      <w:numPr>
                        <w:ilvl w:val="0"/>
                        <w:numId w:val="1"/>
                      </w:numPr>
                    </w:pPr>
                    <w:r>
                      <w:t xml:space="preserve">Understands Spanish and other Latin </w:t>
                    </w:r>
                    <w:r w:rsidR="00CD2B54">
                      <w:t>languages.</w:t>
                    </w:r>
                  </w:p>
                  <w:p w14:paraId="20D7D26D" w14:textId="05DC2429" w:rsidR="005D7F72" w:rsidRPr="0059113A" w:rsidRDefault="0059113A" w:rsidP="0059113A">
                    <w:pPr>
                      <w:pStyle w:val="ResumeText"/>
                      <w:numPr>
                        <w:ilvl w:val="0"/>
                        <w:numId w:val="1"/>
                      </w:numPr>
                    </w:pPr>
                    <w:r>
                      <w:t>Experience working in a parish for seventeen years as a seminarian, as well as six years as a priest</w:t>
                    </w:r>
                  </w:p>
                </w:sdtContent>
              </w:sdt>
            </w:sdtContent>
          </w:sdt>
        </w:tc>
      </w:tr>
      <w:tr w:rsidR="005D7F72" w14:paraId="50AFFAA4" w14:textId="77777777" w:rsidTr="00D3571D">
        <w:tc>
          <w:tcPr>
            <w:tcW w:w="177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132D5D88" w14:textId="77777777" w:rsidR="005D7F72" w:rsidRDefault="005D7F72" w:rsidP="005D7F72">
            <w:pPr>
              <w:pStyle w:val="Heading1"/>
            </w:pPr>
            <w:r>
              <w:t>References</w:t>
            </w:r>
          </w:p>
        </w:tc>
        <w:tc>
          <w:tcPr>
            <w:tcW w:w="47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4E69EAD8" w14:textId="77777777" w:rsidR="005D7F72" w:rsidRDefault="005D7F72" w:rsidP="0059113A">
            <w:pPr>
              <w:spacing w:before="0" w:after="0"/>
            </w:pPr>
          </w:p>
        </w:tc>
        <w:tc>
          <w:tcPr>
            <w:tcW w:w="783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56AFBF1276574AA28EE68301B385D274"/>
                  </w:placeholder>
                  <w15:color w:val="C0C0C0"/>
                  <w15:repeatingSectionItem/>
                </w:sdtPr>
                <w:sdtContent>
                  <w:p w14:paraId="50634266" w14:textId="3F0FE88C" w:rsidR="005D7F72" w:rsidRPr="0059113A" w:rsidRDefault="0059113A" w:rsidP="0059113A">
                    <w:pPr>
                      <w:pStyle w:val="Heading2"/>
                      <w:spacing w:before="0" w:after="0"/>
                    </w:pPr>
                    <w:r w:rsidRPr="0059113A">
                      <w:rPr>
                        <w:rFonts w:asciiTheme="minorHAnsi" w:eastAsiaTheme="minorEastAsia" w:hAnsiTheme="minorHAnsi" w:cstheme="minorBidi"/>
                        <w:caps w:val="0"/>
                        <w:color w:val="595959" w:themeColor="text1" w:themeTint="A6"/>
                        <w14:ligatures w14:val="none"/>
                      </w:rPr>
                      <w:t xml:space="preserve">Rev. Monsignor Joseph Reilly </w:t>
                    </w:r>
                  </w:p>
                  <w:p w14:paraId="24CE711C" w14:textId="431B6442" w:rsidR="005D7F72" w:rsidRDefault="00CD2B54" w:rsidP="0059113A">
                    <w:pPr>
                      <w:pStyle w:val="ResumeText"/>
                      <w:spacing w:before="0" w:after="0"/>
                    </w:pPr>
                    <w:r>
                      <w:t>President Seton Hall University</w:t>
                    </w:r>
                  </w:p>
                  <w:p w14:paraId="280A7249" w14:textId="77777777" w:rsidR="005D7F72" w:rsidRDefault="005D7F72" w:rsidP="0059113A">
                    <w:pPr>
                      <w:pStyle w:val="ResumeText"/>
                      <w:spacing w:before="0" w:after="0"/>
                    </w:pPr>
                    <w:r>
                      <w:t>South Orange, New Jersey</w:t>
                    </w:r>
                  </w:p>
                  <w:p w14:paraId="1627194B" w14:textId="752D2862" w:rsidR="005D7F72" w:rsidRDefault="00CD2B54" w:rsidP="0059113A">
                    <w:pPr>
                      <w:pStyle w:val="ResumeText"/>
                      <w:spacing w:before="0" w:after="0"/>
                    </w:pPr>
                    <w:r>
                      <w:t>Email: joseph.reilly@shu.edu</w:t>
                    </w:r>
                  </w:p>
                  <w:p w14:paraId="476F5418" w14:textId="1D79146B" w:rsidR="005D7F72" w:rsidRDefault="005D7F72" w:rsidP="0059113A">
                    <w:pPr>
                      <w:pStyle w:val="ResumeText"/>
                      <w:spacing w:before="0" w:after="0"/>
                    </w:pPr>
                    <w:r>
                      <w:t>P. 973-761-9008</w:t>
                    </w:r>
                  </w:p>
                </w:sdtContent>
              </w:sdt>
              <w:p w14:paraId="6C05DFA5" w14:textId="77777777" w:rsidR="0059113A" w:rsidRDefault="0059113A" w:rsidP="0059113A">
                <w:pPr>
                  <w:pStyle w:val="Heading2"/>
                  <w:spacing w:before="0" w:after="0"/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</w:pPr>
              </w:p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630405729"/>
                  <w:placeholder>
                    <w:docPart w:val="56AFBF1276574AA28EE68301B385D274"/>
                  </w:placeholder>
                  <w15:color w:val="C0C0C0"/>
                  <w15:repeatingSectionItem/>
                </w:sdtPr>
                <w:sdtContent>
                  <w:p w14:paraId="14F9ED0B" w14:textId="0D1B512D" w:rsidR="005D7F72" w:rsidRPr="0059113A" w:rsidRDefault="005D7F72" w:rsidP="0059113A">
                    <w:pPr>
                      <w:pStyle w:val="Heading2"/>
                      <w:spacing w:before="0" w:after="0"/>
                      <w:rPr>
                        <w:rFonts w:asciiTheme="minorHAnsi" w:eastAsiaTheme="minorEastAsia" w:hAnsiTheme="minorHAnsi" w:cstheme="minorBidi"/>
                        <w:caps w:val="0"/>
                        <w:color w:val="595959" w:themeColor="text1" w:themeTint="A6"/>
                        <w14:ligatures w14:val="none"/>
                      </w:rPr>
                    </w:pPr>
                    <w:r w:rsidRPr="0059113A">
                      <w:rPr>
                        <w:rFonts w:asciiTheme="minorHAnsi" w:eastAsiaTheme="minorEastAsia" w:hAnsiTheme="minorHAnsi" w:cstheme="minorBidi"/>
                        <w:caps w:val="0"/>
                        <w:color w:val="595959" w:themeColor="text1" w:themeTint="A6"/>
                        <w14:ligatures w14:val="none"/>
                      </w:rPr>
                      <w:t>Alex Beth Schapiro</w:t>
                    </w:r>
                  </w:p>
                  <w:p w14:paraId="41A019D8" w14:textId="15D3D01E" w:rsidR="005D7F72" w:rsidRPr="00D43ED7" w:rsidRDefault="005D7F72" w:rsidP="0059113A">
                    <w:pPr>
                      <w:spacing w:before="0" w:after="0"/>
                    </w:pPr>
                    <w:r>
                      <w:t>Manager, Spiritual Services</w:t>
                    </w:r>
                  </w:p>
                  <w:p w14:paraId="267B4677" w14:textId="206B444F" w:rsidR="005D7F72" w:rsidRDefault="005D7F72" w:rsidP="0059113A">
                    <w:pPr>
                      <w:spacing w:before="0" w:after="0"/>
                    </w:pPr>
                    <w:r>
                      <w:t>Atlantic Accountable Care Organizations</w:t>
                    </w:r>
                  </w:p>
                  <w:p w14:paraId="631EBCA7" w14:textId="6A9C4BFB" w:rsidR="005D7F72" w:rsidRDefault="005D7F72" w:rsidP="0059113A">
                    <w:pPr>
                      <w:spacing w:before="0" w:after="0"/>
                    </w:pPr>
                    <w:r>
                      <w:t>Atlantic Health System</w:t>
                    </w:r>
                  </w:p>
                  <w:p w14:paraId="0805EBA3" w14:textId="136E1795" w:rsidR="005D7F72" w:rsidRDefault="005D7F72" w:rsidP="0059113A">
                    <w:pPr>
                      <w:spacing w:before="0" w:after="0"/>
                    </w:pPr>
                    <w:r>
                      <w:t xml:space="preserve">Email: </w:t>
                    </w:r>
                    <w:hyperlink r:id="rId10" w:history="1">
                      <w:r w:rsidRPr="007129E3">
                        <w:rPr>
                          <w:rStyle w:val="Hyperlink"/>
                        </w:rPr>
                        <w:t>alex.schapiro@atlantichealth.org</w:t>
                      </w:r>
                    </w:hyperlink>
                  </w:p>
                  <w:p w14:paraId="6C75D175" w14:textId="60592BFB" w:rsidR="005D7F72" w:rsidRDefault="005D7F72" w:rsidP="0059113A">
                    <w:pPr>
                      <w:spacing w:before="0" w:after="0"/>
                    </w:pPr>
                    <w:r>
                      <w:t>P. 846-332-8673</w:t>
                    </w:r>
                  </w:p>
                  <w:p w14:paraId="57F93651" w14:textId="77777777" w:rsidR="0059113A" w:rsidRDefault="0059113A" w:rsidP="0059113A">
                    <w:pPr>
                      <w:spacing w:before="0" w:after="0"/>
                    </w:pPr>
                  </w:p>
                  <w:p w14:paraId="722AB86C" w14:textId="327B0448" w:rsidR="005D7F72" w:rsidRPr="0059113A" w:rsidRDefault="005D7F72" w:rsidP="0059113A">
                    <w:pPr>
                      <w:spacing w:before="0" w:after="0"/>
                      <w:rPr>
                        <w:b/>
                        <w:bCs/>
                      </w:rPr>
                    </w:pPr>
                    <w:r w:rsidRPr="0059113A">
                      <w:rPr>
                        <w:b/>
                        <w:bCs/>
                      </w:rPr>
                      <w:t>Rev. Msgr. C. Anthony Ziccardi, S.T.D., S.S.L</w:t>
                    </w:r>
                  </w:p>
                  <w:p w14:paraId="643AD22E" w14:textId="26832CCA" w:rsidR="005D7F72" w:rsidRDefault="005D7F72" w:rsidP="0059113A">
                    <w:pPr>
                      <w:spacing w:before="0" w:after="0"/>
                    </w:pPr>
                    <w:r>
                      <w:t>Coordinator for Undergraduate Admissions and Retention</w:t>
                    </w:r>
                    <w:r w:rsidR="0059113A">
                      <w:t xml:space="preserve">; </w:t>
                    </w:r>
                    <w:r>
                      <w:t>Assistant Professor of Biblical Studies</w:t>
                    </w:r>
                  </w:p>
                  <w:p w14:paraId="481A3C91" w14:textId="6D572A48" w:rsidR="0059113A" w:rsidRDefault="0059113A" w:rsidP="0059113A">
                    <w:pPr>
                      <w:spacing w:before="0" w:after="0"/>
                    </w:pPr>
                    <w:r>
                      <w:t>Seton Hall University</w:t>
                    </w:r>
                  </w:p>
                  <w:p w14:paraId="7641EB7E" w14:textId="625092BD" w:rsidR="005D7F72" w:rsidRDefault="005D7F72" w:rsidP="0059113A">
                    <w:pPr>
                      <w:spacing w:before="0" w:after="0"/>
                    </w:pPr>
                    <w:r>
                      <w:t xml:space="preserve">Email. </w:t>
                    </w:r>
                    <w:hyperlink r:id="rId11" w:history="1">
                      <w:r w:rsidRPr="00D52CE7">
                        <w:rPr>
                          <w:rStyle w:val="Hyperlink"/>
                        </w:rPr>
                        <w:t>Anthony.Ziccardi@shu.edu</w:t>
                      </w:r>
                    </w:hyperlink>
                  </w:p>
                  <w:p w14:paraId="63E12E09" w14:textId="57B5537C" w:rsidR="005D7F72" w:rsidRDefault="005D7F72" w:rsidP="0059113A">
                    <w:pPr>
                      <w:spacing w:before="0" w:after="0"/>
                    </w:pPr>
                    <w:r>
                      <w:t>P. 973-275-4651</w:t>
                    </w:r>
                  </w:p>
                </w:sdtContent>
              </w:sdt>
            </w:sdtContent>
          </w:sdt>
        </w:tc>
      </w:tr>
      <w:tr w:rsidR="005D7F72" w14:paraId="2E7B5459" w14:textId="77777777" w:rsidTr="000766D2">
        <w:tc>
          <w:tcPr>
            <w:tcW w:w="1778" w:type="dxa"/>
            <w:tcBorders>
              <w:top w:val="single" w:sz="4" w:space="0" w:color="418AB3" w:themeColor="accent1"/>
              <w:bottom w:val="nil"/>
            </w:tcBorders>
          </w:tcPr>
          <w:p w14:paraId="5E2DCE77" w14:textId="53C3E001" w:rsidR="005D7F72" w:rsidRDefault="005D7F72" w:rsidP="005D7F72">
            <w:pPr>
              <w:pStyle w:val="Heading1"/>
              <w:jc w:val="left"/>
            </w:pPr>
            <w:r>
              <w:t xml:space="preserve"> </w:t>
            </w:r>
          </w:p>
        </w:tc>
        <w:tc>
          <w:tcPr>
            <w:tcW w:w="472" w:type="dxa"/>
            <w:tcBorders>
              <w:top w:val="single" w:sz="4" w:space="0" w:color="418AB3" w:themeColor="accent1"/>
              <w:bottom w:val="nil"/>
            </w:tcBorders>
          </w:tcPr>
          <w:p w14:paraId="1E5680BA" w14:textId="77777777" w:rsidR="005D7F72" w:rsidRDefault="005D7F72" w:rsidP="005D7F72"/>
        </w:tc>
        <w:tc>
          <w:tcPr>
            <w:tcW w:w="7830" w:type="dxa"/>
            <w:tcBorders>
              <w:top w:val="single" w:sz="4" w:space="0" w:color="418AB3" w:themeColor="accent1"/>
              <w:bottom w:val="nil"/>
            </w:tcBorders>
          </w:tcPr>
          <w:p w14:paraId="77951CB5" w14:textId="77777777" w:rsidR="005D7F72" w:rsidRDefault="005D7F72" w:rsidP="005D7F72">
            <w:pPr>
              <w:pStyle w:val="Heading2"/>
            </w:pPr>
          </w:p>
        </w:tc>
      </w:tr>
    </w:tbl>
    <w:p w14:paraId="32395B2E" w14:textId="77777777" w:rsidR="00B71A72" w:rsidRPr="000A6F38" w:rsidRDefault="00B71A72" w:rsidP="000A6F38">
      <w:pPr>
        <w:tabs>
          <w:tab w:val="left" w:pos="8772"/>
        </w:tabs>
      </w:pPr>
    </w:p>
    <w:sectPr w:rsidR="00B71A72" w:rsidRPr="000A6F38">
      <w:footerReference w:type="default" r:id="rId12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E14CE1" w14:textId="77777777" w:rsidR="00B102B4" w:rsidRDefault="00B102B4">
      <w:pPr>
        <w:spacing w:before="0" w:after="0" w:line="240" w:lineRule="auto"/>
      </w:pPr>
      <w:r>
        <w:separator/>
      </w:r>
    </w:p>
  </w:endnote>
  <w:endnote w:type="continuationSeparator" w:id="0">
    <w:p w14:paraId="23294F56" w14:textId="77777777" w:rsidR="00B102B4" w:rsidRDefault="00B102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PlainTable4"/>
      <w:tblW w:w="0" w:type="auto"/>
      <w:tblLook w:val="04A0" w:firstRow="1" w:lastRow="0" w:firstColumn="1" w:lastColumn="0" w:noHBand="0" w:noVBand="1"/>
      <w:tblDescription w:val="Footer table"/>
    </w:tblPr>
    <w:tblGrid>
      <w:gridCol w:w="5032"/>
    </w:tblGrid>
    <w:tr w:rsidR="00336C4C" w14:paraId="180B66BA" w14:textId="77777777" w:rsidTr="00336C4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032" w:type="dxa"/>
        </w:tcPr>
        <w:p w14:paraId="60660491" w14:textId="77777777" w:rsidR="00336C4C" w:rsidRDefault="00336C4C">
          <w:pPr>
            <w:pStyle w:val="Footer"/>
          </w:pPr>
          <w:r>
            <w:t xml:space="preserve">Page |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0870B9C7" w14:textId="77777777" w:rsidR="00BA56D5" w:rsidRDefault="00BA5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A68A23" w14:textId="77777777" w:rsidR="00B102B4" w:rsidRDefault="00B102B4">
      <w:pPr>
        <w:spacing w:before="0" w:after="0" w:line="240" w:lineRule="auto"/>
      </w:pPr>
      <w:r>
        <w:separator/>
      </w:r>
    </w:p>
  </w:footnote>
  <w:footnote w:type="continuationSeparator" w:id="0">
    <w:p w14:paraId="3A759965" w14:textId="77777777" w:rsidR="00B102B4" w:rsidRDefault="00B102B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E7D05"/>
    <w:multiLevelType w:val="hybridMultilevel"/>
    <w:tmpl w:val="F4561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47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5A"/>
    <w:rsid w:val="00013C03"/>
    <w:rsid w:val="000304DB"/>
    <w:rsid w:val="00036731"/>
    <w:rsid w:val="0004574F"/>
    <w:rsid w:val="000766D2"/>
    <w:rsid w:val="00093CAF"/>
    <w:rsid w:val="000A6F38"/>
    <w:rsid w:val="000B51CC"/>
    <w:rsid w:val="000B709E"/>
    <w:rsid w:val="000E2AB7"/>
    <w:rsid w:val="000E6049"/>
    <w:rsid w:val="000F408F"/>
    <w:rsid w:val="00101BEB"/>
    <w:rsid w:val="001228B9"/>
    <w:rsid w:val="00124CAC"/>
    <w:rsid w:val="00126AE5"/>
    <w:rsid w:val="001631E8"/>
    <w:rsid w:val="00163A8C"/>
    <w:rsid w:val="00163DB5"/>
    <w:rsid w:val="00164F32"/>
    <w:rsid w:val="001654C8"/>
    <w:rsid w:val="001A407B"/>
    <w:rsid w:val="001A6471"/>
    <w:rsid w:val="001C0101"/>
    <w:rsid w:val="001C039B"/>
    <w:rsid w:val="001C06EF"/>
    <w:rsid w:val="001E06C9"/>
    <w:rsid w:val="001E2857"/>
    <w:rsid w:val="00202122"/>
    <w:rsid w:val="002039F6"/>
    <w:rsid w:val="00215EC5"/>
    <w:rsid w:val="00223139"/>
    <w:rsid w:val="00236C4A"/>
    <w:rsid w:val="00246DC3"/>
    <w:rsid w:val="002674C2"/>
    <w:rsid w:val="00292E16"/>
    <w:rsid w:val="00295097"/>
    <w:rsid w:val="0030203D"/>
    <w:rsid w:val="003065ED"/>
    <w:rsid w:val="00325736"/>
    <w:rsid w:val="00325F6A"/>
    <w:rsid w:val="00336C4C"/>
    <w:rsid w:val="00340DA9"/>
    <w:rsid w:val="00340E6E"/>
    <w:rsid w:val="0034619D"/>
    <w:rsid w:val="00357205"/>
    <w:rsid w:val="00362C5C"/>
    <w:rsid w:val="003668D4"/>
    <w:rsid w:val="003722D8"/>
    <w:rsid w:val="003B04B1"/>
    <w:rsid w:val="003D2B84"/>
    <w:rsid w:val="003D7A88"/>
    <w:rsid w:val="003E0F1E"/>
    <w:rsid w:val="004010FA"/>
    <w:rsid w:val="004125A1"/>
    <w:rsid w:val="00412880"/>
    <w:rsid w:val="00412ACD"/>
    <w:rsid w:val="0043240D"/>
    <w:rsid w:val="004361CC"/>
    <w:rsid w:val="00443D7F"/>
    <w:rsid w:val="00450EB7"/>
    <w:rsid w:val="00455A09"/>
    <w:rsid w:val="00465237"/>
    <w:rsid w:val="00472BE1"/>
    <w:rsid w:val="00480D71"/>
    <w:rsid w:val="004922F8"/>
    <w:rsid w:val="004A00DD"/>
    <w:rsid w:val="004E15DC"/>
    <w:rsid w:val="004F7403"/>
    <w:rsid w:val="00526DA6"/>
    <w:rsid w:val="00527100"/>
    <w:rsid w:val="00540299"/>
    <w:rsid w:val="00541940"/>
    <w:rsid w:val="00581F20"/>
    <w:rsid w:val="00591083"/>
    <w:rsid w:val="0059113A"/>
    <w:rsid w:val="005A6075"/>
    <w:rsid w:val="005A7DD6"/>
    <w:rsid w:val="005B0568"/>
    <w:rsid w:val="005B31F1"/>
    <w:rsid w:val="005B41C5"/>
    <w:rsid w:val="005D7216"/>
    <w:rsid w:val="005D7F72"/>
    <w:rsid w:val="005F58AD"/>
    <w:rsid w:val="0060148E"/>
    <w:rsid w:val="00634F5B"/>
    <w:rsid w:val="00641479"/>
    <w:rsid w:val="00676811"/>
    <w:rsid w:val="006812AA"/>
    <w:rsid w:val="006C06BF"/>
    <w:rsid w:val="006C19AC"/>
    <w:rsid w:val="006F0F86"/>
    <w:rsid w:val="006F53F5"/>
    <w:rsid w:val="007320D5"/>
    <w:rsid w:val="0076504B"/>
    <w:rsid w:val="00767F0A"/>
    <w:rsid w:val="00770905"/>
    <w:rsid w:val="00787025"/>
    <w:rsid w:val="00796E99"/>
    <w:rsid w:val="007A6722"/>
    <w:rsid w:val="007B7255"/>
    <w:rsid w:val="007E6A72"/>
    <w:rsid w:val="00857A94"/>
    <w:rsid w:val="008A645A"/>
    <w:rsid w:val="008B3FB0"/>
    <w:rsid w:val="008D03BC"/>
    <w:rsid w:val="008D1FBB"/>
    <w:rsid w:val="008F462F"/>
    <w:rsid w:val="008F7017"/>
    <w:rsid w:val="009165BB"/>
    <w:rsid w:val="0092098E"/>
    <w:rsid w:val="00945F1C"/>
    <w:rsid w:val="00947EF9"/>
    <w:rsid w:val="0095110A"/>
    <w:rsid w:val="00960471"/>
    <w:rsid w:val="009636E5"/>
    <w:rsid w:val="00976F95"/>
    <w:rsid w:val="00995825"/>
    <w:rsid w:val="009B57F9"/>
    <w:rsid w:val="009E6A23"/>
    <w:rsid w:val="00A005D1"/>
    <w:rsid w:val="00A238AD"/>
    <w:rsid w:val="00A34D6A"/>
    <w:rsid w:val="00A43984"/>
    <w:rsid w:val="00A44ACE"/>
    <w:rsid w:val="00A63AD7"/>
    <w:rsid w:val="00A8555B"/>
    <w:rsid w:val="00A9794C"/>
    <w:rsid w:val="00AB2B49"/>
    <w:rsid w:val="00AC7649"/>
    <w:rsid w:val="00AD1779"/>
    <w:rsid w:val="00AF284B"/>
    <w:rsid w:val="00B0271F"/>
    <w:rsid w:val="00B102B4"/>
    <w:rsid w:val="00B1565A"/>
    <w:rsid w:val="00B27020"/>
    <w:rsid w:val="00B304D2"/>
    <w:rsid w:val="00B71A72"/>
    <w:rsid w:val="00B74723"/>
    <w:rsid w:val="00BA56D5"/>
    <w:rsid w:val="00BA5B09"/>
    <w:rsid w:val="00BA5D03"/>
    <w:rsid w:val="00BA621C"/>
    <w:rsid w:val="00BB22FD"/>
    <w:rsid w:val="00BB3AAD"/>
    <w:rsid w:val="00BC1E9B"/>
    <w:rsid w:val="00BC39BF"/>
    <w:rsid w:val="00BE07E5"/>
    <w:rsid w:val="00C14551"/>
    <w:rsid w:val="00C46A77"/>
    <w:rsid w:val="00C5017C"/>
    <w:rsid w:val="00C54EA5"/>
    <w:rsid w:val="00C81063"/>
    <w:rsid w:val="00C844AF"/>
    <w:rsid w:val="00CA3AB5"/>
    <w:rsid w:val="00CC7D64"/>
    <w:rsid w:val="00CD2B54"/>
    <w:rsid w:val="00CD7D91"/>
    <w:rsid w:val="00CE15D0"/>
    <w:rsid w:val="00CE6BE6"/>
    <w:rsid w:val="00D051ED"/>
    <w:rsid w:val="00D34BB9"/>
    <w:rsid w:val="00D3571D"/>
    <w:rsid w:val="00D43ED7"/>
    <w:rsid w:val="00D75A82"/>
    <w:rsid w:val="00D801E5"/>
    <w:rsid w:val="00D903CD"/>
    <w:rsid w:val="00D92145"/>
    <w:rsid w:val="00DA2430"/>
    <w:rsid w:val="00DA3AD7"/>
    <w:rsid w:val="00DB34E1"/>
    <w:rsid w:val="00DB4B02"/>
    <w:rsid w:val="00DD51A5"/>
    <w:rsid w:val="00DF1DDB"/>
    <w:rsid w:val="00DF1DF1"/>
    <w:rsid w:val="00E027BD"/>
    <w:rsid w:val="00E07918"/>
    <w:rsid w:val="00E2797A"/>
    <w:rsid w:val="00E640D8"/>
    <w:rsid w:val="00E94917"/>
    <w:rsid w:val="00E94A29"/>
    <w:rsid w:val="00E977EC"/>
    <w:rsid w:val="00EA4313"/>
    <w:rsid w:val="00ED6AB3"/>
    <w:rsid w:val="00EE31F2"/>
    <w:rsid w:val="00EE44CC"/>
    <w:rsid w:val="00F10432"/>
    <w:rsid w:val="00F12946"/>
    <w:rsid w:val="00F27E95"/>
    <w:rsid w:val="00F353F0"/>
    <w:rsid w:val="00F44930"/>
    <w:rsid w:val="00F80EBD"/>
    <w:rsid w:val="00F833E8"/>
    <w:rsid w:val="00FE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93D44"/>
  <w15:chartTrackingRefBased/>
  <w15:docId w15:val="{A112D0A4-B644-4C53-B72D-A82B7CC7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/>
    <w:lsdException w:name="heading 4" w:semiHidden="1" w:uiPriority="18" w:unhideWhenUsed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9B"/>
    <w:rPr>
      <w:kern w:val="20"/>
    </w:rPr>
  </w:style>
  <w:style w:type="paragraph" w:styleId="Heading1">
    <w:name w:val="heading 1"/>
    <w:basedOn w:val="Normal"/>
    <w:next w:val="Normal"/>
    <w:unhideWhenUsed/>
    <w:qFormat/>
    <w:rsid w:val="000766D2"/>
    <w:pPr>
      <w:jc w:val="right"/>
      <w:outlineLvl w:val="0"/>
    </w:pPr>
    <w:rPr>
      <w:rFonts w:asciiTheme="majorHAnsi" w:eastAsiaTheme="majorEastAsia" w:hAnsiTheme="majorHAnsi" w:cstheme="majorBidi"/>
      <w:caps/>
      <w:color w:val="306785" w:themeColor="accent1" w:themeShade="BF"/>
      <w:sz w:val="21"/>
      <w:szCs w:val="21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AB3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18AB3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18AB3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04458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04458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418AB3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18AB3" w:themeColor="accent1"/>
        <w:sz w:val="22"/>
      </w:rPr>
    </w:tblStylePr>
    <w:tblStylePr w:type="firstCol">
      <w:rPr>
        <w:b/>
      </w:rPr>
    </w:tblStylePr>
  </w:style>
  <w:style w:type="character" w:styleId="Emphasis">
    <w:name w:val="Emphasis"/>
    <w:basedOn w:val="DefaultParagraphFont"/>
    <w:unhideWhenUsed/>
    <w:qFormat/>
    <w:rsid w:val="000766D2"/>
    <w:rPr>
      <w:color w:val="306785" w:themeColor="accent1" w:themeShade="BF"/>
    </w:rPr>
  </w:style>
  <w:style w:type="paragraph" w:customStyle="1" w:styleId="ContactInfo">
    <w:name w:val="Contact Info"/>
    <w:basedOn w:val="Normal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Name">
    <w:name w:val="Name"/>
    <w:basedOn w:val="Normal"/>
    <w:next w:val="Normal"/>
    <w:qFormat/>
    <w:rsid w:val="000766D2"/>
    <w:pPr>
      <w:pBdr>
        <w:top w:val="single" w:sz="4" w:space="4" w:color="306785" w:themeColor="accent1" w:themeShade="BF"/>
        <w:left w:val="single" w:sz="4" w:space="6" w:color="306785" w:themeColor="accent1" w:themeShade="BF"/>
        <w:bottom w:val="single" w:sz="4" w:space="4" w:color="306785" w:themeColor="accent1" w:themeShade="BF"/>
        <w:right w:val="single" w:sz="4" w:space="6" w:color="306785" w:themeColor="accent1" w:themeShade="BF"/>
      </w:pBdr>
      <w:shd w:val="clear" w:color="auto" w:fill="306785" w:themeFill="accent1" w:themeFillShade="BF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table" w:styleId="PlainTable4">
    <w:name w:val="Plain Table 4"/>
    <w:basedOn w:val="TableNormal"/>
    <w:uiPriority w:val="43"/>
    <w:rsid w:val="000766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B1565A"/>
    <w:rPr>
      <w:color w:val="F59E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nthony.Ziccardi@shu.edu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alex.schapiro@atlantichealth.org" TargetMode="External"/><Relationship Id="rId4" Type="http://schemas.openxmlformats.org/officeDocument/2006/relationships/styles" Target="styles.xml"/><Relationship Id="rId9" Type="http://schemas.openxmlformats.org/officeDocument/2006/relationships/hyperlink" Target="mailto:FOURTHWISEMAN87@GMAIL.COM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urt\AppData\Roaming\Microsoft\Templates\Functional%20resume%20(Simpl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7F508D3490642C1B25E1D108D20B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D61B0-F91E-489D-9DF9-FA6032E18EAF}"/>
      </w:docPartPr>
      <w:docPartBody>
        <w:p w:rsidR="007B4AE4" w:rsidRDefault="00AE5BAB" w:rsidP="00AE5BAB">
          <w:pPr>
            <w:pStyle w:val="77F508D3490642C1B25E1D108D20B4DF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6AFBF1276574AA28EE68301B385D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18E58-7CBE-45C8-8561-604AF2C8F16D}"/>
      </w:docPartPr>
      <w:docPartBody>
        <w:p w:rsidR="007B4AE4" w:rsidRDefault="00AE5BAB" w:rsidP="00AE5BAB">
          <w:pPr>
            <w:pStyle w:val="56AFBF1276574AA28EE68301B385D27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A0F39406F044B0ABBBF49C127337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1127F-3D46-4322-A108-B9D445330BD4}"/>
      </w:docPartPr>
      <w:docPartBody>
        <w:p w:rsidR="007B4AE4" w:rsidRDefault="00AE5BAB" w:rsidP="00AE5BAB">
          <w:pPr>
            <w:pStyle w:val="CA0F39406F044B0ABBBF49C1273376BD"/>
          </w:pPr>
          <w:r>
            <w:t>[Professional or technical skills]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73"/>
    <w:rsid w:val="00011589"/>
    <w:rsid w:val="0010256A"/>
    <w:rsid w:val="001228E5"/>
    <w:rsid w:val="00173043"/>
    <w:rsid w:val="00221115"/>
    <w:rsid w:val="00227865"/>
    <w:rsid w:val="004C2410"/>
    <w:rsid w:val="00767F0A"/>
    <w:rsid w:val="00796E99"/>
    <w:rsid w:val="007B4AE4"/>
    <w:rsid w:val="007F4D9C"/>
    <w:rsid w:val="00884C73"/>
    <w:rsid w:val="00AE5BAB"/>
    <w:rsid w:val="00B20E9B"/>
    <w:rsid w:val="00BE036B"/>
    <w:rsid w:val="00D47999"/>
    <w:rsid w:val="00F424D3"/>
    <w:rsid w:val="00F4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nhideWhenUsed/>
    <w:qFormat/>
    <w:rPr>
      <w:color w:val="0F476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AE5BAB"/>
    <w:rPr>
      <w:color w:val="808080"/>
    </w:rPr>
  </w:style>
  <w:style w:type="paragraph" w:customStyle="1" w:styleId="77F508D3490642C1B25E1D108D20B4DF">
    <w:name w:val="77F508D3490642C1B25E1D108D20B4DF"/>
    <w:rsid w:val="00AE5BAB"/>
  </w:style>
  <w:style w:type="paragraph" w:customStyle="1" w:styleId="56AFBF1276574AA28EE68301B385D274">
    <w:name w:val="56AFBF1276574AA28EE68301B385D274"/>
    <w:rsid w:val="00AE5BAB"/>
  </w:style>
  <w:style w:type="paragraph" w:customStyle="1" w:styleId="CA0F39406F044B0ABBBF49C1273376BD">
    <w:name w:val="CA0F39406F044B0ABBBF49C1273376BD"/>
    <w:rsid w:val="00AE5B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EBCAB5-1885-46E0-BA4A-3A3E38DF1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 (Simple design)</Template>
  <TotalTime>228</TotalTime>
  <Pages>3</Pages>
  <Words>431</Words>
  <Characters>2728</Characters>
  <Application>Microsoft Office Word</Application>
  <DocSecurity>0</DocSecurity>
  <Lines>97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Solomon Hilary Ngwumezie</cp:lastModifiedBy>
  <cp:revision>36</cp:revision>
  <dcterms:created xsi:type="dcterms:W3CDTF">2024-04-24T17:15:00Z</dcterms:created>
  <dcterms:modified xsi:type="dcterms:W3CDTF">2024-11-19T23:56:00Z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986daca6-d733-4020-b377-07aa23308faa</vt:lpwstr>
  </property>
  <property fmtid="{D5CDD505-2E9C-101B-9397-08002B2CF9AE}" pid="3" name="MSIP_Label_9293526d-19aa-4ea8-99e1-7716ee3206da_Enabled">
    <vt:lpwstr>true</vt:lpwstr>
  </property>
  <property fmtid="{D5CDD505-2E9C-101B-9397-08002B2CF9AE}" pid="4" name="MSIP_Label_9293526d-19aa-4ea8-99e1-7716ee3206da_SetDate">
    <vt:lpwstr>2024-04-18T16:58:36Z</vt:lpwstr>
  </property>
  <property fmtid="{D5CDD505-2E9C-101B-9397-08002B2CF9AE}" pid="5" name="MSIP_Label_9293526d-19aa-4ea8-99e1-7716ee3206da_Method">
    <vt:lpwstr>Standard</vt:lpwstr>
  </property>
  <property fmtid="{D5CDD505-2E9C-101B-9397-08002B2CF9AE}" pid="6" name="MSIP_Label_9293526d-19aa-4ea8-99e1-7716ee3206da_Name">
    <vt:lpwstr>AHS Internal.</vt:lpwstr>
  </property>
  <property fmtid="{D5CDD505-2E9C-101B-9397-08002B2CF9AE}" pid="7" name="MSIP_Label_9293526d-19aa-4ea8-99e1-7716ee3206da_SiteId">
    <vt:lpwstr>f6f442be-a6a0-4cbe-bc32-1f76a10f316b</vt:lpwstr>
  </property>
  <property fmtid="{D5CDD505-2E9C-101B-9397-08002B2CF9AE}" pid="8" name="MSIP_Label_9293526d-19aa-4ea8-99e1-7716ee3206da_ActionId">
    <vt:lpwstr>059b9276-752b-410c-86b6-0ee82b3cbe1e</vt:lpwstr>
  </property>
  <property fmtid="{D5CDD505-2E9C-101B-9397-08002B2CF9AE}" pid="9" name="MSIP_Label_9293526d-19aa-4ea8-99e1-7716ee3206da_ContentBits">
    <vt:lpwstr>0</vt:lpwstr>
  </property>
</Properties>
</file>