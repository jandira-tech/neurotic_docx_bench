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31E4AFA4" w14:textId="77777777" w:rsidTr="00597AC6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5562" w14:textId="2038EEFC" w:rsidR="00597AC6" w:rsidRPr="00597AC6" w:rsidRDefault="00597AC6" w:rsidP="00597AC6">
            <w:pPr>
              <w:rPr>
                <w:b/>
                <w:bCs/>
                <w:u w:val="single"/>
                <w:lang w:val="en-ZA" w:eastAsia="en-ZA"/>
              </w:rPr>
            </w:pPr>
            <w:r w:rsidRPr="00597AC6">
              <w:rPr>
                <w:b/>
                <w:bCs/>
                <w:u w:val="single"/>
                <w:lang w:val="en-ZA" w:eastAsia="en-ZA"/>
              </w:rPr>
              <w:t>SA 11AM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8809" w14:textId="77777777" w:rsidR="00597AC6" w:rsidRPr="00597AC6" w:rsidRDefault="00597AC6" w:rsidP="00597AC6">
            <w:pPr>
              <w:rPr>
                <w:lang w:val="en-ZA" w:eastAsia="en-ZA"/>
              </w:rPr>
            </w:pPr>
          </w:p>
        </w:tc>
      </w:tr>
      <w:tr w:rsidR="00597AC6" w:rsidRPr="00597AC6" w14:paraId="161757E7" w14:textId="77777777" w:rsidTr="00597AC6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2D32EF69" w14:textId="77777777" w:rsidR="00597AC6" w:rsidRPr="00597AC6" w:rsidRDefault="00597AC6" w:rsidP="00597AC6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597AC6">
              <w:rPr>
                <w:b/>
                <w:bCs/>
                <w:sz w:val="24"/>
                <w:szCs w:val="24"/>
                <w:lang w:val="en-ZA" w:eastAsia="en-ZA"/>
              </w:rPr>
              <w:t>Close out Rates Crossed</w:t>
            </w:r>
          </w:p>
        </w:tc>
      </w:tr>
      <w:tr w:rsidR="00597AC6" w:rsidRPr="00597AC6" w14:paraId="7663BA4A" w14:textId="77777777" w:rsidTr="00597AC6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893FAB5" w14:textId="77777777" w:rsidR="00597AC6" w:rsidRPr="00597AC6" w:rsidRDefault="00597AC6" w:rsidP="00597AC6">
            <w:pPr>
              <w:rPr>
                <w:b/>
                <w:bCs/>
                <w:sz w:val="24"/>
                <w:szCs w:val="24"/>
                <w:lang w:val="en-ZA" w:eastAsia="en-ZA"/>
              </w:rPr>
            </w:pPr>
            <w:r w:rsidRPr="00597AC6">
              <w:rPr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005B7AB" w14:textId="77777777" w:rsidR="00597AC6" w:rsidRPr="00597AC6" w:rsidRDefault="00597AC6" w:rsidP="00597AC6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597AC6">
              <w:rPr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597AC6" w:rsidRPr="00597AC6" w14:paraId="17EDADCB" w14:textId="77777777" w:rsidTr="00597AC6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AEE984D" w14:textId="77777777" w:rsidR="00597AC6" w:rsidRPr="00597AC6" w:rsidRDefault="00597AC6" w:rsidP="00597AC6">
            <w:pPr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E55AD7E" w14:textId="77777777" w:rsidR="00597AC6" w:rsidRPr="00597AC6" w:rsidRDefault="00597AC6" w:rsidP="00597AC6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14.3643</w:t>
            </w:r>
          </w:p>
        </w:tc>
      </w:tr>
      <w:tr w:rsidR="00597AC6" w:rsidRPr="00597AC6" w14:paraId="177C0ECD" w14:textId="77777777" w:rsidTr="00597AC6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430F142" w14:textId="77777777" w:rsidR="00597AC6" w:rsidRPr="00597AC6" w:rsidRDefault="00597AC6" w:rsidP="00597AC6">
            <w:pPr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4A42068" w14:textId="77777777" w:rsidR="00597AC6" w:rsidRPr="00597AC6" w:rsidRDefault="00597AC6" w:rsidP="00597AC6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18.4306</w:t>
            </w:r>
          </w:p>
        </w:tc>
      </w:tr>
      <w:tr w:rsidR="00597AC6" w:rsidRPr="00597AC6" w14:paraId="67934F79" w14:textId="77777777" w:rsidTr="00597AC6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D5079DC" w14:textId="77777777" w:rsidR="00597AC6" w:rsidRPr="00597AC6" w:rsidRDefault="00597AC6" w:rsidP="00597AC6">
            <w:pPr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35FA6EA" w14:textId="77777777" w:rsidR="00597AC6" w:rsidRPr="00597AC6" w:rsidRDefault="00597AC6" w:rsidP="00597AC6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597AC6">
              <w:rPr>
                <w:sz w:val="24"/>
                <w:szCs w:val="24"/>
                <w:lang w:val="en-ZA" w:eastAsia="en-ZA"/>
              </w:rPr>
              <w:t>16.5696</w:t>
            </w:r>
          </w:p>
        </w:tc>
      </w:tr>
    </w:tbl>
    <w:p w14:paraId="195CC773" w14:textId="77777777" w:rsidR="00BE7473" w:rsidRDefault="00BE7473" w:rsidP="00035935"/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1CC3184C" w14:textId="77777777" w:rsidTr="00E368F8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C4F3C" w14:textId="77777777" w:rsidR="00E368F8" w:rsidRPr="00E368F8" w:rsidRDefault="00E368F8" w:rsidP="00E368F8">
            <w:pPr>
              <w:rPr>
                <w:b/>
                <w:bCs/>
                <w:u w:val="single"/>
                <w:lang w:val="en-ZA" w:eastAsia="en-ZA"/>
              </w:rPr>
            </w:pPr>
            <w:r w:rsidRPr="00E368F8">
              <w:rPr>
                <w:b/>
                <w:bCs/>
                <w:u w:val="single"/>
                <w:lang w:val="en-ZA" w:eastAsia="en-ZA"/>
              </w:rPr>
              <w:t>NY 10AM TIME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7D13" w14:textId="77777777" w:rsidR="00E368F8" w:rsidRPr="00E368F8" w:rsidRDefault="00E368F8" w:rsidP="00E368F8">
            <w:pPr>
              <w:rPr>
                <w:lang w:val="en-ZA" w:eastAsia="en-ZA"/>
              </w:rPr>
            </w:pPr>
          </w:p>
        </w:tc>
      </w:tr>
      <w:tr w:rsidR="00E368F8" w:rsidRPr="00E368F8" w14:paraId="0E9B9416" w14:textId="77777777" w:rsidTr="00E368F8">
        <w:trPr>
          <w:trHeight w:val="315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387DFA6" w14:textId="77777777" w:rsidR="00E368F8" w:rsidRPr="00E368F8" w:rsidRDefault="00E368F8" w:rsidP="00E368F8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E368F8">
              <w:rPr>
                <w:b/>
                <w:bCs/>
                <w:sz w:val="24"/>
                <w:szCs w:val="24"/>
                <w:lang w:val="en-ZA" w:eastAsia="en-ZA"/>
              </w:rPr>
              <w:t>Close out Rates Crossed</w:t>
            </w:r>
          </w:p>
        </w:tc>
      </w:tr>
      <w:tr w:rsidR="00E368F8" w:rsidRPr="00E368F8" w14:paraId="5D202635" w14:textId="77777777" w:rsidTr="00E368F8">
        <w:trPr>
          <w:trHeight w:val="33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18CCCFD" w14:textId="77777777" w:rsidR="00E368F8" w:rsidRPr="00E368F8" w:rsidRDefault="00E368F8" w:rsidP="00E368F8">
            <w:pPr>
              <w:rPr>
                <w:b/>
                <w:bCs/>
                <w:sz w:val="24"/>
                <w:szCs w:val="24"/>
                <w:lang w:val="en-ZA" w:eastAsia="en-ZA"/>
              </w:rPr>
            </w:pPr>
            <w:r w:rsidRPr="00E368F8">
              <w:rPr>
                <w:b/>
                <w:bCs/>
                <w:sz w:val="24"/>
                <w:szCs w:val="24"/>
                <w:lang w:val="en-ZA" w:eastAsia="en-ZA"/>
              </w:rPr>
              <w:t>Currency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1A0B3D8" w14:textId="77777777" w:rsidR="00E368F8" w:rsidRPr="00E368F8" w:rsidRDefault="00E368F8" w:rsidP="00E368F8">
            <w:pPr>
              <w:jc w:val="center"/>
              <w:rPr>
                <w:b/>
                <w:bCs/>
                <w:sz w:val="24"/>
                <w:szCs w:val="24"/>
                <w:lang w:val="en-ZA" w:eastAsia="en-ZA"/>
              </w:rPr>
            </w:pPr>
            <w:r w:rsidRPr="00E368F8">
              <w:rPr>
                <w:b/>
                <w:bCs/>
                <w:sz w:val="24"/>
                <w:szCs w:val="24"/>
                <w:lang w:val="en-ZA" w:eastAsia="en-ZA"/>
              </w:rPr>
              <w:t>Rate</w:t>
            </w:r>
          </w:p>
        </w:tc>
      </w:tr>
      <w:tr w:rsidR="00E368F8" w:rsidRPr="00E368F8" w14:paraId="09BE2A5F" w14:textId="77777777" w:rsidTr="00E368F8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566A233" w14:textId="77777777" w:rsidR="00E368F8" w:rsidRPr="00E368F8" w:rsidRDefault="00E368F8" w:rsidP="00E368F8">
            <w:pPr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USD/RAND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D693FB7" w14:textId="77777777" w:rsidR="00E368F8" w:rsidRPr="00E368F8" w:rsidRDefault="00E368F8" w:rsidP="00E368F8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14.3885</w:t>
            </w:r>
          </w:p>
        </w:tc>
      </w:tr>
      <w:tr w:rsidR="00E368F8" w:rsidRPr="00E368F8" w14:paraId="2BEE7D0B" w14:textId="77777777" w:rsidTr="00E368F8">
        <w:trPr>
          <w:trHeight w:val="31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F6C3EA6" w14:textId="77777777" w:rsidR="00E368F8" w:rsidRPr="00E368F8" w:rsidRDefault="00E368F8" w:rsidP="00E368F8">
            <w:pPr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GBP/RAND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6AC52BA" w14:textId="77777777" w:rsidR="00E368F8" w:rsidRPr="00E368F8" w:rsidRDefault="00E368F8" w:rsidP="00E368F8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18.5057</w:t>
            </w:r>
          </w:p>
        </w:tc>
      </w:tr>
      <w:tr w:rsidR="00E368F8" w:rsidRPr="00E368F8" w14:paraId="2BB4336B" w14:textId="77777777" w:rsidTr="00E368F8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73FCFCE" w14:textId="77777777" w:rsidR="00E368F8" w:rsidRPr="00E368F8" w:rsidRDefault="00E368F8" w:rsidP="00E368F8">
            <w:pPr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EUR/RAND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14169B" w14:textId="77777777" w:rsidR="00E368F8" w:rsidRPr="00E368F8" w:rsidRDefault="00E368F8" w:rsidP="00E368F8">
            <w:pPr>
              <w:jc w:val="right"/>
              <w:rPr>
                <w:sz w:val="24"/>
                <w:szCs w:val="24"/>
                <w:lang w:val="en-ZA" w:eastAsia="en-ZA"/>
              </w:rPr>
            </w:pPr>
            <w:r w:rsidRPr="00E368F8">
              <w:rPr>
                <w:sz w:val="24"/>
                <w:szCs w:val="24"/>
                <w:lang w:val="en-ZA" w:eastAsia="en-ZA"/>
              </w:rPr>
              <w:t>16.5746</w:t>
            </w:r>
          </w:p>
        </w:tc>
      </w:tr>
    </w:tbl>
    <w:p w14:paraId="3B25540E" w14:textId="77777777" w:rsidR="00E368F8" w:rsidRPr="00035935" w:rsidRDefault="00E368F8" w:rsidP="00035935"/>
    <w:sectPr w:rsidR="00E368F8" w:rsidRPr="00035935" w:rsidSect="00F60357">
      <w:headerReference w:type="default" r:id="rId7"/>
      <w:footerReference w:type="default" r:id="rId8"/>
      <w:pgSz w:w="12240" w:h="15840" w:code="1"/>
      <w:pgMar w:top="1418" w:right="1134" w:bottom="1418" w:left="1134" w:header="0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08632" w14:textId="77777777" w:rsidR="00D973CF" w:rsidRDefault="00D973CF" w:rsidP="00F60357">
      <w:r>
        <w:separator/>
      </w:r>
    </w:p>
  </w:endnote>
  <w:endnote w:type="continuationSeparator" w:id="0">
    <w:p w14:paraId="0B838A91" w14:textId="77777777" w:rsidR="00D973CF" w:rsidRDefault="00D973CF" w:rsidP="00F60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D2B3C7" w14:textId="77777777" w:rsidR="005876F3" w:rsidRDefault="005876F3" w:rsidP="00F603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C349EA" w14:textId="77777777" w:rsidR="00D973CF" w:rsidRDefault="00D973CF" w:rsidP="00F60357">
      <w:r>
        <w:separator/>
      </w:r>
    </w:p>
  </w:footnote>
  <w:footnote w:type="continuationSeparator" w:id="0">
    <w:p w14:paraId="034C1A65" w14:textId="77777777" w:rsidR="00D973CF" w:rsidRDefault="00D973CF" w:rsidP="00F60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918689" w14:textId="77777777" w:rsidR="005876F3" w:rsidRDefault="005876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3927912">
    <w:abstractNumId w:val="8"/>
  </w:num>
  <w:num w:numId="2" w16cid:durableId="413095042">
    <w:abstractNumId w:val="1"/>
  </w:num>
  <w:num w:numId="3" w16cid:durableId="862091621">
    <w:abstractNumId w:val="9"/>
  </w:num>
  <w:num w:numId="4" w16cid:durableId="172108928">
    <w:abstractNumId w:val="2"/>
  </w:num>
  <w:num w:numId="5" w16cid:durableId="1714577649">
    <w:abstractNumId w:val="0"/>
  </w:num>
  <w:num w:numId="6" w16cid:durableId="1762525504">
    <w:abstractNumId w:val="7"/>
  </w:num>
  <w:num w:numId="7" w16cid:durableId="1335260575">
    <w:abstractNumId w:val="5"/>
  </w:num>
  <w:num w:numId="8" w16cid:durableId="982351110">
    <w:abstractNumId w:val="4"/>
  </w:num>
  <w:num w:numId="9" w16cid:durableId="284586147">
    <w:abstractNumId w:val="6"/>
  </w:num>
  <w:num w:numId="10" w16cid:durableId="181124069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25128"/>
    <w:rsid w:val="00035935"/>
    <w:rsid w:val="000D276A"/>
    <w:rsid w:val="00100361"/>
    <w:rsid w:val="00220021"/>
    <w:rsid w:val="002961E0"/>
    <w:rsid w:val="00563F6B"/>
    <w:rsid w:val="005876F3"/>
    <w:rsid w:val="00597AC6"/>
    <w:rsid w:val="00685853"/>
    <w:rsid w:val="00775E6E"/>
    <w:rsid w:val="007E1A9E"/>
    <w:rsid w:val="00875E83"/>
    <w:rsid w:val="008A1AC8"/>
    <w:rsid w:val="00AB3092"/>
    <w:rsid w:val="00B42EE9"/>
    <w:rsid w:val="00BE7473"/>
    <w:rsid w:val="00C8566A"/>
    <w:rsid w:val="00D54B08"/>
    <w:rsid w:val="00D973CF"/>
    <w:rsid w:val="00DB6025"/>
    <w:rsid w:val="00E368F8"/>
    <w:rsid w:val="00F6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E368F8"/>
    <w:rPr>
      <w:color w:val="0000FF"/>
      <w:u w:val="single"/>
    </w:rPr>
  </w:style>
  <w:style w:type="character" w:styleId="FootnoteReference">
    <w:name w:val="footnote reference"/>
    <w:semiHidden/>
    <w:unhideWhenUsed/>
    <w:rsid w:val="005876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