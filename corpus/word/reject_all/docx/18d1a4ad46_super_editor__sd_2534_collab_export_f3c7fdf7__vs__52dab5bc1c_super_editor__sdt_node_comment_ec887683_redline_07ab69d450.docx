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72D228" w14:textId="226671B1" w:rsidR="00E45947" w:rsidRDefault="00E45947">
      <w:pPr>
        <w:pPrChange w:id="0" w:author="Nick Bernal" w:date="2026-08-04T06:08:00Z" w16du:dateUtc="2026-08-04T10:08:00Z">
          <w:pPr>
            <w:pStyle w:val="ListBullet"/>
            <w:numPr>
              <w:numId w:val="0"/>
            </w:numPr>
            <w:tabs>
              <w:tab w:val="clear" w:pos="936"/>
            </w:tabs>
            <w:ind w:left="0" w:firstLine="0"/>
          </w:pPr>
        </w:pPrChange>
      </w:pPr>
    </w:p>
    <w:sectPr w:rsidR="00E45947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 w:val="0"/>
      <w:docGrid w:linePitch="360"/>
      <w:sectPrChange w:id="1" w:author="Nick Bernal" w:date="2026-08-04T06:08:00Z" w16du:dateUtc="2026-08-04T10:08:00Z">
        <w:sectPr w:rsidR="00E45947">
          <w:pgMar w:top="1901" w:right="1008" w:bottom="1440" w:left="1008" w:header="720" w:footer="432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FDF2A2" w14:textId="77777777" w:rsidR="009F7AEC" w:rsidRDefault="009F7AEC">
      <w:pPr>
        <w:spacing w:before="0" w:after="0" w:line="240" w:lineRule="auto"/>
      </w:pPr>
      <w:r>
        <w:separator/>
      </w:r>
    </w:p>
    <w:p w14:paraId="3C51EAC6" w14:textId="77777777" w:rsidR="009F7AEC" w:rsidRDefault="009F7AEC"/>
  </w:endnote>
  <w:endnote w:type="continuationSeparator" w:id="0">
    <w:p w14:paraId="3206696D" w14:textId="77777777" w:rsidR="009F7AEC" w:rsidRDefault="009F7AEC">
      <w:pPr>
        <w:spacing w:before="0" w:after="0" w:line="240" w:lineRule="auto"/>
      </w:pPr>
      <w:r>
        <w:continuationSeparator/>
      </w:r>
    </w:p>
    <w:p w14:paraId="3B0742AE" w14:textId="77777777" w:rsidR="009F7AEC" w:rsidRDefault="009F7A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ADA6F8" w14:textId="77777777" w:rsidR="00E45947" w:rsidRDefault="004D199F" w:rsidP="003A50E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9A6BB5" w14:textId="0FFB2F73" w:rsidR="009F50C3" w:rsidRPr="003A50E0" w:rsidRDefault="009F50C3" w:rsidP="003A50E0">
    <w:pPr>
      <w:pStyle w:val="Footer"/>
      <w:rPr>
        <w:lang w:val="en-AU"/>
      </w:rPr>
    </w:pPr>
    <w:r>
      <w:rPr>
        <w:lang w:val="en-AU"/>
      </w:rPr>
      <w:t>Address: Auckland, New Zealand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5576AD" w14:textId="77777777" w:rsidR="009F7AEC" w:rsidRDefault="009F7AEC">
      <w:pPr>
        <w:spacing w:before="0" w:after="0" w:line="240" w:lineRule="auto"/>
      </w:pPr>
      <w:r>
        <w:separator/>
      </w:r>
    </w:p>
    <w:p w14:paraId="5CB68C1C" w14:textId="77777777" w:rsidR="009F7AEC" w:rsidRDefault="009F7AEC"/>
  </w:footnote>
  <w:footnote w:type="continuationSeparator" w:id="0">
    <w:p w14:paraId="7DEA1EEC" w14:textId="77777777" w:rsidR="009F7AEC" w:rsidRDefault="009F7AEC">
      <w:pPr>
        <w:spacing w:before="0" w:after="0" w:line="240" w:lineRule="auto"/>
      </w:pPr>
      <w:r>
        <w:continuationSeparator/>
      </w:r>
    </w:p>
    <w:p w14:paraId="19B13088" w14:textId="77777777" w:rsidR="009F7AEC" w:rsidRDefault="009F7A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44C1F" w14:textId="77777777" w:rsidR="00016996" w:rsidRDefault="00016996" w:rsidP="003A50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C4EB97" w14:textId="45124825" w:rsidR="009F50C3" w:rsidRDefault="009F50C3" w:rsidP="003A50E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96687BC" wp14:editId="482A821F">
          <wp:simplePos x="0" y="0"/>
          <wp:positionH relativeFrom="margin">
            <wp:posOffset>4761230</wp:posOffset>
          </wp:positionH>
          <wp:positionV relativeFrom="margin">
            <wp:posOffset>-800100</wp:posOffset>
          </wp:positionV>
          <wp:extent cx="2107218" cy="400050"/>
          <wp:effectExtent l="0" t="0" r="1270" b="0"/>
          <wp:wrapSquare wrapText="bothSides"/>
          <wp:docPr id="1912529843" name="Picture 2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2529843" name="Picture 2" descr="A blue text on a black background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7218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068622">
    <w:abstractNumId w:val="1"/>
  </w:num>
  <w:num w:numId="2" w16cid:durableId="1329406452">
    <w:abstractNumId w:val="3"/>
  </w:num>
  <w:num w:numId="3" w16cid:durableId="1371955835">
    <w:abstractNumId w:val="0"/>
  </w:num>
  <w:num w:numId="4" w16cid:durableId="1562905085">
    <w:abstractNumId w:val="5"/>
  </w:num>
  <w:num w:numId="5" w16cid:durableId="56323705">
    <w:abstractNumId w:val="4"/>
  </w:num>
  <w:num w:numId="6" w16cid:durableId="1455247592">
    <w:abstractNumId w:val="6"/>
  </w:num>
  <w:num w:numId="7" w16cid:durableId="990253431">
    <w:abstractNumId w:val="2"/>
  </w:num>
  <w:num w:numId="8" w16cid:durableId="40129555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C3"/>
    <w:rsid w:val="00003650"/>
    <w:rsid w:val="00016996"/>
    <w:rsid w:val="00132269"/>
    <w:rsid w:val="00197A3F"/>
    <w:rsid w:val="00360F1B"/>
    <w:rsid w:val="003A50E0"/>
    <w:rsid w:val="003C1D14"/>
    <w:rsid w:val="003C58BC"/>
    <w:rsid w:val="00470D4A"/>
    <w:rsid w:val="004D199F"/>
    <w:rsid w:val="007767E9"/>
    <w:rsid w:val="0079062D"/>
    <w:rsid w:val="008A5608"/>
    <w:rsid w:val="00927672"/>
    <w:rsid w:val="00931F1A"/>
    <w:rsid w:val="00962170"/>
    <w:rsid w:val="009F50C3"/>
    <w:rsid w:val="009F7AEC"/>
    <w:rsid w:val="00A16521"/>
    <w:rsid w:val="00A3511E"/>
    <w:rsid w:val="00AB213C"/>
    <w:rsid w:val="00E45947"/>
    <w:rsid w:val="00E46123"/>
    <w:rsid w:val="00E8390A"/>
    <w:rsid w:val="00F5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3C07DA"/>
  <w15:chartTrackingRefBased/>
  <w15:docId w15:val="{4998114D-CF83-9945-BF08-CF83E5C3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23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23"/>
    <w:pPr>
      <w:keepNext/>
      <w:keepLines/>
      <w:spacing w:after="200" w:line="240" w:lineRule="auto"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23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2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05494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2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05494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23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23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23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E46123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F98723" w:themeColor="accent2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F98723" w:themeColor="accent2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23"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23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F98723" w:themeColor="accent2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usinessPaper">
    <w:name w:val="Business Paper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olor w:val="F98723" w:themeColor="accent2"/>
    </w:rPr>
  </w:style>
  <w:style w:type="character" w:styleId="IntenseEmphasis">
    <w:name w:val="Intense Emphasis"/>
    <w:basedOn w:val="DefaultParagraphFont"/>
    <w:uiPriority w:val="21"/>
    <w:qFormat/>
    <w:rsid w:val="00E46123"/>
    <w:rPr>
      <w:b/>
      <w:i/>
      <w:iCs/>
      <w:color w:val="F98723" w:themeColor="accent2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qFormat/>
    <w:rsid w:val="00E46123"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qFormat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qFormat/>
    <w:rsid w:val="00E46123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/>
      <w:i/>
      <w:iCs/>
      <w:color w:val="F98723" w:themeColor="accent2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996"/>
    <w:rPr>
      <w:rFonts w:eastAsiaTheme="majorEastAsia" w:cstheme="majorBidi"/>
      <w:i/>
      <w:iCs/>
      <w:color w:val="005494" w:themeColor="accent1" w:themeShade="BF"/>
      <w:kern w:val="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996"/>
    <w:rPr>
      <w:rFonts w:eastAsiaTheme="majorEastAsia" w:cstheme="majorBidi"/>
      <w:color w:val="005494" w:themeColor="accent1" w:themeShade="BF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46123"/>
    <w:pPr>
      <w:spacing w:before="0" w:after="0" w:line="240" w:lineRule="auto"/>
      <w:ind w:left="720"/>
      <w:contextualSpacing/>
    </w:pPr>
    <w:rPr>
      <w:rFonts w:ascii="Arial" w:hAnsi="Arial" w:cs="Times New Roman (Body CS)"/>
      <w:color w:val="auto"/>
      <w:kern w:val="2"/>
      <w:lang w:eastAsia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0169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62D"/>
    <w:pPr>
      <w:spacing w:before="0" w:after="0" w:line="240" w:lineRule="auto"/>
    </w:pPr>
    <w:rPr>
      <w:rFonts w:ascii="Arial" w:hAnsi="Arial" w:cs="Times New Roman (Body CS)"/>
      <w:color w:val="auto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6996"/>
    <w:rPr>
      <w:rFonts w:ascii="Arial" w:hAnsi="Arial" w:cs="Times New Roman (Body CS)"/>
      <w:color w:val="auto"/>
      <w:kern w:val="2"/>
      <w:sz w:val="20"/>
      <w:szCs w:val="20"/>
      <w:lang w:eastAsia="en-US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9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996"/>
    <w:rPr>
      <w:rFonts w:ascii="Arial" w:hAnsi="Arial" w:cs="Times New Roman (Body CS)"/>
      <w:b/>
      <w:bCs/>
      <w:color w:val="auto"/>
      <w:kern w:val="2"/>
      <w:sz w:val="20"/>
      <w:szCs w:val="2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loyddugmore/Library/Containers/com.microsoft.Word/Data/Library/Application%20Support/Microsoft/Office/16.0/DTS/en-AU%7bD85117FE-100B-1840-B831-552B107934F1%7d/%7bDF4FE2A6-0F29-E549-99F1-0B92D85AD5F1%7dtf10002076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{DF4FE2A6-0F29-E549-99F1-0B92D85AD5F1}tf10002076.dotx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Dugmore</dc:creator>
  <cp:keywords/>
  <dc:description/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TF10002024</vt:lpwstr>
  </property>
</Properties>
</file>