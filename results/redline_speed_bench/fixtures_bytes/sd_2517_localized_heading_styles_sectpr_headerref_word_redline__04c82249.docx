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CF6D2" w14:textId="77777777" w:rsidR="00C72167" w:rsidRDefault="00634084">
      <w:pPr>
        <w:pStyle w:val="Title"/>
        <w:spacing w:after="90"/>
        <w:jc w:val="center"/>
      </w:pPr>
      <w:r>
        <w:t>CONTRACT FOR CONTRACTS</w:t>
      </w:r>
    </w:p>
    <w:p w14:paraId="29B5A231" w14:textId="77777777" w:rsidR="00C72167" w:rsidRDefault="00322D35">
      <w:pPr>
        <w:pStyle w:val="Title"/>
        <w:spacing w:after="90"/>
        <w:jc w:val="center"/>
      </w:pPr>
      <w:r>
        <w:rPr>
          <w:i/>
        </w:rPr>
        <w:t>aka the most kickass contract system EVER</w:t>
      </w:r>
    </w:p>
    <w:p w14:paraId="381C0BB7" w14:textId="77777777" w:rsidR="00C72167" w:rsidRDefault="00C72167">
      <w:pPr>
        <w:spacing w:after="0" w:line="240" w:lineRule="auto"/>
      </w:pPr>
    </w:p>
    <w:p w14:paraId="26FA441F" w14:textId="77777777" w:rsidR="00C72167" w:rsidRDefault="00FA7361">
      <w:pPr>
        <w:spacing w:after="0"/>
      </w:pPr>
      <w:r>
        <w:pict w14:anchorId="709C8F03">
          <v:rect id="Horizontal Line 1" o:spid="_x0000_s2051" style="width:39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CDxb1/3AAAAAgBAAAPAAAAZHJzL2Rvd25yZXYueG1sTI/NTsMw EITvSH0Haytxow6R+EvjVGmh10oUJODmxosdNV5HsduEt2fhApeRRqOdna9cTb4TZxxiG0jB9SID gdQE05JV8PqyvboHEZMmo7tAqOALI6yq2UWpCxNGesbzPlnBJRQLrcCl1BdSxsah13EReiTOPsPg dWI7WGkGPXK572SeZbfS65b4g9M9bhw2x/3JK3jqP3b1jY2yfkvu/RjW49btrFKX8+lxyVIvQSSc 0t8F/DDwfqh42CGcyETRKWCa9Kuc3T3kbA8K8hxkVcr/ANU3AAAA//8DAFBLAQItABQABgAIAAAA IQC2gziS/gAAAOEBAAATAAAAAAAAAAAAAAAAAAAAAABbQ29udGVudF9UeXBlc10ueG1sUEsBAi0A FAAGAAgAAAAhADj9If/WAAAAlAEAAAsAAAAAAAAAAAAAAAAALwEAAF9yZWxzLy5yZWxzUEsBAi0A FAAGAAgAAAAhALrn0q5ZAgAAuQQAAA4AAAAAAAAAAAAAAAAALgIAAGRycy9lMm9Eb2MueG1sUEsB Ai0AFAAGAAgAAAAhAIPFvX/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p w14:paraId="6A142E87" w14:textId="77777777" w:rsidR="00C72167" w:rsidRDefault="00634084">
      <w:pPr>
        <w:spacing w:after="0" w:line="240" w:lineRule="auto"/>
      </w:pPr>
      <w:r>
        <w:rPr>
          <w:b/>
        </w:rPr>
        <w:t>PARTIES</w:t>
      </w:r>
    </w:p>
    <w:p w14:paraId="2349E602" w14:textId="77777777" w:rsidR="00C72167" w:rsidRDefault="00634084">
      <w:pPr>
        <w:spacing w:after="0" w:line="240" w:lineRule="auto"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14:paraId="6509A2F5" w14:textId="77777777" w:rsidR="00C72167" w:rsidRDefault="00FA7361">
      <w:pPr>
        <w:spacing w:after="0"/>
      </w:pPr>
      <w:r>
        <w:pict w14:anchorId="44D9E42E">
          <v:rect id="Horizontal Line 2" o:spid="_x0000_s2050" style="width:39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CDxb1/3AAAAAgBAAAPAAAAZHJzL2Rvd25yZXYueG1sTI/NTsMw EITvSH0Haytxow6R+EvjVGmh10oUJODmxosdNV5HsduEt2fhApeRRqOdna9cTb4TZxxiG0jB9SID gdQE05JV8PqyvboHEZMmo7tAqOALI6yq2UWpCxNGesbzPlnBJRQLrcCl1BdSxsah13EReiTOPsPg dWI7WGkGPXK572SeZbfS65b4g9M9bhw2x/3JK3jqP3b1jY2yfkvu/RjW49btrFKX8+lxyVIvQSSc 0t8F/DDwfqh42CGcyETRKWCa9Kuc3T3kbA8K8hxkVcr/ANU3AAAA//8DAFBLAQItABQABgAIAAAA IQC2gziS/gAAAOEBAAATAAAAAAAAAAAAAAAAAAAAAABbQ29udGVudF9UeXBlc10ueG1sUEsBAi0A FAAGAAgAAAAhADj9If/WAAAAlAEAAAsAAAAAAAAAAAAAAAAALwEAAF9yZWxzLy5yZWxzUEsBAi0A FAAGAAgAAAAhALrn0q5ZAgAAuQQAAA4AAAAAAAAAAAAAAAAALgIAAGRycy9lMm9Eb2MueG1sUEsB Ai0AFAAGAAgAAAAhAIPFvX/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p w14:paraId="3DBD6EBD" w14:textId="77777777" w:rsidR="00C72167" w:rsidRDefault="00C72167">
      <w:pPr>
        <w:spacing w:after="0" w:line="240" w:lineRule="auto"/>
        <w:rPr>
          <w:b/>
        </w:rPr>
      </w:pPr>
    </w:p>
    <w:p w14:paraId="274E2B6B" w14:textId="77777777" w:rsidR="00C72167" w:rsidRDefault="00634084">
      <w:pPr>
        <w:spacing w:after="0" w:line="240" w:lineRule="auto"/>
      </w:pPr>
      <w:r>
        <w:rPr>
          <w:b/>
        </w:rPr>
        <w:t>WHEREAS</w:t>
      </w:r>
    </w:p>
    <w:p w14:paraId="7CE46AC7" w14:textId="77777777" w:rsidR="00C72167" w:rsidRDefault="00634084">
      <w:pPr>
        <w:numPr>
          <w:ilvl w:val="0"/>
          <w:numId w:val="10"/>
        </w:numPr>
        <w:spacing w:after="0" w:line="240" w:lineRule="auto"/>
      </w:pPr>
      <w:r>
        <w:t>OG is down with OPP;</w:t>
      </w:r>
    </w:p>
    <w:p w14:paraId="61E15C5C" w14:textId="77777777" w:rsidR="00C72167" w:rsidRDefault="00634084">
      <w:pPr>
        <w:numPr>
          <w:ilvl w:val="0"/>
          <w:numId w:val="10"/>
        </w:numPr>
        <w:spacing w:after="0" w:line="240" w:lineRule="auto"/>
      </w:pPr>
      <w:r>
        <w:t>OG believes it’s time for public servants to have tools they love;</w:t>
      </w:r>
    </w:p>
    <w:p w14:paraId="1DA1303B" w14:textId="77777777" w:rsidR="00C72167" w:rsidRDefault="00634084">
      <w:pPr>
        <w:numPr>
          <w:ilvl w:val="0"/>
          <w:numId w:val="10"/>
        </w:numPr>
        <w:spacing w:after="0" w:line="240" w:lineRule="auto"/>
      </w:pPr>
      <w:r>
        <w:t>OG has a roadmap it wants to share</w:t>
      </w:r>
    </w:p>
    <w:p w14:paraId="4BC4161C" w14:textId="77777777" w:rsidR="00C72167" w:rsidRDefault="00634084">
      <w:pPr>
        <w:numPr>
          <w:ilvl w:val="0"/>
          <w:numId w:val="10"/>
        </w:numPr>
        <w:spacing w:after="0" w:line="240" w:lineRule="auto"/>
      </w:pPr>
      <w:r>
        <w:t>OPP are willing to get down with OG;</w:t>
      </w:r>
    </w:p>
    <w:p w14:paraId="3C90FF5F" w14:textId="77777777" w:rsidR="00C72167" w:rsidRDefault="00C72167">
      <w:pPr>
        <w:spacing w:after="0" w:line="240" w:lineRule="auto"/>
      </w:pPr>
    </w:p>
    <w:p w14:paraId="2678B026" w14:textId="77777777" w:rsidR="00540B8E" w:rsidRDefault="005314F1" w:rsidP="00AC72FF">
      <w:pPr>
        <w:pStyle w:val="DocumentTitle"/>
      </w:pPr>
    </w:p>
    <w:p w14:paraId="7F0A7126" w14:textId="77777777" w:rsidR="00540B8E" w:rsidRDefault="00540B8E" w:rsidP="00AC72FF">
      <w:pPr>
        <w:pStyle w:val="DocumentTitle"/>
      </w:pPr>
    </w:p>
    <w:p w14:paraId="4EA3CCB8" w14:textId="77777777" w:rsidR="00540B8E" w:rsidRDefault="00540B8E" w:rsidP="00AC72FF">
      <w:pPr>
        <w:pStyle w:val="DocumentTitle"/>
      </w:pPr>
    </w:p>
    <w:p w14:paraId="7CF189BA" w14:textId="77777777" w:rsidR="00540B8E" w:rsidRDefault="00540B8E">
      <w:pPr>
        <w:pStyle w:val="TitlePage"/>
      </w:pPr>
    </w:p>
    <w:p w14:paraId="593DB16F" w14:textId="77777777" w:rsidR="00540B8E" w:rsidRDefault="005314F1">
      <w:pPr>
        <w:pStyle w:val="TitlePage"/>
      </w:pPr>
    </w:p>
    <w:p w14:paraId="2ECCDBBF" w14:textId="77777777" w:rsidR="00540B8E" w:rsidRDefault="00540B8E">
      <w:pPr>
        <w:pStyle w:val="TitlePage"/>
      </w:pPr>
    </w:p>
    <w:p w14:paraId="041701DC" w14:textId="77777777" w:rsidR="00540B8E" w:rsidRDefault="00540B8E">
      <w:pPr>
        <w:pStyle w:val="TitlePage"/>
      </w:pPr>
    </w:p>
    <w:p w14:paraId="01AF15BD" w14:textId="77777777" w:rsidR="00540B8E" w:rsidRDefault="005314F1">
      <w:pPr>
        <w:keepNext/>
        <w:spacing w:before="40" w:after="40"/>
        <w:jc w:val="center"/>
        <w:rPr>
          <w:rFonts w:ascii="Arial" w:hAnsi="Arial" w:cs="Arial"/>
        </w:rPr>
      </w:pPr>
    </w:p>
    <w:p w14:paraId="34E1ABB5" w14:textId="77777777" w:rsidR="00540B8E" w:rsidRDefault="005314F1">
      <w:pPr>
        <w:keepNext/>
        <w:spacing w:before="40" w:after="40"/>
        <w:jc w:val="center"/>
        <w:rPr>
          <w:rFonts w:ascii="Arial" w:hAnsi="Arial" w:cs="Arial"/>
          <w:spacing w:val="20"/>
          <w:sz w:val="12"/>
        </w:rPr>
      </w:pPr>
    </w:p>
    <w:p w14:paraId="50851380" w14:textId="77777777" w:rsidR="00540B8E" w:rsidRDefault="005314F1">
      <w:pPr>
        <w:keepNext/>
        <w:spacing w:line="240" w:lineRule="atLeast"/>
        <w:jc w:val="center"/>
        <w:rPr>
          <w:rFonts w:ascii="Arial" w:hAnsi="Arial" w:cs="Arial"/>
          <w:spacing w:val="24"/>
          <w:sz w:val="16"/>
        </w:rPr>
        <w:sectPr w:rsidR="00540B8E">
          <w:headerReference w:type="default" r:id="rId8"/>
          <w:footerReference w:type="default" r:id="rId9"/>
          <w:pgSz w:w="12240" w:h="15840"/>
          <w:pgMar w:top="1440" w:right="2160" w:bottom="1440" w:left="2160" w:header="720" w:footer="720" w:gutter="0"/>
          <w:pgNumType w:start="1"/>
          <w:cols w:space="720"/>
          <w:vAlign w:val="center"/>
        </w:sectPr>
      </w:pPr>
    </w:p>
    <w:p w14:paraId="1C49F0B1" w14:textId="77777777" w:rsidR="00540B8E" w:rsidRDefault="005314F1">
      <w:pPr>
        <w:pStyle w:val="TitleDocument"/>
      </w:pPr>
      <w:bookmarkStart w:id="65" w:name="WCTOCHeading"/>
    </w:p>
    <w:p w14:paraId="5BA36BF3" w14:textId="77777777" w:rsidR="00540B8E" w:rsidRDefault="005314F1">
      <w:pPr>
        <w:pStyle w:val="DocumentTOC"/>
      </w:pPr>
    </w:p>
    <w:p w14:paraId="27712537" w14:textId="77777777" w:rsidR="00540B8E" w:rsidRDefault="00540B8E"/>
    <w:p w14:paraId="3AAD83F3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2DABDA5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4E520D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52A9A8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E76D12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F42DA8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2C53AB7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336A4CA2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100AA7A4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3CDE85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D56259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CEC2A1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B172B8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2ED302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05D5A2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857778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E918AA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07FFD6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928699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E67F9FC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35EE058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755C7E2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0E1EE6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6840CA8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42E6730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DD8C63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038F59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431570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3E4667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C3C6CB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522FE1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A79D9B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FA2583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21FE15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C13D35E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3FA0890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CB6A8A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6706B2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1CB8D4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8F711D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97532E9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502EF68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4B36EE2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2B19A8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28249B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B52EA6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6F7C4C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A4562F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2F2283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EFDD6A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B212E4B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72F9DAB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648BF3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FDBF93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4F3BBC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5774EC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D161CCF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45BF5FC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16F894A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96B5E7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71339D2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079DF12E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513A148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C3350D2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7B05BD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3BFE88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44836F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1719D36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2EA907A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597157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020405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052157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80E3C5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52E9639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4745EBC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072769F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23DA959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296914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550116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BB7A61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F6C3AE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61D0C7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372C79B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5605184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B23DE0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A09079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775C27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BB1299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694623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58896D9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40FC59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C1C2BF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FD0659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8D66C9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5106D5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23F7AF2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85C75A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E1B2692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2A375C6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43E9F26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104A86B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ABDCC4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E530E4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3584FA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DF50B04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CB485A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477178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7CF608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9B7E36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E9AD82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562464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62FC96B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24EF8B9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AA8856F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E13BDF4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66B103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458AD0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8F3744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EBFEC1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3D0AEE2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7D1D1F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771D87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58A02E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A9D4DA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FB9BAD1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7340BD0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5A01B2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A3F1CD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242EE6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CC0AE0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6E0F66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F594ED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032794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B6282B6" w14:textId="77777777" w:rsidR="00A97C79" w:rsidRDefault="00540B5B">
      <w:pPr>
        <w:sectPr w:rsidR="00A97C79">
          <w:footerReference w:type="default" r:id="rId10"/>
          <w:pgSz w:w="12240" w:h="15840"/>
          <w:pgMar w:top="1440" w:right="1800" w:bottom="1440" w:left="1800" w:header="720" w:footer="720" w:gutter="0"/>
          <w:pgNumType w:fmt="lowerRoman" w:start="1"/>
          <w:cols w:space="720"/>
        </w:sectPr>
      </w:pPr>
    </w:p>
    <w:p w14:paraId="1D3D60A1" w14:textId="77777777" w:rsidR="00540B8E" w:rsidRDefault="005314F1">
      <w:pPr>
        <w:pStyle w:val="TitleDocument"/>
        <w:spacing w:after="480"/>
      </w:pPr>
    </w:p>
    <w:p w14:paraId="56B0B22A" w14:textId="77777777" w:rsidR="00540B8E" w:rsidRDefault="005314F1">
      <w:pPr>
        <w:pStyle w:val="Heading1"/>
      </w:pPr>
      <w:bookmarkStart w:id="341" w:name="5200000272882326702"/>
      <w:bookmarkStart w:id="342" w:name="_Toc507273045"/>
      <w:bookmarkStart w:id="343" w:name="_Ref508320673"/>
      <w:bookmarkStart w:id="344" w:name="_Ref509196458"/>
      <w:bookmarkStart w:id="345" w:name="_Ref519651687"/>
      <w:bookmarkStart w:id="346" w:name="_Ref38702372"/>
    </w:p>
    <w:p w14:paraId="53AFDF81" w14:textId="77777777" w:rsidR="00540B8E" w:rsidRDefault="005314F1">
      <w:pPr>
        <w:pStyle w:val="TextHeading2"/>
      </w:pPr>
    </w:p>
    <w:p w14:paraId="1D1E476F" w14:textId="77777777" w:rsidR="00540B8E" w:rsidRDefault="005314F1">
      <w:pPr>
        <w:pStyle w:val="TextHeading2"/>
      </w:pPr>
    </w:p>
    <w:p w14:paraId="2DA7328F" w14:textId="77777777" w:rsidR="00540B8E" w:rsidRDefault="005314F1">
      <w:pPr>
        <w:pStyle w:val="Heading2"/>
      </w:pPr>
      <w:bookmarkStart w:id="354" w:name="5200479896788036240"/>
      <w:bookmarkStart w:id="355" w:name="_Toc496420422"/>
      <w:bookmarkStart w:id="356" w:name="_Toc507273046"/>
      <w:bookmarkStart w:id="357" w:name="_Ref206921444"/>
      <w:bookmarkStart w:id="358" w:name="_Ref206921648"/>
      <w:bookmarkStart w:id="359" w:name="_Toc218523779"/>
    </w:p>
    <w:p w14:paraId="024B6B80" w14:textId="77777777" w:rsidR="00540B8E" w:rsidRDefault="005314F1">
      <w:pPr>
        <w:pStyle w:val="TextHeading2"/>
      </w:pPr>
    </w:p>
    <w:p w14:paraId="2267AEEC" w14:textId="77777777" w:rsidR="00540B8E" w:rsidRDefault="005314F1">
      <w:pPr>
        <w:pStyle w:val="TextHeading3"/>
      </w:pPr>
    </w:p>
    <w:p w14:paraId="7EAE47A9" w14:textId="77777777" w:rsidR="00540B8E" w:rsidRDefault="005314F1">
      <w:pPr>
        <w:pStyle w:val="TextHeading2"/>
      </w:pPr>
    </w:p>
    <w:p w14:paraId="7F000A83" w14:textId="77777777" w:rsidR="00540B8E" w:rsidRDefault="005314F1">
      <w:pPr>
        <w:pStyle w:val="TextHeading3"/>
      </w:pPr>
    </w:p>
    <w:p w14:paraId="3FA047FD" w14:textId="77777777" w:rsidR="00540B8E" w:rsidRDefault="005314F1">
      <w:pPr>
        <w:pStyle w:val="TextHeading2"/>
      </w:pPr>
    </w:p>
    <w:p w14:paraId="02F68D41" w14:textId="77777777" w:rsidR="00540B8E" w:rsidRDefault="005314F1">
      <w:pPr>
        <w:pStyle w:val="Heading2"/>
      </w:pPr>
      <w:bookmarkStart w:id="372" w:name="5201199332646600547"/>
      <w:bookmarkStart w:id="373" w:name="_Ref289678862"/>
      <w:bookmarkStart w:id="374" w:name="_Toc218523780"/>
    </w:p>
    <w:p w14:paraId="4795B002" w14:textId="77777777" w:rsidR="00540B8E" w:rsidRDefault="005314F1">
      <w:pPr>
        <w:pStyle w:val="TextHeading2"/>
      </w:pPr>
      <w:bookmarkStart w:id="377" w:name="14c3cf06e3ea4c3f_HDNDE1f"/>
      <w:bookmarkStart w:id="378" w:name="14c3cf06e3ea4c3f_HDSTE20"/>
      <w:bookmarkStart w:id="379" w:name="14c3cf06e3ea4c3f_HDNDE20"/>
      <w:bookmarkStart w:id="380" w:name="14c3cf06e3ea4c3f_HDSTE21"/>
      <w:bookmarkStart w:id="381" w:name="14c3cf06e3ea4c3f_HDNDE21"/>
      <w:bookmarkStart w:id="382" w:name="14c3cf06e3ea4c3f_HDSTE22"/>
      <w:bookmarkStart w:id="383" w:name="14c3cf06e3ea4c3f_HDNDE22"/>
      <w:bookmarkStart w:id="384" w:name="14c3cf06e3ea4c3f_HDSTE23"/>
      <w:bookmarkStart w:id="385" w:name="14c3cf06e3ea4c3f_HDNDE23"/>
      <w:bookmarkStart w:id="386" w:name="14c3cf06e3ea4c3f_HDNDE1e"/>
    </w:p>
    <w:p w14:paraId="548E1BD0" w14:textId="77777777" w:rsidR="00DD6938" w:rsidRDefault="005314F1">
      <w:pPr>
        <w:pStyle w:val="TextHeading2"/>
      </w:pPr>
    </w:p>
    <w:p w14:paraId="6ACDD84C" w14:textId="77777777" w:rsidR="00540B8E" w:rsidRPr="00DD6938" w:rsidRDefault="00DD6938" w:rsidP="00DD6938">
      <w:pPr>
        <w:spacing w:after="200" w:line="276" w:lineRule="auto"/>
        <w:rPr>
          <w:szCs w:val="20"/>
        </w:rPr>
      </w:pPr>
    </w:p>
    <w:p w14:paraId="75EFBE5D" w14:textId="77777777" w:rsidR="00540B8E" w:rsidRDefault="005314F1">
      <w:pPr>
        <w:pStyle w:val="TextHeading2"/>
      </w:pPr>
    </w:p>
    <w:p w14:paraId="0966DF10" w14:textId="77777777" w:rsidR="00540B8E" w:rsidRDefault="005314F1">
      <w:pPr>
        <w:pStyle w:val="TextHeading2"/>
        <w:rPr>
          <w:b/>
        </w:rPr>
      </w:pPr>
    </w:p>
    <w:p w14:paraId="4A88243B" w14:textId="77777777" w:rsidR="00540B8E" w:rsidRDefault="005314F1">
      <w:pPr>
        <w:pStyle w:val="Heading2"/>
      </w:pPr>
      <w:bookmarkStart w:id="397" w:name="5201439144599455316"/>
      <w:bookmarkStart w:id="398" w:name="_Toc218523781"/>
    </w:p>
    <w:p w14:paraId="63E2C6D8" w14:textId="77777777" w:rsidR="00540B8E" w:rsidRDefault="005314F1">
      <w:pPr>
        <w:pStyle w:val="TextHeading2"/>
      </w:pPr>
      <w:bookmarkStart w:id="401" w:name="_Toc496420426"/>
      <w:bookmarkStart w:id="402" w:name="_Ref58049603"/>
      <w:bookmarkStart w:id="403" w:name="_Toc496420425"/>
    </w:p>
    <w:p w14:paraId="0DF33D64" w14:textId="77777777" w:rsidR="00540B8E" w:rsidRDefault="005314F1">
      <w:pPr>
        <w:pStyle w:val="Heading3"/>
      </w:pPr>
      <w:bookmarkStart w:id="406" w:name="7510666417888321422"/>
      <w:bookmarkStart w:id="407" w:name="_Ref206922540"/>
    </w:p>
    <w:p w14:paraId="4786CE8A" w14:textId="77777777" w:rsidR="00540B8E" w:rsidRDefault="005314F1">
      <w:pPr>
        <w:pStyle w:val="TextHeading3"/>
      </w:pPr>
    </w:p>
    <w:p w14:paraId="19AE5A3A" w14:textId="77777777" w:rsidR="00540B8E" w:rsidRDefault="005314F1">
      <w:pPr>
        <w:pStyle w:val="TextHeading4"/>
      </w:pPr>
    </w:p>
    <w:p w14:paraId="50C83198" w14:textId="77777777" w:rsidR="00540B8E" w:rsidRDefault="005314F1">
      <w:pPr>
        <w:pStyle w:val="TextHeading4"/>
      </w:pPr>
    </w:p>
    <w:p w14:paraId="2B237BD9" w14:textId="77777777" w:rsidR="00540B8E" w:rsidRDefault="005314F1">
      <w:pPr>
        <w:pStyle w:val="TextHeading4"/>
      </w:pPr>
    </w:p>
    <w:p w14:paraId="0B52EF54" w14:textId="77777777" w:rsidR="00540B8E" w:rsidRDefault="005314F1">
      <w:pPr>
        <w:pStyle w:val="TextHeading4"/>
      </w:pPr>
    </w:p>
    <w:p w14:paraId="07B42589" w14:textId="77777777" w:rsidR="00540B8E" w:rsidRDefault="005314F1">
      <w:pPr>
        <w:pStyle w:val="TextHeading4"/>
      </w:pPr>
    </w:p>
    <w:p w14:paraId="2510BF34" w14:textId="77777777" w:rsidR="00DD6938" w:rsidRDefault="005314F1">
      <w:pPr>
        <w:pStyle w:val="TextHeading4"/>
      </w:pPr>
    </w:p>
    <w:p w14:paraId="0E83FDD8" w14:textId="77777777" w:rsidR="00540B8E" w:rsidRPr="00DD6938" w:rsidRDefault="00DD6938" w:rsidP="00DD6938">
      <w:pPr>
        <w:spacing w:after="200" w:line="276" w:lineRule="auto"/>
        <w:rPr>
          <w:szCs w:val="20"/>
        </w:rPr>
      </w:pPr>
    </w:p>
    <w:p w14:paraId="78ADF3AC" w14:textId="77777777" w:rsidR="00540B8E" w:rsidRDefault="005314F1">
      <w:pPr>
        <w:pStyle w:val="Heading3"/>
      </w:pPr>
      <w:bookmarkStart w:id="426" w:name="7510906229841176191"/>
    </w:p>
    <w:p w14:paraId="446A1421" w14:textId="77777777" w:rsidR="00540B8E" w:rsidRDefault="005314F1">
      <w:pPr>
        <w:pStyle w:val="TextHeading3"/>
      </w:pPr>
    </w:p>
    <w:p w14:paraId="34931F90" w14:textId="77777777" w:rsidR="00540B8E" w:rsidRDefault="005314F1">
      <w:pPr>
        <w:pStyle w:val="Heading3"/>
      </w:pPr>
      <w:bookmarkStart w:id="431" w:name="14338993956583689674"/>
    </w:p>
    <w:p w14:paraId="0B2EAE88" w14:textId="77777777" w:rsidR="00540B8E" w:rsidRDefault="005314F1">
      <w:pPr>
        <w:pStyle w:val="TextHeading3"/>
      </w:pPr>
    </w:p>
    <w:p w14:paraId="18EA5B5E" w14:textId="77777777" w:rsidR="00540B8E" w:rsidRDefault="005314F1">
      <w:pPr>
        <w:pStyle w:val="Heading3"/>
      </w:pPr>
      <w:bookmarkStart w:id="436" w:name="15550961259466567735"/>
    </w:p>
    <w:p w14:paraId="71BFF552" w14:textId="77777777" w:rsidR="00540B8E" w:rsidRDefault="005314F1">
      <w:pPr>
        <w:pStyle w:val="TextHeading3"/>
      </w:pPr>
    </w:p>
    <w:p w14:paraId="6C333243" w14:textId="77777777" w:rsidR="00540B8E" w:rsidRDefault="005314F1">
      <w:pPr>
        <w:pStyle w:val="TextHeading3"/>
      </w:pPr>
    </w:p>
    <w:p w14:paraId="031C2EB4" w14:textId="77777777" w:rsidR="00540B8E" w:rsidRDefault="005314F1">
      <w:pPr>
        <w:pStyle w:val="Heading3"/>
      </w:pPr>
      <w:bookmarkStart w:id="443" w:name="15551440883372277273"/>
    </w:p>
    <w:p w14:paraId="6B385454" w14:textId="77777777" w:rsidR="00540B8E" w:rsidRDefault="005314F1">
      <w:pPr>
        <w:pStyle w:val="TextHeading3"/>
      </w:pPr>
    </w:p>
    <w:p w14:paraId="6B080969" w14:textId="77777777" w:rsidR="00540B8E" w:rsidRDefault="005314F1">
      <w:pPr>
        <w:pStyle w:val="Heading3"/>
      </w:pPr>
      <w:bookmarkStart w:id="448" w:name="3481476721472270746"/>
    </w:p>
    <w:p w14:paraId="2E5DEB52" w14:textId="77777777" w:rsidR="00540B8E" w:rsidRDefault="005314F1">
      <w:pPr>
        <w:pStyle w:val="TextHeading3"/>
      </w:pPr>
    </w:p>
    <w:p w14:paraId="64196B19" w14:textId="77777777" w:rsidR="00540B8E" w:rsidRDefault="005314F1" w:rsidP="00DD6938">
      <w:pPr>
        <w:pStyle w:val="Heading2"/>
        <w:spacing w:line="276" w:lineRule="auto"/>
      </w:pPr>
      <w:bookmarkStart w:id="453" w:name="5201678956552310085"/>
      <w:bookmarkStart w:id="454" w:name="_Toc507273050"/>
      <w:bookmarkStart w:id="455" w:name="_Ref510140519"/>
      <w:bookmarkStart w:id="456" w:name="_Ref289678877"/>
      <w:bookmarkStart w:id="457" w:name="_Toc218523782"/>
    </w:p>
    <w:p w14:paraId="3E2E94C5" w14:textId="77777777" w:rsidR="00DD6938" w:rsidRDefault="005314F1" w:rsidP="00DD6938">
      <w:pPr>
        <w:pStyle w:val="TextHeading2"/>
        <w:spacing w:line="276" w:lineRule="auto"/>
      </w:pPr>
      <w:bookmarkStart w:id="460" w:name="_Toc496420429"/>
    </w:p>
    <w:p w14:paraId="1C0E189E" w14:textId="77777777" w:rsidR="00540B8E" w:rsidRPr="00DD6938" w:rsidRDefault="00DD6938" w:rsidP="00DD6938">
      <w:pPr>
        <w:spacing w:after="200" w:line="276" w:lineRule="auto"/>
        <w:rPr>
          <w:szCs w:val="20"/>
        </w:rPr>
      </w:pPr>
    </w:p>
    <w:p w14:paraId="63D33113" w14:textId="77777777" w:rsidR="00540B8E" w:rsidRDefault="005314F1">
      <w:pPr>
        <w:pStyle w:val="Heading3"/>
      </w:pPr>
      <w:bookmarkStart w:id="465" w:name="16019602872552780496"/>
    </w:p>
    <w:p w14:paraId="380E9147" w14:textId="77777777" w:rsidR="00540B8E" w:rsidRDefault="005314F1">
      <w:pPr>
        <w:pStyle w:val="TextHeading3"/>
      </w:pPr>
    </w:p>
    <w:p w14:paraId="21E80F6F" w14:textId="77777777" w:rsidR="00540B8E" w:rsidRDefault="005314F1">
      <w:pPr>
        <w:pStyle w:val="TextHeading3"/>
      </w:pPr>
    </w:p>
    <w:p w14:paraId="5EA4E978" w14:textId="77777777" w:rsidR="00540B8E" w:rsidRDefault="005314F1">
      <w:pPr>
        <w:pStyle w:val="TextHeading3"/>
      </w:pPr>
    </w:p>
    <w:p w14:paraId="779D79C1" w14:textId="77777777" w:rsidR="00540B8E" w:rsidRDefault="005314F1">
      <w:pPr>
        <w:pStyle w:val="Heading3"/>
      </w:pPr>
      <w:bookmarkStart w:id="474" w:name="16020082496458490034"/>
    </w:p>
    <w:p w14:paraId="6F54E728" w14:textId="77777777" w:rsidR="00540B8E" w:rsidRDefault="005314F1">
      <w:pPr>
        <w:pStyle w:val="TextHeading3"/>
      </w:pPr>
    </w:p>
    <w:p w14:paraId="2734E816" w14:textId="77777777" w:rsidR="00540B8E" w:rsidRDefault="005314F1">
      <w:pPr>
        <w:pStyle w:val="TextHeading3"/>
      </w:pPr>
    </w:p>
    <w:p w14:paraId="33B865E4" w14:textId="77777777" w:rsidR="00540B8E" w:rsidRDefault="005314F1">
      <w:pPr>
        <w:pStyle w:val="TextHeading3"/>
      </w:pPr>
    </w:p>
    <w:p w14:paraId="4429A3C2" w14:textId="77777777" w:rsidR="00540B8E" w:rsidRDefault="005314F1">
      <w:pPr>
        <w:pStyle w:val="Heading3"/>
      </w:pPr>
      <w:bookmarkStart w:id="483" w:name="16020322308411344803"/>
      <w:bookmarkStart w:id="484" w:name="_Toc496420430"/>
    </w:p>
    <w:p w14:paraId="0C7C31B5" w14:textId="77777777" w:rsidR="00540B8E" w:rsidRDefault="005314F1">
      <w:pPr>
        <w:pStyle w:val="TextHeading3"/>
      </w:pPr>
    </w:p>
    <w:p w14:paraId="138B9345" w14:textId="77777777" w:rsidR="00540B8E" w:rsidRDefault="005314F1">
      <w:pPr>
        <w:pStyle w:val="Heading3"/>
      </w:pPr>
      <w:bookmarkStart w:id="489" w:name="16020801932317054341"/>
      <w:bookmarkStart w:id="490" w:name="_Toc496420431"/>
    </w:p>
    <w:p w14:paraId="6C9D7F7A" w14:textId="77777777" w:rsidR="00540B8E" w:rsidRDefault="005314F1">
      <w:pPr>
        <w:pStyle w:val="TextHeading3"/>
      </w:pPr>
    </w:p>
    <w:p w14:paraId="71305B1C" w14:textId="77777777" w:rsidR="00540B8E" w:rsidRDefault="005314F1">
      <w:pPr>
        <w:pStyle w:val="TextHeading3"/>
        <w:rPr>
          <w:color w:val="000000"/>
        </w:rPr>
      </w:pPr>
    </w:p>
    <w:p w14:paraId="672441AC" w14:textId="77777777" w:rsidR="00540B8E" w:rsidRDefault="005314F1">
      <w:pPr>
        <w:pStyle w:val="TextHeading3"/>
      </w:pPr>
    </w:p>
    <w:p w14:paraId="74F8511A" w14:textId="77777777" w:rsidR="00540B8E" w:rsidRDefault="005314F1">
      <w:pPr>
        <w:pStyle w:val="Heading3"/>
      </w:pPr>
      <w:bookmarkStart w:id="499" w:name="16021041744269909110"/>
      <w:bookmarkStart w:id="500" w:name="_Toc496420432"/>
    </w:p>
    <w:p w14:paraId="754C48AE" w14:textId="77777777" w:rsidR="00540B8E" w:rsidRDefault="005314F1">
      <w:pPr>
        <w:pStyle w:val="TextHeading3"/>
      </w:pPr>
    </w:p>
    <w:p w14:paraId="0A8D2D2E" w14:textId="77777777" w:rsidR="00540B8E" w:rsidRDefault="005314F1">
      <w:pPr>
        <w:pStyle w:val="Heading2"/>
      </w:pPr>
      <w:bookmarkStart w:id="505" w:name="1881122316143328299"/>
      <w:bookmarkStart w:id="506" w:name="_Toc507273051"/>
      <w:bookmarkStart w:id="507" w:name="_Toc218523783"/>
    </w:p>
    <w:p w14:paraId="650AFBD3" w14:textId="77777777" w:rsidR="00540B8E" w:rsidRDefault="005314F1">
      <w:pPr>
        <w:pStyle w:val="TextHeading2"/>
      </w:pPr>
    </w:p>
    <w:p w14:paraId="716BBDBE" w14:textId="77777777" w:rsidR="00540B8E" w:rsidRDefault="005314F1">
      <w:pPr>
        <w:pStyle w:val="TextHeading2"/>
        <w:sectPr w:rsidR="00540B8E">
          <w:footerReference w:type="default" r:id="rId11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4D5B1809" w14:textId="77777777" w:rsidR="00540B8E" w:rsidRDefault="005314F1">
      <w:pPr>
        <w:pStyle w:val="Heading1"/>
      </w:pPr>
    </w:p>
    <w:p w14:paraId="3AB5EE68" w14:textId="77777777" w:rsidR="00540B8E" w:rsidRDefault="005314F1">
      <w:pPr>
        <w:pStyle w:val="TextHeading2"/>
      </w:pPr>
    </w:p>
    <w:p w14:paraId="7087DD27" w14:textId="77777777" w:rsidR="00540B8E" w:rsidRDefault="005314F1">
      <w:pPr>
        <w:pStyle w:val="TextHeading2"/>
      </w:pPr>
    </w:p>
    <w:p w14:paraId="273C050D" w14:textId="77777777" w:rsidR="00540B8E" w:rsidRDefault="005314F1">
      <w:pPr>
        <w:pStyle w:val="TextHeading3"/>
      </w:pPr>
    </w:p>
    <w:p w14:paraId="449A7C25" w14:textId="77777777" w:rsidR="00540B8E" w:rsidRDefault="005314F1">
      <w:pPr>
        <w:pStyle w:val="TextHeading3"/>
      </w:pPr>
    </w:p>
    <w:p w14:paraId="759968A9" w14:textId="77777777" w:rsidR="00540B8E" w:rsidRDefault="005314F1">
      <w:pPr>
        <w:pStyle w:val="TextHeading2"/>
      </w:pPr>
    </w:p>
    <w:p w14:paraId="195117B4" w14:textId="77777777" w:rsidR="00540B8E" w:rsidRDefault="005314F1">
      <w:pPr>
        <w:pStyle w:val="TextHeading2"/>
      </w:pPr>
    </w:p>
    <w:p w14:paraId="5707150D" w14:textId="77777777" w:rsidR="00540B8E" w:rsidRDefault="005314F1">
      <w:pPr>
        <w:pStyle w:val="TextHeading2"/>
      </w:pPr>
    </w:p>
    <w:p w14:paraId="45BF8A8F" w14:textId="77777777" w:rsidR="00540B8E" w:rsidRDefault="005314F1">
      <w:pPr>
        <w:pStyle w:val="TextHeading2"/>
        <w:sectPr w:rsidR="00540B8E">
          <w:footerReference w:type="default" r:id="rId12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60336CEF" w14:textId="77777777" w:rsidR="00540B8E" w:rsidRDefault="005314F1">
      <w:pPr>
        <w:pStyle w:val="Heading1"/>
      </w:pPr>
      <w:bookmarkStart w:id="535" w:name="5294527329244959310"/>
      <w:bookmarkStart w:id="536" w:name="_Ref3707009"/>
      <w:bookmarkStart w:id="537" w:name="_Ref38695193"/>
    </w:p>
    <w:p w14:paraId="2FE6F6A0" w14:textId="77777777" w:rsidR="00540B8E" w:rsidRDefault="005314F1">
      <w:pPr>
        <w:pStyle w:val="Heading2"/>
      </w:pPr>
      <w:bookmarkStart w:id="541" w:name="16396585617824718885"/>
      <w:bookmarkStart w:id="542" w:name="_Ref297127286"/>
      <w:bookmarkStart w:id="543" w:name="_Toc218523786"/>
    </w:p>
    <w:p w14:paraId="4A901DE2" w14:textId="77777777" w:rsidR="00540B8E" w:rsidRDefault="005314F1">
      <w:pPr>
        <w:pStyle w:val="TextHeading2"/>
      </w:pPr>
    </w:p>
    <w:p w14:paraId="15D74511" w14:textId="77777777" w:rsidR="00540B8E" w:rsidRDefault="005314F1">
      <w:pPr>
        <w:pStyle w:val="Heading2"/>
      </w:pPr>
      <w:bookmarkStart w:id="548" w:name="16397065241730428423"/>
      <w:bookmarkStart w:id="549" w:name="_Ref289679039"/>
      <w:bookmarkStart w:id="550" w:name="_Toc218523787"/>
    </w:p>
    <w:p w14:paraId="7E81481B" w14:textId="77777777" w:rsidR="00540B8E" w:rsidRDefault="005314F1">
      <w:pPr>
        <w:pStyle w:val="TextHeading2"/>
      </w:pPr>
    </w:p>
    <w:p w14:paraId="40B83715" w14:textId="77777777" w:rsidR="00540B8E" w:rsidRDefault="005314F1">
      <w:pPr>
        <w:pStyle w:val="Heading3"/>
      </w:pPr>
      <w:bookmarkStart w:id="555" w:name="16397544865636137961"/>
    </w:p>
    <w:p w14:paraId="76260375" w14:textId="77777777" w:rsidR="00540B8E" w:rsidRDefault="005314F1">
      <w:pPr>
        <w:pStyle w:val="TextHeading3"/>
      </w:pPr>
    </w:p>
    <w:p w14:paraId="2B5F8FC0" w14:textId="77777777" w:rsidR="00540B8E" w:rsidRDefault="005314F1">
      <w:pPr>
        <w:pStyle w:val="Heading3"/>
      </w:pPr>
      <w:bookmarkStart w:id="560" w:name="17142647934644479981"/>
    </w:p>
    <w:p w14:paraId="0C1A6FFA" w14:textId="77777777" w:rsidR="00540B8E" w:rsidRDefault="005314F1">
      <w:pPr>
        <w:pStyle w:val="TextHeading3"/>
      </w:pPr>
    </w:p>
    <w:p w14:paraId="6D467846" w14:textId="77777777" w:rsidR="00540B8E" w:rsidRDefault="005314F1">
      <w:pPr>
        <w:pStyle w:val="Heading3"/>
      </w:pPr>
      <w:bookmarkStart w:id="565" w:name="9947893381725646467"/>
    </w:p>
    <w:p w14:paraId="438106F2" w14:textId="77777777" w:rsidR="00540B8E" w:rsidRDefault="005314F1">
      <w:pPr>
        <w:pStyle w:val="TextHeading3"/>
      </w:pPr>
    </w:p>
    <w:p w14:paraId="47F452F2" w14:textId="77777777" w:rsidR="00540B8E" w:rsidRDefault="005314F1">
      <w:pPr>
        <w:pStyle w:val="TextHeading3"/>
        <w:keepNext/>
      </w:pPr>
    </w:p>
    <w:p w14:paraId="031EF060" w14:textId="77777777" w:rsidR="00540B8E" w:rsidRPr="00967AE9" w:rsidRDefault="005314F1">
      <w:pPr>
        <w:pStyle w:val="TextHeading4"/>
        <w:rPr>
          <w:b/>
          <w:bCs/>
        </w:rPr>
      </w:pPr>
    </w:p>
    <w:p w14:paraId="54F839E9" w14:textId="77777777" w:rsidR="00540B8E" w:rsidRPr="00967AE9" w:rsidRDefault="005314F1">
      <w:pPr>
        <w:pStyle w:val="TextHeading4"/>
        <w:rPr>
          <w:b/>
          <w:bCs/>
        </w:rPr>
      </w:pPr>
    </w:p>
    <w:p w14:paraId="51D291D6" w14:textId="77777777" w:rsidR="00540B8E" w:rsidRPr="00967AE9" w:rsidRDefault="005314F1">
      <w:pPr>
        <w:pStyle w:val="TextHeading4"/>
        <w:rPr>
          <w:b/>
          <w:bCs/>
        </w:rPr>
      </w:pPr>
    </w:p>
    <w:p w14:paraId="1631A8B2" w14:textId="77777777" w:rsidR="00540B8E" w:rsidRDefault="005314F1">
      <w:pPr>
        <w:pStyle w:val="Heading3"/>
      </w:pPr>
      <w:bookmarkStart w:id="578" w:name="16398024489541847499"/>
    </w:p>
    <w:p w14:paraId="0A216200" w14:textId="77777777" w:rsidR="00540B8E" w:rsidRDefault="005314F1">
      <w:pPr>
        <w:pStyle w:val="TextHeading3"/>
      </w:pPr>
    </w:p>
    <w:p w14:paraId="3DB9495B" w14:textId="77777777" w:rsidR="00540B8E" w:rsidRDefault="005314F1">
      <w:pPr>
        <w:pStyle w:val="TextHeading3"/>
      </w:pPr>
    </w:p>
    <w:p w14:paraId="083FFA1C" w14:textId="77777777" w:rsidR="00540B8E" w:rsidRDefault="005314F1">
      <w:pPr>
        <w:pStyle w:val="Heading3"/>
      </w:pPr>
      <w:bookmarkStart w:id="585" w:name="16398504113447557037"/>
    </w:p>
    <w:p w14:paraId="196AB3AE" w14:textId="77777777" w:rsidR="00540B8E" w:rsidRDefault="005314F1">
      <w:pPr>
        <w:pStyle w:val="TextHeading3"/>
      </w:pPr>
    </w:p>
    <w:p w14:paraId="2D7BD3D5" w14:textId="77777777" w:rsidR="00540B8E" w:rsidRDefault="005314F1">
      <w:pPr>
        <w:pStyle w:val="TextHeading3"/>
      </w:pPr>
    </w:p>
    <w:p w14:paraId="027A6002" w14:textId="77777777" w:rsidR="00540B8E" w:rsidRDefault="005314F1">
      <w:pPr>
        <w:pStyle w:val="TextHeading3"/>
      </w:pPr>
    </w:p>
    <w:p w14:paraId="2BC1E719" w14:textId="77777777" w:rsidR="00540B8E" w:rsidRDefault="005314F1">
      <w:pPr>
        <w:pStyle w:val="TextHeading2"/>
      </w:pPr>
    </w:p>
    <w:p w14:paraId="48CB70AB" w14:textId="77777777" w:rsidR="00540B8E" w:rsidRDefault="005314F1">
      <w:pPr>
        <w:pStyle w:val="Heading2"/>
      </w:pPr>
      <w:bookmarkStart w:id="596" w:name="15324640722498478163"/>
      <w:bookmarkStart w:id="597" w:name="_Ref289679053"/>
      <w:bookmarkStart w:id="598" w:name="_Toc218523788"/>
    </w:p>
    <w:p w14:paraId="3FAE1EA5" w14:textId="77777777" w:rsidR="00540B8E" w:rsidRDefault="005314F1">
      <w:pPr>
        <w:pStyle w:val="TextHeading2"/>
      </w:pPr>
    </w:p>
    <w:p w14:paraId="15DA8792" w14:textId="77777777" w:rsidR="00540B8E" w:rsidRDefault="005314F1">
      <w:pPr>
        <w:pStyle w:val="Heading3"/>
      </w:pPr>
      <w:bookmarkStart w:id="603" w:name="11934607328833369748"/>
    </w:p>
    <w:p w14:paraId="7B8FA787" w14:textId="77777777" w:rsidR="00540B8E" w:rsidRDefault="005314F1">
      <w:pPr>
        <w:pStyle w:val="TextHeading3"/>
      </w:pPr>
    </w:p>
    <w:p w14:paraId="511AEEC9" w14:textId="77777777" w:rsidR="00540B8E" w:rsidRDefault="005314F1">
      <w:pPr>
        <w:pStyle w:val="TextHeading3"/>
        <w:keepNext/>
      </w:pPr>
    </w:p>
    <w:p w14:paraId="114781E5" w14:textId="77777777" w:rsidR="00540B8E" w:rsidRPr="00967AE9" w:rsidRDefault="005314F1">
      <w:pPr>
        <w:pStyle w:val="TextHeading4"/>
        <w:rPr>
          <w:b/>
          <w:bCs/>
        </w:rPr>
      </w:pPr>
    </w:p>
    <w:p w14:paraId="7F4EDEBE" w14:textId="77777777" w:rsidR="00540B8E" w:rsidRPr="00967AE9" w:rsidRDefault="005314F1">
      <w:pPr>
        <w:pStyle w:val="TextHeading4"/>
        <w:rPr>
          <w:b/>
          <w:bCs/>
        </w:rPr>
      </w:pPr>
    </w:p>
    <w:p w14:paraId="0FC413D7" w14:textId="77777777" w:rsidR="00540B8E" w:rsidRPr="00967AE9" w:rsidRDefault="005314F1">
      <w:pPr>
        <w:pStyle w:val="TextHeading4"/>
        <w:rPr>
          <w:b/>
          <w:bCs/>
        </w:rPr>
      </w:pPr>
    </w:p>
    <w:p w14:paraId="7039D979" w14:textId="77777777" w:rsidR="00540B8E" w:rsidRDefault="005314F1">
      <w:pPr>
        <w:pStyle w:val="Heading3"/>
      </w:pPr>
      <w:bookmarkStart w:id="616" w:name="3596703405531650454"/>
    </w:p>
    <w:p w14:paraId="7658E3E6" w14:textId="77777777" w:rsidR="004407C2" w:rsidRDefault="005314F1">
      <w:pPr>
        <w:pStyle w:val="TextHeading3"/>
      </w:pPr>
    </w:p>
    <w:p w14:paraId="4B2BF2CE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700E933D" w14:textId="77777777" w:rsidR="00540B8E" w:rsidRDefault="005314F1">
      <w:pPr>
        <w:pStyle w:val="Heading3"/>
      </w:pPr>
      <w:bookmarkStart w:id="623" w:name="15325120346404187701"/>
    </w:p>
    <w:p w14:paraId="7A337328" w14:textId="77777777" w:rsidR="00540B8E" w:rsidRDefault="005314F1">
      <w:pPr>
        <w:pStyle w:val="TextHeading3"/>
      </w:pPr>
    </w:p>
    <w:p w14:paraId="22D5CA3B" w14:textId="77777777" w:rsidR="00540B8E" w:rsidRDefault="005314F1">
      <w:pPr>
        <w:pStyle w:val="TextHeading3"/>
      </w:pPr>
    </w:p>
    <w:p w14:paraId="7EBC0748" w14:textId="77777777" w:rsidR="00540B8E" w:rsidRDefault="005314F1">
      <w:pPr>
        <w:pStyle w:val="TextHeading3"/>
      </w:pPr>
    </w:p>
    <w:p w14:paraId="0E704ACC" w14:textId="77777777" w:rsidR="00540B8E" w:rsidRDefault="005314F1">
      <w:pPr>
        <w:pStyle w:val="TextHeading3"/>
      </w:pPr>
    </w:p>
    <w:p w14:paraId="04F22E55" w14:textId="77777777" w:rsidR="00540B8E" w:rsidRDefault="005314F1">
      <w:pPr>
        <w:pStyle w:val="TextHeading3"/>
      </w:pPr>
    </w:p>
    <w:p w14:paraId="59E82B86" w14:textId="77777777" w:rsidR="00540B8E" w:rsidRDefault="005314F1">
      <w:pPr>
        <w:pStyle w:val="TextHeading3"/>
      </w:pPr>
    </w:p>
    <w:p w14:paraId="3ADA99CF" w14:textId="77777777" w:rsidR="00540B8E" w:rsidRDefault="005314F1">
      <w:pPr>
        <w:pStyle w:val="Heading3"/>
      </w:pPr>
      <w:bookmarkStart w:id="638" w:name="15325839782262752008"/>
      <w:bookmarkStart w:id="639" w:name="_Ref231397700"/>
    </w:p>
    <w:p w14:paraId="6F4B63C7" w14:textId="77777777" w:rsidR="00540B8E" w:rsidRDefault="005314F1">
      <w:pPr>
        <w:pStyle w:val="TextHeading3"/>
      </w:pPr>
    </w:p>
    <w:p w14:paraId="3A3FB15E" w14:textId="77777777" w:rsidR="00540B8E" w:rsidRDefault="005314F1">
      <w:pPr>
        <w:pStyle w:val="TextHeading3"/>
      </w:pPr>
    </w:p>
    <w:p w14:paraId="38844887" w14:textId="77777777" w:rsidR="00540B8E" w:rsidRDefault="005314F1">
      <w:pPr>
        <w:pStyle w:val="TextHeading3"/>
      </w:pPr>
    </w:p>
    <w:p w14:paraId="45DF33AA" w14:textId="77777777" w:rsidR="00540B8E" w:rsidRDefault="005314F1">
      <w:pPr>
        <w:pStyle w:val="TextHeading3"/>
      </w:pPr>
    </w:p>
    <w:p w14:paraId="1ECDEBAF" w14:textId="77777777" w:rsidR="00540B8E" w:rsidRDefault="005314F1">
      <w:pPr>
        <w:pStyle w:val="TextHeading3"/>
      </w:pPr>
    </w:p>
    <w:p w14:paraId="5CD753C4" w14:textId="77777777" w:rsidR="00540B8E" w:rsidRDefault="005314F1">
      <w:pPr>
        <w:pStyle w:val="Heading2"/>
      </w:pPr>
      <w:bookmarkStart w:id="652" w:name="2776905880674972840"/>
      <w:bookmarkStart w:id="653" w:name="_Ref297127327"/>
      <w:bookmarkStart w:id="654" w:name="_Toc218523789"/>
    </w:p>
    <w:p w14:paraId="4BB57313" w14:textId="77777777" w:rsidR="00540B8E" w:rsidRDefault="005314F1">
      <w:pPr>
        <w:pStyle w:val="TextHeading2"/>
      </w:pPr>
    </w:p>
    <w:p w14:paraId="0B0C76D3" w14:textId="77777777" w:rsidR="00540B8E" w:rsidRDefault="005314F1">
      <w:pPr>
        <w:pStyle w:val="TextHeading2"/>
      </w:pPr>
    </w:p>
    <w:p w14:paraId="783724BC" w14:textId="77777777" w:rsidR="00540B8E" w:rsidRDefault="005314F1">
      <w:pPr>
        <w:pStyle w:val="Heading2"/>
      </w:pPr>
      <w:bookmarkStart w:id="661" w:name="11794177181479530831"/>
      <w:bookmarkStart w:id="662" w:name="_Toc218523790"/>
    </w:p>
    <w:p w14:paraId="76894751" w14:textId="77777777" w:rsidR="00540B8E" w:rsidRDefault="005314F1">
      <w:pPr>
        <w:pStyle w:val="TextHeading2"/>
      </w:pPr>
    </w:p>
    <w:p w14:paraId="0B81D468" w14:textId="77777777" w:rsidR="00540B8E" w:rsidRDefault="005314F1">
      <w:pPr>
        <w:pStyle w:val="Heading2"/>
      </w:pPr>
      <w:bookmarkStart w:id="667" w:name="2777625316533537147"/>
      <w:bookmarkStart w:id="668" w:name="_Toc218523791"/>
    </w:p>
    <w:p w14:paraId="0EBE5581" w14:textId="77777777" w:rsidR="00540B8E" w:rsidRDefault="005314F1">
      <w:pPr>
        <w:pStyle w:val="TextHeading2"/>
      </w:pPr>
    </w:p>
    <w:p w14:paraId="36E2E06C" w14:textId="77777777" w:rsidR="00540B8E" w:rsidRDefault="005314F1">
      <w:pPr>
        <w:pStyle w:val="Heading2"/>
      </w:pPr>
      <w:bookmarkStart w:id="673" w:name="2778104940439246685"/>
      <w:bookmarkStart w:id="674" w:name="_Toc218523792"/>
    </w:p>
    <w:p w14:paraId="38C86FAB" w14:textId="77777777" w:rsidR="004407C2" w:rsidRDefault="005314F1">
      <w:pPr>
        <w:pStyle w:val="TextHeading2"/>
      </w:pPr>
    </w:p>
    <w:p w14:paraId="7C70C431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0D237A2C" w14:textId="77777777" w:rsidR="00540B8E" w:rsidRDefault="005314F1">
      <w:pPr>
        <w:pStyle w:val="Heading2"/>
      </w:pPr>
      <w:bookmarkStart w:id="681" w:name="18398976245043878527"/>
      <w:bookmarkStart w:id="682" w:name="_Ref521104654"/>
      <w:bookmarkStart w:id="683" w:name="_Toc218523793"/>
    </w:p>
    <w:p w14:paraId="2512B2E4" w14:textId="77777777" w:rsidR="00540B8E" w:rsidRDefault="005314F1">
      <w:pPr>
        <w:pStyle w:val="TextHeading2"/>
      </w:pPr>
    </w:p>
    <w:p w14:paraId="5965A48D" w14:textId="77777777" w:rsidR="00540B8E" w:rsidRDefault="005314F1">
      <w:pPr>
        <w:pStyle w:val="TextHeading2"/>
      </w:pPr>
    </w:p>
    <w:p w14:paraId="2B669941" w14:textId="77777777" w:rsidR="00540B8E" w:rsidRDefault="005314F1">
      <w:pPr>
        <w:pStyle w:val="Heading2"/>
      </w:pPr>
      <w:bookmarkStart w:id="690" w:name="2778584564344956223"/>
      <w:bookmarkStart w:id="691" w:name="_Toc218523794"/>
    </w:p>
    <w:p w14:paraId="1A1218E6" w14:textId="77777777" w:rsidR="00540B8E" w:rsidRDefault="005314F1">
      <w:pPr>
        <w:pStyle w:val="TextHeading2"/>
      </w:pPr>
    </w:p>
    <w:p w14:paraId="4351F191" w14:textId="77777777" w:rsidR="00540B8E" w:rsidRDefault="005314F1">
      <w:pPr>
        <w:pStyle w:val="Heading2"/>
      </w:pPr>
      <w:bookmarkStart w:id="696" w:name="15265822485943667041"/>
      <w:bookmarkStart w:id="697" w:name="_Toc218523795"/>
    </w:p>
    <w:p w14:paraId="39AD227D" w14:textId="77777777" w:rsidR="00540B8E" w:rsidRDefault="005314F1">
      <w:pPr>
        <w:pStyle w:val="TextHeading2"/>
      </w:pPr>
    </w:p>
    <w:p w14:paraId="4210F4F2" w14:textId="77777777" w:rsidR="00540B8E" w:rsidRDefault="005314F1">
      <w:pPr>
        <w:pStyle w:val="Heading2"/>
      </w:pPr>
      <w:bookmarkStart w:id="702" w:name="14566156786261250562"/>
      <w:bookmarkStart w:id="703" w:name="_Ref261016182"/>
      <w:bookmarkStart w:id="704" w:name="_Toc218523796"/>
    </w:p>
    <w:p w14:paraId="1F91B218" w14:textId="77777777" w:rsidR="00540B8E" w:rsidRDefault="005314F1">
      <w:pPr>
        <w:pStyle w:val="TextHeading2"/>
      </w:pPr>
    </w:p>
    <w:p w14:paraId="336A15D1" w14:textId="77777777" w:rsidR="004407C2" w:rsidRDefault="005314F1">
      <w:pPr>
        <w:pStyle w:val="TextHeading2"/>
      </w:pPr>
    </w:p>
    <w:p w14:paraId="07D3B744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602A51FD" w14:textId="77777777" w:rsidR="00540B8E" w:rsidRDefault="005314F1">
      <w:pPr>
        <w:pStyle w:val="Heading3"/>
      </w:pPr>
      <w:bookmarkStart w:id="713" w:name="14566876222119814869"/>
    </w:p>
    <w:p w14:paraId="52985025" w14:textId="77777777" w:rsidR="00540B8E" w:rsidRDefault="005314F1">
      <w:pPr>
        <w:pStyle w:val="TextHeading3"/>
      </w:pPr>
    </w:p>
    <w:p w14:paraId="3847713C" w14:textId="77777777" w:rsidR="00540B8E" w:rsidRDefault="005314F1">
      <w:pPr>
        <w:pStyle w:val="TextHeading3"/>
      </w:pPr>
    </w:p>
    <w:p w14:paraId="27CFE3D0" w14:textId="77777777" w:rsidR="00540B8E" w:rsidRDefault="005314F1">
      <w:pPr>
        <w:pStyle w:val="TextHeading3"/>
      </w:pPr>
    </w:p>
    <w:p w14:paraId="6D63744F" w14:textId="77777777" w:rsidR="00540B8E" w:rsidRDefault="005314F1">
      <w:pPr>
        <w:pStyle w:val="TextHeading3"/>
      </w:pPr>
    </w:p>
    <w:p w14:paraId="1B71DB0F" w14:textId="77777777" w:rsidR="00540B8E" w:rsidRDefault="005314F1">
      <w:pPr>
        <w:pStyle w:val="Heading3"/>
      </w:pPr>
      <w:bookmarkStart w:id="724" w:name="14567116034072669638"/>
    </w:p>
    <w:p w14:paraId="79ED988D" w14:textId="77777777" w:rsidR="00540B8E" w:rsidRDefault="005314F1">
      <w:pPr>
        <w:pStyle w:val="TextHeading3"/>
      </w:pPr>
    </w:p>
    <w:p w14:paraId="2B024BB7" w14:textId="77777777" w:rsidR="00540B8E" w:rsidRDefault="005314F1">
      <w:pPr>
        <w:pStyle w:val="TextHeading3"/>
      </w:pPr>
    </w:p>
    <w:p w14:paraId="121F73F0" w14:textId="77777777" w:rsidR="00540B8E" w:rsidRDefault="005314F1">
      <w:pPr>
        <w:pStyle w:val="Heading3"/>
      </w:pPr>
      <w:bookmarkStart w:id="731" w:name="14567835469931233945"/>
    </w:p>
    <w:p w14:paraId="5BAF8A77" w14:textId="77777777" w:rsidR="00540B8E" w:rsidRDefault="005314F1">
      <w:pPr>
        <w:pStyle w:val="TextHeading3"/>
      </w:pPr>
    </w:p>
    <w:p w14:paraId="785FCD9F" w14:textId="77777777" w:rsidR="00540B8E" w:rsidRDefault="005314F1">
      <w:pPr>
        <w:pStyle w:val="TextHeading3"/>
      </w:pPr>
    </w:p>
    <w:p w14:paraId="0E60372A" w14:textId="77777777" w:rsidR="00540B8E" w:rsidRDefault="005314F1">
      <w:pPr>
        <w:pStyle w:val="Heading3"/>
      </w:pPr>
      <w:bookmarkStart w:id="738" w:name="10213311051461844877"/>
    </w:p>
    <w:p w14:paraId="1C30F70A" w14:textId="77777777" w:rsidR="00540B8E" w:rsidRDefault="005314F1">
      <w:pPr>
        <w:pStyle w:val="TextHeading3"/>
      </w:pPr>
    </w:p>
    <w:p w14:paraId="1D81F7A0" w14:textId="77777777" w:rsidR="00540B8E" w:rsidRDefault="005314F1" w:rsidP="004407C2">
      <w:pPr>
        <w:pStyle w:val="Heading3"/>
        <w:spacing w:line="276" w:lineRule="auto"/>
      </w:pPr>
      <w:bookmarkStart w:id="743" w:name="997262807558781463"/>
    </w:p>
    <w:p w14:paraId="1E05896C" w14:textId="77777777" w:rsidR="00540B8E" w:rsidRDefault="005314F1" w:rsidP="004407C2">
      <w:pPr>
        <w:pStyle w:val="TextHeading3"/>
        <w:spacing w:line="276" w:lineRule="auto"/>
      </w:pPr>
    </w:p>
    <w:p w14:paraId="5575B4F9" w14:textId="77777777" w:rsidR="00540B8E" w:rsidRDefault="005314F1" w:rsidP="004407C2">
      <w:pPr>
        <w:pStyle w:val="Heading3"/>
        <w:spacing w:line="276" w:lineRule="auto"/>
      </w:pPr>
      <w:bookmarkStart w:id="748" w:name="10213790675367554415"/>
    </w:p>
    <w:p w14:paraId="1FAC8BE7" w14:textId="77777777" w:rsidR="00540B8E" w:rsidRDefault="005314F1" w:rsidP="004407C2">
      <w:pPr>
        <w:pStyle w:val="TextHeading3"/>
        <w:spacing w:line="276" w:lineRule="auto"/>
      </w:pPr>
    </w:p>
    <w:p w14:paraId="397FCF6C" w14:textId="77777777" w:rsidR="00540B8E" w:rsidRDefault="005314F1" w:rsidP="004407C2">
      <w:pPr>
        <w:pStyle w:val="Heading3"/>
        <w:spacing w:line="276" w:lineRule="auto"/>
      </w:pPr>
      <w:bookmarkStart w:id="753" w:name="10214270299273263953"/>
      <w:bookmarkStart w:id="754" w:name="_Ref231397831"/>
    </w:p>
    <w:p w14:paraId="7745260B" w14:textId="77777777" w:rsidR="00540B8E" w:rsidRDefault="005314F1" w:rsidP="004407C2">
      <w:pPr>
        <w:pStyle w:val="TextHeading3"/>
        <w:spacing w:line="276" w:lineRule="auto"/>
      </w:pPr>
    </w:p>
    <w:p w14:paraId="32D15C99" w14:textId="77777777" w:rsidR="00540B8E" w:rsidRDefault="005314F1" w:rsidP="004407C2">
      <w:pPr>
        <w:pStyle w:val="TextHeading3"/>
        <w:spacing w:line="276" w:lineRule="auto"/>
      </w:pPr>
    </w:p>
    <w:p w14:paraId="24DA22F0" w14:textId="77777777" w:rsidR="00540B8E" w:rsidRDefault="005314F1" w:rsidP="004407C2">
      <w:pPr>
        <w:pStyle w:val="TextHeading3"/>
        <w:spacing w:line="276" w:lineRule="auto"/>
      </w:pPr>
    </w:p>
    <w:p w14:paraId="5F7B245B" w14:textId="77777777" w:rsidR="00540B8E" w:rsidRDefault="005314F1" w:rsidP="004407C2">
      <w:pPr>
        <w:pStyle w:val="Heading3"/>
        <w:spacing w:line="276" w:lineRule="auto"/>
      </w:pPr>
      <w:bookmarkStart w:id="763" w:name="10215229547084683029"/>
    </w:p>
    <w:p w14:paraId="122EA8BA" w14:textId="77777777" w:rsidR="00540B8E" w:rsidRDefault="005314F1" w:rsidP="004407C2">
      <w:pPr>
        <w:pStyle w:val="TextHeading3"/>
        <w:spacing w:line="276" w:lineRule="auto"/>
      </w:pPr>
    </w:p>
    <w:p w14:paraId="230BB01A" w14:textId="77777777" w:rsidR="00540B8E" w:rsidRDefault="005314F1" w:rsidP="004407C2">
      <w:pPr>
        <w:pStyle w:val="Heading3"/>
        <w:spacing w:line="276" w:lineRule="auto"/>
      </w:pPr>
      <w:bookmarkStart w:id="768" w:name="16112799907253600708"/>
    </w:p>
    <w:p w14:paraId="126FA8B2" w14:textId="77777777" w:rsidR="004407C2" w:rsidRDefault="005314F1" w:rsidP="004407C2">
      <w:pPr>
        <w:pStyle w:val="TextHeading3"/>
        <w:spacing w:line="276" w:lineRule="auto"/>
      </w:pPr>
    </w:p>
    <w:p w14:paraId="60A76092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1030ABD1" w14:textId="77777777" w:rsidR="00540B8E" w:rsidRDefault="005314F1">
      <w:pPr>
        <w:pStyle w:val="TextHeading4"/>
      </w:pPr>
    </w:p>
    <w:p w14:paraId="363C1E2F" w14:textId="77777777" w:rsidR="00540B8E" w:rsidRDefault="005314F1">
      <w:pPr>
        <w:pStyle w:val="TextHeading4"/>
      </w:pPr>
    </w:p>
    <w:p w14:paraId="3B5EBFD3" w14:textId="77777777" w:rsidR="00540B8E" w:rsidRDefault="005314F1">
      <w:pPr>
        <w:pStyle w:val="TextHeading4"/>
      </w:pPr>
    </w:p>
    <w:p w14:paraId="3CF1D7D2" w14:textId="77777777" w:rsidR="00540B8E" w:rsidRDefault="005314F1">
      <w:pPr>
        <w:pStyle w:val="TextHeading4"/>
      </w:pPr>
    </w:p>
    <w:p w14:paraId="24F168C9" w14:textId="77777777" w:rsidR="00540B8E" w:rsidRDefault="005314F1">
      <w:pPr>
        <w:pStyle w:val="TextHeading3"/>
        <w:rPr>
          <w:color w:val="000000"/>
        </w:rPr>
      </w:pPr>
    </w:p>
    <w:p w14:paraId="5C4DA429" w14:textId="77777777" w:rsidR="00540B8E" w:rsidRDefault="005314F1">
      <w:pPr>
        <w:pStyle w:val="TextHeading3"/>
      </w:pPr>
    </w:p>
    <w:p w14:paraId="299F9B21" w14:textId="77777777" w:rsidR="00540B8E" w:rsidRDefault="005314F1">
      <w:pPr>
        <w:pStyle w:val="Heading3"/>
      </w:pPr>
      <w:bookmarkStart w:id="787" w:name="16114718402876438860"/>
    </w:p>
    <w:p w14:paraId="6B0EF97B" w14:textId="77777777" w:rsidR="00540B8E" w:rsidRDefault="005314F1">
      <w:pPr>
        <w:pStyle w:val="TextHeading3"/>
      </w:pPr>
    </w:p>
    <w:p w14:paraId="3885E23D" w14:textId="77777777" w:rsidR="00540B8E" w:rsidRDefault="005314F1">
      <w:pPr>
        <w:pStyle w:val="Heading3"/>
      </w:pPr>
      <w:bookmarkStart w:id="792" w:name="3565544689335804923"/>
    </w:p>
    <w:p w14:paraId="03451010" w14:textId="77777777" w:rsidR="00540B8E" w:rsidRDefault="005314F1">
      <w:pPr>
        <w:pStyle w:val="TextHeading3"/>
      </w:pPr>
    </w:p>
    <w:p w14:paraId="0B85D762" w14:textId="77777777" w:rsidR="00540B8E" w:rsidRDefault="005314F1">
      <w:pPr>
        <w:pStyle w:val="Heading3"/>
      </w:pPr>
      <w:bookmarkStart w:id="797" w:name="3566024313241514461"/>
    </w:p>
    <w:p w14:paraId="28A48C78" w14:textId="77777777" w:rsidR="00540B8E" w:rsidRDefault="005314F1">
      <w:pPr>
        <w:pStyle w:val="TextHeading3"/>
      </w:pPr>
    </w:p>
    <w:p w14:paraId="4BAD951A" w14:textId="77777777" w:rsidR="00540B8E" w:rsidRDefault="005314F1">
      <w:pPr>
        <w:pStyle w:val="TextHeading3"/>
      </w:pPr>
    </w:p>
    <w:p w14:paraId="5D3DD5E8" w14:textId="77777777" w:rsidR="00540B8E" w:rsidRDefault="005314F1">
      <w:pPr>
        <w:pStyle w:val="Heading3"/>
      </w:pPr>
      <w:bookmarkStart w:id="804" w:name="3566743749100078768"/>
    </w:p>
    <w:p w14:paraId="28440424" w14:textId="77777777" w:rsidR="00540B8E" w:rsidRDefault="005314F1">
      <w:pPr>
        <w:pStyle w:val="TextHeading3"/>
        <w:sectPr w:rsidR="00540B8E">
          <w:footerReference w:type="default" r:id="rId13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545FB145" w14:textId="77777777" w:rsidR="00540B8E" w:rsidRDefault="005314F1">
      <w:pPr>
        <w:pStyle w:val="Heading1"/>
      </w:pPr>
    </w:p>
    <w:p w14:paraId="762075E3" w14:textId="77777777" w:rsidR="00540B8E" w:rsidRDefault="005314F1">
      <w:pPr>
        <w:pStyle w:val="Heading2"/>
      </w:pPr>
      <w:bookmarkStart w:id="818" w:name="2463982305709068726"/>
      <w:bookmarkStart w:id="819" w:name="_Ref4469927"/>
      <w:bookmarkStart w:id="820" w:name="_Toc218523798"/>
    </w:p>
    <w:p w14:paraId="56576CCA" w14:textId="77777777" w:rsidR="00540B8E" w:rsidRDefault="005314F1">
      <w:pPr>
        <w:pStyle w:val="TextHeading2"/>
      </w:pPr>
    </w:p>
    <w:p w14:paraId="72F56DCD" w14:textId="77777777" w:rsidR="00540B8E" w:rsidRDefault="005314F1">
      <w:pPr>
        <w:pStyle w:val="Heading2"/>
      </w:pPr>
      <w:bookmarkStart w:id="825" w:name="2464461929614778264"/>
      <w:bookmarkStart w:id="826" w:name="_Toc519541200"/>
      <w:bookmarkStart w:id="827" w:name="_Toc520529438"/>
      <w:bookmarkStart w:id="828" w:name="_Toc528548714"/>
      <w:bookmarkStart w:id="829" w:name="_Toc533030241"/>
      <w:bookmarkStart w:id="830" w:name="DeterminationOfIncapacity"/>
      <w:bookmarkStart w:id="831" w:name="_Toc218523799"/>
    </w:p>
    <w:p w14:paraId="4C824B4E" w14:textId="77777777" w:rsidR="00540B8E" w:rsidRDefault="005314F1">
      <w:pPr>
        <w:pStyle w:val="TextHeading2"/>
      </w:pPr>
    </w:p>
    <w:p w14:paraId="3D8FD683" w14:textId="77777777" w:rsidR="00540B8E" w:rsidRDefault="005314F1">
      <w:pPr>
        <w:pStyle w:val="Heading3"/>
      </w:pPr>
      <w:bookmarkStart w:id="836" w:name="7342864883185520013"/>
    </w:p>
    <w:p w14:paraId="52253E00" w14:textId="77777777" w:rsidR="00540B8E" w:rsidRDefault="005314F1">
      <w:pPr>
        <w:pStyle w:val="TextHeading3"/>
      </w:pPr>
    </w:p>
    <w:p w14:paraId="79C85ABE" w14:textId="77777777" w:rsidR="00540B8E" w:rsidRDefault="005314F1">
      <w:pPr>
        <w:pStyle w:val="TextHeading3"/>
      </w:pPr>
    </w:p>
    <w:p w14:paraId="164E1593" w14:textId="77777777" w:rsidR="00540B8E" w:rsidRDefault="005314F1">
      <w:pPr>
        <w:pStyle w:val="Heading3"/>
      </w:pPr>
      <w:bookmarkStart w:id="843" w:name="2464941553520487802"/>
    </w:p>
    <w:p w14:paraId="4C9E671E" w14:textId="77777777" w:rsidR="00540B8E" w:rsidRDefault="005314F1">
      <w:pPr>
        <w:pStyle w:val="TextHeading3"/>
      </w:pPr>
    </w:p>
    <w:p w14:paraId="73E6C502" w14:textId="77777777" w:rsidR="00540B8E" w:rsidRDefault="005314F1">
      <w:pPr>
        <w:pStyle w:val="Heading3"/>
      </w:pPr>
      <w:bookmarkStart w:id="848" w:name="2465421177426197340"/>
    </w:p>
    <w:p w14:paraId="7720D921" w14:textId="77777777" w:rsidR="00540B8E" w:rsidRDefault="005314F1">
      <w:pPr>
        <w:pStyle w:val="TextHeading3"/>
      </w:pPr>
    </w:p>
    <w:p w14:paraId="4236CD7C" w14:textId="77777777" w:rsidR="00540B8E" w:rsidRDefault="005314F1">
      <w:pPr>
        <w:pStyle w:val="TextHeading3"/>
      </w:pPr>
    </w:p>
    <w:p w14:paraId="4B75E9AF" w14:textId="77777777" w:rsidR="00540B8E" w:rsidRDefault="005314F1">
      <w:pPr>
        <w:pStyle w:val="Heading2"/>
      </w:pPr>
      <w:bookmarkStart w:id="855" w:name="9811021952290499721"/>
      <w:bookmarkStart w:id="856" w:name="_Ref231394000"/>
      <w:bookmarkStart w:id="857" w:name="_Toc218523800"/>
    </w:p>
    <w:p w14:paraId="0592BE09" w14:textId="77777777" w:rsidR="00540B8E" w:rsidRDefault="005314F1">
      <w:pPr>
        <w:pStyle w:val="TextHeading2"/>
      </w:pPr>
    </w:p>
    <w:p w14:paraId="6991227A" w14:textId="77777777" w:rsidR="00540B8E" w:rsidRDefault="005314F1">
      <w:pPr>
        <w:pStyle w:val="TextHeading2"/>
      </w:pPr>
    </w:p>
    <w:p w14:paraId="7FE49FE6" w14:textId="77777777" w:rsidR="00540B8E" w:rsidRDefault="005314F1">
      <w:pPr>
        <w:pStyle w:val="Heading3"/>
      </w:pPr>
      <w:bookmarkStart w:id="864" w:name="9811261764243354490"/>
      <w:bookmarkStart w:id="865" w:name="_Ref24240269"/>
    </w:p>
    <w:p w14:paraId="00D724E2" w14:textId="77777777" w:rsidR="00540B8E" w:rsidRDefault="005314F1">
      <w:pPr>
        <w:pStyle w:val="TextHeading3"/>
      </w:pPr>
    </w:p>
    <w:p w14:paraId="58AE9BFC" w14:textId="77777777" w:rsidR="00540B8E" w:rsidRDefault="005314F1">
      <w:pPr>
        <w:pStyle w:val="TextHeading3"/>
      </w:pPr>
    </w:p>
    <w:p w14:paraId="3DA300FE" w14:textId="77777777" w:rsidR="00540B8E" w:rsidRDefault="005314F1">
      <w:pPr>
        <w:pStyle w:val="TextHeading3"/>
      </w:pPr>
    </w:p>
    <w:p w14:paraId="3169EB8A" w14:textId="77777777" w:rsidR="00540B8E" w:rsidRDefault="005314F1">
      <w:pPr>
        <w:pStyle w:val="TextHeading3"/>
      </w:pPr>
    </w:p>
    <w:p w14:paraId="477DC9C0" w14:textId="77777777" w:rsidR="00540B8E" w:rsidRDefault="005314F1">
      <w:pPr>
        <w:pStyle w:val="Heading3"/>
      </w:pPr>
      <w:bookmarkStart w:id="876" w:name="9812221012054773566"/>
    </w:p>
    <w:p w14:paraId="3FB1A291" w14:textId="77777777" w:rsidR="00540B8E" w:rsidRDefault="005314F1">
      <w:pPr>
        <w:pStyle w:val="TextHeading3"/>
      </w:pPr>
    </w:p>
    <w:p w14:paraId="1CB66A06" w14:textId="77777777" w:rsidR="00540B8E" w:rsidRDefault="005314F1">
      <w:pPr>
        <w:pStyle w:val="TextHeading4"/>
      </w:pPr>
    </w:p>
    <w:p w14:paraId="1D0E1763" w14:textId="77777777" w:rsidR="00540B8E" w:rsidRDefault="005314F1">
      <w:pPr>
        <w:pStyle w:val="TextHeading4"/>
      </w:pPr>
    </w:p>
    <w:p w14:paraId="40A3F513" w14:textId="77777777" w:rsidR="00540B8E" w:rsidRDefault="005314F1">
      <w:pPr>
        <w:pStyle w:val="TextHeading4"/>
      </w:pPr>
    </w:p>
    <w:p w14:paraId="6CFDB803" w14:textId="77777777" w:rsidR="00540B8E" w:rsidRDefault="005314F1">
      <w:pPr>
        <w:pStyle w:val="TextHeading4"/>
      </w:pPr>
    </w:p>
    <w:p w14:paraId="5C892A53" w14:textId="77777777" w:rsidR="00540B8E" w:rsidRDefault="005314F1">
      <w:pPr>
        <w:pStyle w:val="Heading3"/>
      </w:pPr>
      <w:bookmarkStart w:id="889" w:name="5722843337834013866"/>
      <w:bookmarkStart w:id="890" w:name="_Ref24240293"/>
    </w:p>
    <w:p w14:paraId="152986E6" w14:textId="77777777" w:rsidR="00540B8E" w:rsidRDefault="005314F1">
      <w:pPr>
        <w:pStyle w:val="TextHeading3"/>
      </w:pPr>
    </w:p>
    <w:p w14:paraId="7528E9BD" w14:textId="77777777" w:rsidR="00540B8E" w:rsidRDefault="005314F1">
      <w:pPr>
        <w:pStyle w:val="TextHeading3"/>
      </w:pPr>
      <w:bookmarkStart w:id="895" w:name="_Hlk512328886"/>
    </w:p>
    <w:p w14:paraId="3D9BDCBD" w14:textId="77777777" w:rsidR="00540B8E" w:rsidRDefault="005314F1">
      <w:pPr>
        <w:pStyle w:val="Heading3"/>
      </w:pPr>
      <w:bookmarkStart w:id="898" w:name="11313918777463458910"/>
    </w:p>
    <w:p w14:paraId="1F7019DA" w14:textId="77777777" w:rsidR="00540B8E" w:rsidRDefault="005314F1">
      <w:pPr>
        <w:pStyle w:val="TextHeading3"/>
      </w:pPr>
    </w:p>
    <w:p w14:paraId="2A9C75D8" w14:textId="77777777" w:rsidR="00540B8E" w:rsidRDefault="005314F1">
      <w:pPr>
        <w:pStyle w:val="TextHeading3"/>
      </w:pPr>
    </w:p>
    <w:p w14:paraId="4F61BB68" w14:textId="77777777" w:rsidR="00540B8E" w:rsidRDefault="005314F1">
      <w:pPr>
        <w:pStyle w:val="TextHeading3"/>
        <w:sectPr w:rsidR="00540B8E">
          <w:footerReference w:type="default" r:id="rId14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735F59BF" w14:textId="77777777" w:rsidR="00540B8E" w:rsidRDefault="005314F1">
      <w:pPr>
        <w:pStyle w:val="Heading1"/>
      </w:pPr>
    </w:p>
    <w:p w14:paraId="2C02F3D7" w14:textId="77777777" w:rsidR="00540B8E" w:rsidRDefault="005314F1">
      <w:pPr>
        <w:pStyle w:val="Heading2"/>
      </w:pPr>
      <w:bookmarkStart w:id="917" w:name="6442114970643599187"/>
      <w:bookmarkStart w:id="918" w:name="_Toc226855285"/>
      <w:bookmarkStart w:id="919" w:name="_Toc218523802"/>
    </w:p>
    <w:p w14:paraId="085157E6" w14:textId="77777777" w:rsidR="00540B8E" w:rsidRDefault="005314F1">
      <w:pPr>
        <w:pStyle w:val="TextHeading2"/>
      </w:pPr>
    </w:p>
    <w:p w14:paraId="33A5CF66" w14:textId="77777777" w:rsidR="00540B8E" w:rsidRDefault="005314F1">
      <w:pPr>
        <w:pStyle w:val="TextHeading2"/>
      </w:pPr>
    </w:p>
    <w:p w14:paraId="7B124269" w14:textId="77777777" w:rsidR="00540B8E" w:rsidRDefault="005314F1">
      <w:pPr>
        <w:pStyle w:val="Heading2"/>
      </w:pPr>
      <w:bookmarkStart w:id="926" w:name="4385616509897695870"/>
      <w:bookmarkStart w:id="927" w:name="_Toc218523803"/>
    </w:p>
    <w:p w14:paraId="068AA57E" w14:textId="77777777" w:rsidR="00540B8E" w:rsidRDefault="005314F1">
      <w:pPr>
        <w:pStyle w:val="TextHeading2"/>
      </w:pPr>
    </w:p>
    <w:p w14:paraId="0FFB831B" w14:textId="77777777" w:rsidR="00540B8E" w:rsidRDefault="005314F1">
      <w:pPr>
        <w:pStyle w:val="TextHeading2"/>
      </w:pPr>
    </w:p>
    <w:p w14:paraId="3EE15C5B" w14:textId="77777777" w:rsidR="00540B8E" w:rsidRDefault="005314F1">
      <w:pPr>
        <w:pStyle w:val="Heading2"/>
      </w:pPr>
      <w:bookmarkStart w:id="934" w:name="14969302453579297102"/>
      <w:bookmarkStart w:id="935" w:name="_Toc218523804"/>
    </w:p>
    <w:p w14:paraId="66A0D5B7" w14:textId="77777777" w:rsidR="00540B8E" w:rsidRDefault="005314F1">
      <w:pPr>
        <w:pStyle w:val="TextHeading2"/>
      </w:pPr>
    </w:p>
    <w:p w14:paraId="4333B256" w14:textId="77777777" w:rsidR="00540B8E" w:rsidRDefault="005314F1">
      <w:pPr>
        <w:pStyle w:val="TextHeading3"/>
      </w:pPr>
    </w:p>
    <w:p w14:paraId="314D5374" w14:textId="77777777" w:rsidR="00540B8E" w:rsidRDefault="005314F1">
      <w:pPr>
        <w:pStyle w:val="TextHeading3"/>
      </w:pPr>
    </w:p>
    <w:p w14:paraId="7E87442E" w14:textId="77777777" w:rsidR="00540B8E" w:rsidRDefault="005314F1">
      <w:pPr>
        <w:pStyle w:val="TextHeading3"/>
      </w:pPr>
    </w:p>
    <w:p w14:paraId="264F9E03" w14:textId="77777777" w:rsidR="00540B8E" w:rsidRDefault="005314F1">
      <w:pPr>
        <w:pStyle w:val="TextHeading3"/>
      </w:pPr>
    </w:p>
    <w:p w14:paraId="576D91F6" w14:textId="77777777" w:rsidR="004407C2" w:rsidRDefault="005314F1">
      <w:pPr>
        <w:pStyle w:val="TextHeading2"/>
      </w:pPr>
    </w:p>
    <w:p w14:paraId="21855F0A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149BBFDA" w14:textId="77777777" w:rsidR="00540B8E" w:rsidRDefault="005314F1">
      <w:pPr>
        <w:pStyle w:val="TextHeading2"/>
      </w:pPr>
    </w:p>
    <w:p w14:paraId="361BD108" w14:textId="77777777" w:rsidR="00540B8E" w:rsidRDefault="005314F1">
      <w:pPr>
        <w:pStyle w:val="TextHeading2"/>
      </w:pPr>
    </w:p>
    <w:p w14:paraId="642EFAA4" w14:textId="77777777" w:rsidR="00540B8E" w:rsidRDefault="005314F1">
      <w:pPr>
        <w:pStyle w:val="TextHeading2"/>
      </w:pPr>
    </w:p>
    <w:p w14:paraId="79526481" w14:textId="77777777" w:rsidR="00540B8E" w:rsidRDefault="005314F1">
      <w:pPr>
        <w:pStyle w:val="Heading2"/>
      </w:pPr>
      <w:bookmarkStart w:id="958" w:name="10211175623361707806"/>
      <w:bookmarkStart w:id="959" w:name="_Toc218523805"/>
    </w:p>
    <w:p w14:paraId="68E69D86" w14:textId="77777777" w:rsidR="00540B8E" w:rsidRDefault="005314F1" w:rsidP="004407C2">
      <w:pPr>
        <w:pStyle w:val="TextHeading2"/>
        <w:spacing w:line="276" w:lineRule="auto"/>
      </w:pPr>
    </w:p>
    <w:p w14:paraId="723616D6" w14:textId="77777777" w:rsidR="00540B8E" w:rsidRDefault="005314F1" w:rsidP="004407C2">
      <w:pPr>
        <w:pStyle w:val="Heading2"/>
        <w:spacing w:line="276" w:lineRule="auto"/>
      </w:pPr>
      <w:bookmarkStart w:id="964" w:name="14971220949202135254"/>
      <w:bookmarkStart w:id="965" w:name="_Toc218523806"/>
    </w:p>
    <w:p w14:paraId="201704EF" w14:textId="77777777" w:rsidR="00540B8E" w:rsidRDefault="005314F1" w:rsidP="004407C2">
      <w:pPr>
        <w:pStyle w:val="TextHeading2"/>
        <w:spacing w:line="276" w:lineRule="auto"/>
      </w:pPr>
    </w:p>
    <w:p w14:paraId="2E24FB99" w14:textId="77777777" w:rsidR="00540B8E" w:rsidRDefault="005314F1" w:rsidP="004407C2">
      <w:pPr>
        <w:pStyle w:val="Heading2"/>
        <w:spacing w:line="276" w:lineRule="auto"/>
      </w:pPr>
      <w:bookmarkStart w:id="970" w:name="12059162026549520960"/>
      <w:bookmarkStart w:id="971" w:name="_Ref508590762"/>
      <w:bookmarkStart w:id="972" w:name="_Toc218523807"/>
    </w:p>
    <w:p w14:paraId="5BD4EDF4" w14:textId="77777777" w:rsidR="004407C2" w:rsidRDefault="005314F1" w:rsidP="004407C2">
      <w:pPr>
        <w:pStyle w:val="TextHeading2"/>
        <w:spacing w:line="276" w:lineRule="auto"/>
      </w:pPr>
    </w:p>
    <w:p w14:paraId="12B98D86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73770606" w14:textId="77777777" w:rsidR="00540B8E" w:rsidRDefault="005314F1">
      <w:pPr>
        <w:pStyle w:val="TextHeading2"/>
      </w:pPr>
    </w:p>
    <w:p w14:paraId="382F04CC" w14:textId="77777777" w:rsidR="00540B8E" w:rsidRDefault="005314F1">
      <w:pPr>
        <w:pStyle w:val="TextHeading2"/>
      </w:pPr>
    </w:p>
    <w:p w14:paraId="7ED7E03F" w14:textId="77777777" w:rsidR="00540B8E" w:rsidRDefault="005314F1">
      <w:pPr>
        <w:pStyle w:val="TextHeading2"/>
      </w:pPr>
      <w:bookmarkStart w:id="983" w:name="_Hlk493779504"/>
    </w:p>
    <w:p w14:paraId="3AC2BE6F" w14:textId="77777777" w:rsidR="00540B8E" w:rsidRDefault="005314F1">
      <w:pPr>
        <w:pStyle w:val="Heading2"/>
      </w:pPr>
      <w:bookmarkStart w:id="986" w:name="12059641650455230498"/>
      <w:bookmarkStart w:id="987" w:name="_Hlk505438526"/>
      <w:bookmarkStart w:id="988" w:name="_Toc218523808"/>
    </w:p>
    <w:p w14:paraId="5C10713A" w14:textId="77777777" w:rsidR="00540B8E" w:rsidRDefault="005314F1">
      <w:pPr>
        <w:pStyle w:val="TextHeading2"/>
        <w:tabs>
          <w:tab w:val="left" w:pos="3510"/>
        </w:tabs>
      </w:pPr>
    </w:p>
    <w:p w14:paraId="7DD4B427" w14:textId="77777777" w:rsidR="00540B8E" w:rsidRDefault="005314F1">
      <w:pPr>
        <w:pStyle w:val="Heading3"/>
      </w:pPr>
      <w:bookmarkStart w:id="993" w:name="12060121274360940036"/>
    </w:p>
    <w:p w14:paraId="6410468F" w14:textId="77777777" w:rsidR="00540B8E" w:rsidRDefault="005314F1">
      <w:pPr>
        <w:pStyle w:val="TextHeading3"/>
      </w:pPr>
    </w:p>
    <w:p w14:paraId="5F6FC8AB" w14:textId="77777777" w:rsidR="00540B8E" w:rsidRDefault="005314F1">
      <w:pPr>
        <w:pStyle w:val="Heading3"/>
      </w:pPr>
      <w:bookmarkStart w:id="998" w:name="12060600898266649574"/>
    </w:p>
    <w:p w14:paraId="5E723777" w14:textId="77777777" w:rsidR="004407C2" w:rsidRDefault="005314F1">
      <w:pPr>
        <w:pStyle w:val="TextHeading3"/>
      </w:pPr>
    </w:p>
    <w:p w14:paraId="5EC6A6EC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05FE8BA5" w14:textId="77777777" w:rsidR="00540B8E" w:rsidRDefault="005314F1">
      <w:pPr>
        <w:pStyle w:val="Heading3"/>
      </w:pPr>
      <w:bookmarkStart w:id="1005" w:name="12061080522172359112"/>
    </w:p>
    <w:p w14:paraId="113FFF9A" w14:textId="77777777" w:rsidR="00540B8E" w:rsidRDefault="005314F1">
      <w:pPr>
        <w:pStyle w:val="TextHeading3"/>
        <w:tabs>
          <w:tab w:val="left" w:pos="3510"/>
        </w:tabs>
      </w:pPr>
    </w:p>
    <w:p w14:paraId="5F3D756F" w14:textId="77777777" w:rsidR="00540B8E" w:rsidRDefault="005314F1">
      <w:pPr>
        <w:pStyle w:val="Heading2"/>
      </w:pPr>
      <w:bookmarkStart w:id="1010" w:name="8749372362949139356"/>
      <w:bookmarkStart w:id="1011" w:name="_Toc218523809"/>
    </w:p>
    <w:p w14:paraId="53CF0FE5" w14:textId="77777777" w:rsidR="00540B8E" w:rsidRDefault="005314F1">
      <w:pPr>
        <w:pStyle w:val="TextHeading2"/>
        <w:rPr>
          <w:i/>
        </w:rPr>
      </w:pPr>
    </w:p>
    <w:p w14:paraId="49A1A599" w14:textId="77777777" w:rsidR="00540B8E" w:rsidRDefault="005314F1">
      <w:pPr>
        <w:pStyle w:val="Heading3"/>
      </w:pPr>
      <w:bookmarkStart w:id="1016" w:name="8749851986854848894"/>
    </w:p>
    <w:p w14:paraId="595ABD84" w14:textId="77777777" w:rsidR="00540B8E" w:rsidRDefault="005314F1">
      <w:pPr>
        <w:pStyle w:val="TextHeading3"/>
      </w:pPr>
    </w:p>
    <w:p w14:paraId="0925501E" w14:textId="77777777" w:rsidR="00540B8E" w:rsidRDefault="005314F1">
      <w:pPr>
        <w:pStyle w:val="TextHeading4"/>
      </w:pPr>
    </w:p>
    <w:p w14:paraId="777F363C" w14:textId="77777777" w:rsidR="00540B8E" w:rsidRDefault="005314F1">
      <w:pPr>
        <w:pStyle w:val="TextHeading4"/>
      </w:pPr>
    </w:p>
    <w:p w14:paraId="6650837F" w14:textId="77777777" w:rsidR="00540B8E" w:rsidRDefault="005314F1">
      <w:pPr>
        <w:pStyle w:val="TextHeading4"/>
      </w:pPr>
    </w:p>
    <w:p w14:paraId="39D187F6" w14:textId="77777777" w:rsidR="00540B8E" w:rsidRDefault="005314F1">
      <w:pPr>
        <w:pStyle w:val="TextHeading4"/>
      </w:pPr>
    </w:p>
    <w:p w14:paraId="3659C6A1" w14:textId="77777777" w:rsidR="00540B8E" w:rsidRDefault="005314F1">
      <w:pPr>
        <w:pStyle w:val="TextHeading4"/>
      </w:pPr>
    </w:p>
    <w:p w14:paraId="2D25D54C" w14:textId="77777777" w:rsidR="00540B8E" w:rsidRDefault="005314F1">
      <w:pPr>
        <w:pStyle w:val="TextHeading4"/>
      </w:pPr>
    </w:p>
    <w:p w14:paraId="1F74910A" w14:textId="77777777" w:rsidR="00540B8E" w:rsidRDefault="005314F1">
      <w:pPr>
        <w:pStyle w:val="TextHeading3"/>
      </w:pPr>
    </w:p>
    <w:p w14:paraId="55ECEA99" w14:textId="77777777" w:rsidR="004407C2" w:rsidRDefault="005314F1">
      <w:pPr>
        <w:pStyle w:val="TextHeading3"/>
      </w:pPr>
    </w:p>
    <w:p w14:paraId="7CF0D1BC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3DAB178D" w14:textId="77777777" w:rsidR="00540B8E" w:rsidRDefault="005314F1">
      <w:pPr>
        <w:pStyle w:val="Heading3"/>
      </w:pPr>
      <w:bookmarkStart w:id="1039" w:name="8750571422713413201"/>
    </w:p>
    <w:p w14:paraId="67B3589B" w14:textId="77777777" w:rsidR="00540B8E" w:rsidRDefault="005314F1">
      <w:pPr>
        <w:pStyle w:val="TextHeading3"/>
      </w:pPr>
    </w:p>
    <w:p w14:paraId="665B3116" w14:textId="77777777" w:rsidR="00540B8E" w:rsidRDefault="005314F1">
      <w:pPr>
        <w:pStyle w:val="Heading2"/>
      </w:pPr>
      <w:bookmarkStart w:id="1044" w:name="13265350700636468417"/>
      <w:bookmarkStart w:id="1045" w:name="_Toc218523810"/>
    </w:p>
    <w:p w14:paraId="5376FFB8" w14:textId="77777777" w:rsidR="00540B8E" w:rsidRDefault="005314F1">
      <w:pPr>
        <w:pStyle w:val="TextHeading2"/>
      </w:pPr>
    </w:p>
    <w:p w14:paraId="173D10CF" w14:textId="77777777" w:rsidR="00540B8E" w:rsidRDefault="005314F1">
      <w:pPr>
        <w:pStyle w:val="TextHeading2"/>
      </w:pPr>
    </w:p>
    <w:p w14:paraId="1CBA9C4F" w14:textId="77777777" w:rsidR="00540B8E" w:rsidRDefault="005314F1">
      <w:pPr>
        <w:pStyle w:val="TextHeading2"/>
      </w:pPr>
    </w:p>
    <w:p w14:paraId="3E0B44A3" w14:textId="77777777" w:rsidR="00540B8E" w:rsidRDefault="005314F1">
      <w:pPr>
        <w:pStyle w:val="TextHeading2"/>
      </w:pPr>
    </w:p>
    <w:p w14:paraId="5154F50F" w14:textId="77777777" w:rsidR="00540B8E" w:rsidRDefault="005314F1">
      <w:pPr>
        <w:pStyle w:val="Heading2"/>
      </w:pPr>
      <w:bookmarkStart w:id="1056" w:name="13070693942350281867"/>
      <w:bookmarkStart w:id="1057" w:name="_Toc218523811"/>
    </w:p>
    <w:p w14:paraId="434A241B" w14:textId="77777777" w:rsidR="00540B8E" w:rsidRDefault="005314F1">
      <w:pPr>
        <w:pStyle w:val="TextHeading2"/>
        <w:sectPr w:rsidR="00540B8E">
          <w:footerReference w:type="default" r:id="rId15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0E57E99E" w14:textId="77777777" w:rsidR="00540B8E" w:rsidRDefault="005314F1">
      <w:pPr>
        <w:pStyle w:val="Heading1"/>
      </w:pPr>
    </w:p>
    <w:p w14:paraId="5DAA02A7" w14:textId="77777777" w:rsidR="00540B8E" w:rsidRDefault="005314F1">
      <w:pPr>
        <w:pStyle w:val="Heading2"/>
      </w:pPr>
      <w:bookmarkStart w:id="1067" w:name="14877824951548979694"/>
      <w:bookmarkStart w:id="1068" w:name="_Toc507273084"/>
      <w:bookmarkStart w:id="1069" w:name="_Ref507264699"/>
      <w:bookmarkStart w:id="1070" w:name="_Toc218523813"/>
    </w:p>
    <w:p w14:paraId="5E34999B" w14:textId="77777777" w:rsidR="00540B8E" w:rsidRDefault="005314F1">
      <w:pPr>
        <w:pStyle w:val="TextHeading2"/>
      </w:pPr>
    </w:p>
    <w:p w14:paraId="22F5C074" w14:textId="77777777" w:rsidR="00540B8E" w:rsidRDefault="005314F1">
      <w:pPr>
        <w:pStyle w:val="TextHeading2"/>
      </w:pPr>
    </w:p>
    <w:p w14:paraId="48E4E042" w14:textId="77777777" w:rsidR="00540B8E" w:rsidRDefault="005314F1">
      <w:pPr>
        <w:pStyle w:val="TextHeading2"/>
      </w:pPr>
    </w:p>
    <w:p w14:paraId="0F7C0DB6" w14:textId="77777777" w:rsidR="00540B8E" w:rsidRDefault="005314F1">
      <w:pPr>
        <w:pStyle w:val="TextHeading2"/>
      </w:pPr>
    </w:p>
    <w:p w14:paraId="2526A868" w14:textId="77777777" w:rsidR="00540B8E" w:rsidRDefault="005314F1">
      <w:pPr>
        <w:pStyle w:val="Heading2"/>
      </w:pPr>
      <w:bookmarkStart w:id="1081" w:name="3595094889033379850"/>
      <w:bookmarkStart w:id="1082" w:name="_Toc507273085"/>
      <w:bookmarkStart w:id="1083" w:name="_Toc218523814"/>
    </w:p>
    <w:p w14:paraId="5717547A" w14:textId="77777777" w:rsidR="00540B8E" w:rsidRDefault="0028181C">
      <w:pPr>
        <w:pStyle w:val="TextHeading2"/>
      </w:pPr>
    </w:p>
    <w:p w14:paraId="3510BD17" w14:textId="77777777" w:rsidR="00540B8E" w:rsidRDefault="005314F1">
      <w:pPr>
        <w:pStyle w:val="Heading2"/>
      </w:pPr>
      <w:bookmarkStart w:id="1088" w:name="17649804556330699425"/>
      <w:bookmarkStart w:id="1089" w:name="_Toc218523815"/>
    </w:p>
    <w:p w14:paraId="5E32DCFE" w14:textId="77777777" w:rsidR="004407C2" w:rsidRDefault="005314F1">
      <w:pPr>
        <w:pStyle w:val="TextHeading2"/>
      </w:pPr>
    </w:p>
    <w:p w14:paraId="6054DA9B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32536073" w14:textId="77777777" w:rsidR="00540B8E" w:rsidRDefault="005314F1">
      <w:pPr>
        <w:pStyle w:val="TextHeading2"/>
      </w:pPr>
    </w:p>
    <w:p w14:paraId="43A7E415" w14:textId="77777777" w:rsidR="00540B8E" w:rsidRDefault="005314F1">
      <w:pPr>
        <w:pStyle w:val="Heading2"/>
      </w:pPr>
      <w:bookmarkStart w:id="1098" w:name="17650523992189263732"/>
      <w:bookmarkStart w:id="1099" w:name="_Ref175574873"/>
      <w:bookmarkStart w:id="1100" w:name="_Ref506741941"/>
      <w:bookmarkStart w:id="1101" w:name="_Toc218523816"/>
    </w:p>
    <w:p w14:paraId="1AE5DE56" w14:textId="77777777" w:rsidR="00540B8E" w:rsidRDefault="005314F1">
      <w:pPr>
        <w:pStyle w:val="TextHeading2"/>
      </w:pPr>
    </w:p>
    <w:p w14:paraId="7F8F4183" w14:textId="77777777" w:rsidR="00540B8E" w:rsidRDefault="005314F1">
      <w:pPr>
        <w:pStyle w:val="Heading2"/>
      </w:pPr>
      <w:bookmarkStart w:id="1106" w:name="16598353161686914927"/>
      <w:bookmarkStart w:id="1107" w:name="_Toc218523817"/>
    </w:p>
    <w:p w14:paraId="35D1283D" w14:textId="77777777" w:rsidR="00540B8E" w:rsidRDefault="005314F1">
      <w:pPr>
        <w:pStyle w:val="TextHeading2"/>
        <w:sectPr w:rsidR="00540B8E">
          <w:footerReference w:type="default" r:id="rId16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34018A59" w14:textId="77777777" w:rsidR="00540B8E" w:rsidRDefault="005314F1">
      <w:pPr>
        <w:pStyle w:val="Heading1"/>
      </w:pPr>
    </w:p>
    <w:p w14:paraId="3A25382C" w14:textId="77777777" w:rsidR="00540B8E" w:rsidRDefault="005314F1">
      <w:pPr>
        <w:pStyle w:val="TextHeading2"/>
      </w:pPr>
    </w:p>
    <w:p w14:paraId="40E8C088" w14:textId="77777777" w:rsidR="00540B8E" w:rsidRDefault="005314F1">
      <w:pPr>
        <w:pStyle w:val="TextHeading2"/>
      </w:pPr>
    </w:p>
    <w:p w14:paraId="3C2F055C" w14:textId="77777777" w:rsidR="00540B8E" w:rsidRDefault="005314F1">
      <w:pPr>
        <w:pStyle w:val="Heading2"/>
      </w:pPr>
      <w:bookmarkStart w:id="1121" w:name="2156115967782275156"/>
      <w:bookmarkStart w:id="1122" w:name="_Toc218523819"/>
    </w:p>
    <w:p w14:paraId="72ED8019" w14:textId="77777777" w:rsidR="00540B8E" w:rsidRDefault="005314F1">
      <w:pPr>
        <w:pStyle w:val="TextHeading2"/>
      </w:pPr>
      <w:bookmarkStart w:id="1125" w:name="_Ref470486216"/>
    </w:p>
    <w:p w14:paraId="1C582B95" w14:textId="77777777" w:rsidR="00540B8E" w:rsidRDefault="005314F1">
      <w:pPr>
        <w:pStyle w:val="Heading2"/>
      </w:pPr>
      <w:bookmarkStart w:id="1128" w:name="2551158164853213227"/>
      <w:bookmarkStart w:id="1129" w:name="_Ref516271694"/>
      <w:bookmarkStart w:id="1130" w:name="_Toc218523820"/>
    </w:p>
    <w:p w14:paraId="7D8CA733" w14:textId="77777777" w:rsidR="00540B8E" w:rsidRDefault="005314F1">
      <w:pPr>
        <w:pStyle w:val="TextHeading2"/>
      </w:pPr>
    </w:p>
    <w:p w14:paraId="17F758F3" w14:textId="77777777" w:rsidR="00540B8E" w:rsidRDefault="005314F1">
      <w:pPr>
        <w:pStyle w:val="TextHeading2"/>
      </w:pPr>
    </w:p>
    <w:p w14:paraId="071C1AB4" w14:textId="77777777" w:rsidR="00540B8E" w:rsidRDefault="005314F1">
      <w:pPr>
        <w:pStyle w:val="Heading2"/>
      </w:pPr>
      <w:bookmarkStart w:id="1137" w:name="172526112455517735"/>
      <w:bookmarkStart w:id="1138" w:name="_Toc218523821"/>
    </w:p>
    <w:p w14:paraId="5C391640" w14:textId="77777777" w:rsidR="00540B8E" w:rsidRDefault="005314F1">
      <w:pPr>
        <w:pStyle w:val="TextHeading2"/>
        <w:rPr>
          <w:color w:val="0000FF"/>
        </w:rPr>
      </w:pPr>
    </w:p>
    <w:p w14:paraId="15176B32" w14:textId="77777777" w:rsidR="00540B8E" w:rsidRDefault="005314F1">
      <w:pPr>
        <w:pStyle w:val="Heading2"/>
      </w:pPr>
      <w:bookmarkStart w:id="1143" w:name="2020512515643330889"/>
      <w:bookmarkStart w:id="1144" w:name="_Toc218523822"/>
    </w:p>
    <w:p w14:paraId="3E781DC1" w14:textId="77777777" w:rsidR="00540B8E" w:rsidRDefault="005314F1">
      <w:pPr>
        <w:pStyle w:val="TextHeading2"/>
      </w:pPr>
    </w:p>
    <w:p w14:paraId="211A3E9F" w14:textId="77777777" w:rsidR="00540B8E" w:rsidRDefault="005314F1">
      <w:pPr>
        <w:pStyle w:val="Heading2"/>
      </w:pPr>
      <w:bookmarkStart w:id="1149" w:name="2020992139549040427"/>
      <w:bookmarkStart w:id="1150" w:name="_Ref417987062"/>
      <w:bookmarkStart w:id="1151" w:name="_Toc218523823"/>
    </w:p>
    <w:p w14:paraId="06E11482" w14:textId="77777777" w:rsidR="00540B8E" w:rsidRDefault="005314F1">
      <w:pPr>
        <w:pStyle w:val="TextHeading2"/>
      </w:pPr>
    </w:p>
    <w:p w14:paraId="03DC824B" w14:textId="77777777" w:rsidR="00540B8E" w:rsidRDefault="005314F1">
      <w:pPr>
        <w:pStyle w:val="TextHeading2"/>
      </w:pPr>
    </w:p>
    <w:p w14:paraId="3D7F1A2A" w14:textId="77777777" w:rsidR="00540B8E" w:rsidRDefault="005314F1">
      <w:pPr>
        <w:pStyle w:val="Heading2"/>
      </w:pPr>
      <w:bookmarkStart w:id="1158" w:name="3868498918831144043"/>
      <w:bookmarkStart w:id="1159" w:name="_Toc507273095"/>
      <w:bookmarkStart w:id="1160" w:name="_Toc218523824"/>
    </w:p>
    <w:p w14:paraId="501B8976" w14:textId="77777777" w:rsidR="00540B8E" w:rsidRDefault="005314F1">
      <w:pPr>
        <w:pStyle w:val="TextHeading2"/>
      </w:pPr>
    </w:p>
    <w:p w14:paraId="4B75434A" w14:textId="77777777" w:rsidR="00540B8E" w:rsidRDefault="005314F1">
      <w:pPr>
        <w:pStyle w:val="Heading2"/>
      </w:pPr>
      <w:bookmarkStart w:id="1165" w:name="3868978542736853581"/>
      <w:bookmarkStart w:id="1166" w:name="_Ref524307769"/>
      <w:bookmarkStart w:id="1167" w:name="_Toc218523825"/>
    </w:p>
    <w:p w14:paraId="6CA35C66" w14:textId="77777777" w:rsidR="00540B8E" w:rsidRDefault="005314F1">
      <w:pPr>
        <w:pStyle w:val="TextHeading2"/>
      </w:pPr>
    </w:p>
    <w:p w14:paraId="521CB22F" w14:textId="77777777" w:rsidR="00540B8E" w:rsidRDefault="005314F1">
      <w:pPr>
        <w:pStyle w:val="Heading2"/>
      </w:pPr>
      <w:bookmarkStart w:id="1172" w:name="2156595591687984694"/>
      <w:bookmarkStart w:id="1173" w:name="_Toc218523826"/>
    </w:p>
    <w:p w14:paraId="31EC9BF4" w14:textId="77777777" w:rsidR="00540B8E" w:rsidRDefault="005314F1">
      <w:pPr>
        <w:pStyle w:val="TextHeading2"/>
      </w:pPr>
    </w:p>
    <w:p w14:paraId="5D27A22D" w14:textId="77777777" w:rsidR="00540B8E" w:rsidRDefault="005314F1">
      <w:pPr>
        <w:pStyle w:val="Heading2"/>
      </w:pPr>
      <w:bookmarkStart w:id="1178" w:name="2157075215593694232"/>
      <w:bookmarkStart w:id="1179" w:name="_Ref46047941"/>
      <w:bookmarkStart w:id="1180" w:name="_Toc218523827"/>
    </w:p>
    <w:p w14:paraId="54857D93" w14:textId="77777777" w:rsidR="00540B8E" w:rsidRDefault="005314F1">
      <w:pPr>
        <w:pStyle w:val="TextHeading2"/>
      </w:pPr>
      <w:bookmarkStart w:id="1183" w:name="_Hlk512955143"/>
    </w:p>
    <w:p w14:paraId="202F5974" w14:textId="77777777" w:rsidR="00540B8E" w:rsidRDefault="005314F1">
      <w:pPr>
        <w:pStyle w:val="TextHeading2"/>
        <w:sectPr w:rsidR="00540B8E">
          <w:footerReference w:type="default" r:id="rId17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538783F1" w14:textId="77777777" w:rsidR="00540B8E" w:rsidRDefault="005314F1">
      <w:pPr>
        <w:pStyle w:val="Heading1"/>
      </w:pPr>
    </w:p>
    <w:p w14:paraId="10DD955D" w14:textId="77777777" w:rsidR="00540B8E" w:rsidRDefault="005314F1">
      <w:pPr>
        <w:pStyle w:val="Heading2"/>
      </w:pPr>
      <w:bookmarkStart w:id="1195" w:name="6301619336614558159"/>
      <w:bookmarkStart w:id="1196" w:name="_Toc218523829"/>
    </w:p>
    <w:p w14:paraId="1FB7B7FA" w14:textId="77777777" w:rsidR="00540B8E" w:rsidRDefault="005314F1">
      <w:pPr>
        <w:pStyle w:val="TextHeading2"/>
      </w:pPr>
    </w:p>
    <w:p w14:paraId="6619A538" w14:textId="77777777" w:rsidR="00540B8E" w:rsidRDefault="005314F1">
      <w:pPr>
        <w:pStyle w:val="Heading2"/>
      </w:pPr>
      <w:bookmarkStart w:id="1201" w:name="17791317020369043568"/>
      <w:bookmarkStart w:id="1202" w:name="_Ref522872994"/>
      <w:bookmarkStart w:id="1203" w:name="_Toc218523830"/>
    </w:p>
    <w:p w14:paraId="00E4466A" w14:textId="77777777" w:rsidR="00540B8E" w:rsidRDefault="005314F1">
      <w:pPr>
        <w:pStyle w:val="TextHeading2"/>
      </w:pPr>
    </w:p>
    <w:p w14:paraId="506E07A8" w14:textId="77777777" w:rsidR="00540B8E" w:rsidRDefault="005314F1">
      <w:pPr>
        <w:pStyle w:val="TextHeading2"/>
      </w:pPr>
    </w:p>
    <w:p w14:paraId="282885E2" w14:textId="77777777" w:rsidR="00540B8E" w:rsidRDefault="005314F1">
      <w:pPr>
        <w:pStyle w:val="TextHeading2"/>
      </w:pPr>
    </w:p>
    <w:p w14:paraId="35A509D7" w14:textId="77777777" w:rsidR="00540B8E" w:rsidRDefault="005314F1">
      <w:pPr>
        <w:pStyle w:val="Heading2"/>
      </w:pPr>
      <w:bookmarkStart w:id="1212" w:name="_Toc218523831"/>
    </w:p>
    <w:p w14:paraId="177755AC" w14:textId="77777777" w:rsidR="00540B8E" w:rsidRDefault="005314F1">
      <w:pPr>
        <w:pStyle w:val="TextHeading2"/>
      </w:pPr>
    </w:p>
    <w:p w14:paraId="581E75C9" w14:textId="77777777" w:rsidR="00540B8E" w:rsidRDefault="005314F1">
      <w:pPr>
        <w:pStyle w:val="TextHeading2"/>
      </w:pPr>
    </w:p>
    <w:p w14:paraId="239972BE" w14:textId="77777777" w:rsidR="00540B8E" w:rsidRDefault="005314F1">
      <w:pPr>
        <w:pStyle w:val="TextHeading2"/>
      </w:pPr>
    </w:p>
    <w:p w14:paraId="50D3AAE1" w14:textId="77777777" w:rsidR="00540B8E" w:rsidRDefault="005314F1">
      <w:pPr>
        <w:pStyle w:val="Heading2"/>
      </w:pPr>
      <w:bookmarkStart w:id="1221" w:name="_Toc218523832"/>
      <w:bookmarkStart w:id="1222" w:name="4022421534842898063"/>
    </w:p>
    <w:p w14:paraId="634F5AFE" w14:textId="77777777" w:rsidR="00540B8E" w:rsidRDefault="005314F1">
      <w:pPr>
        <w:pStyle w:val="TextHeading2"/>
      </w:pPr>
      <w:bookmarkStart w:id="1225" w:name="_Hlk505607599"/>
      <w:bookmarkStart w:id="1226" w:name="_Hlk496684919"/>
      <w:bookmarkStart w:id="1227" w:name="_Hlk496685039"/>
      <w:bookmarkStart w:id="1228" w:name="_Hlk505607937"/>
    </w:p>
    <w:p w14:paraId="7662B9A2" w14:textId="77777777" w:rsidR="00540B8E" w:rsidRDefault="005314F1">
      <w:pPr>
        <w:pStyle w:val="TextHeading2"/>
      </w:pPr>
    </w:p>
    <w:p w14:paraId="44786341" w14:textId="77777777" w:rsidR="00540B8E" w:rsidRDefault="005314F1">
      <w:pPr>
        <w:pStyle w:val="TextHeading2"/>
      </w:pPr>
    </w:p>
    <w:p w14:paraId="59848190" w14:textId="77777777" w:rsidR="00540B8E" w:rsidRDefault="005314F1">
      <w:pPr>
        <w:pStyle w:val="Heading2"/>
      </w:pPr>
      <w:bookmarkStart w:id="1235" w:name="15761174490880343761"/>
      <w:bookmarkStart w:id="1236" w:name="_Toc218523833"/>
    </w:p>
    <w:p w14:paraId="4B6B600E" w14:textId="77777777" w:rsidR="00540B8E" w:rsidRDefault="005314F1">
      <w:pPr>
        <w:pStyle w:val="TextHeading2"/>
      </w:pPr>
    </w:p>
    <w:p w14:paraId="7150E4C1" w14:textId="77777777" w:rsidR="00540B8E" w:rsidRDefault="005314F1">
      <w:pPr>
        <w:pStyle w:val="TextHeading2"/>
      </w:pPr>
    </w:p>
    <w:p w14:paraId="4764C0FD" w14:textId="77777777" w:rsidR="00540B8E" w:rsidRDefault="005314F1">
      <w:pPr>
        <w:pStyle w:val="Heading2"/>
      </w:pPr>
      <w:bookmarkStart w:id="1243" w:name="904745721617657650"/>
      <w:bookmarkStart w:id="1244" w:name="_Toc218523834"/>
    </w:p>
    <w:p w14:paraId="7F4C93EE" w14:textId="77777777" w:rsidR="00540B8E" w:rsidRDefault="005314F1">
      <w:pPr>
        <w:pStyle w:val="TextHeading2"/>
        <w:sectPr w:rsidR="00540B8E">
          <w:footerReference w:type="default" r:id="rId18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37D4127D" w14:textId="77777777" w:rsidR="00540B8E" w:rsidRDefault="005314F1">
      <w:pPr>
        <w:pStyle w:val="Heading1"/>
      </w:pPr>
      <w:bookmarkStart w:id="1249" w:name="8257584867261087568"/>
      <w:bookmarkStart w:id="1250" w:name="_Ref44544506"/>
    </w:p>
    <w:p w14:paraId="5DD61701" w14:textId="77777777" w:rsidR="00540B8E" w:rsidRDefault="005314F1">
      <w:pPr>
        <w:pStyle w:val="TextHeading2"/>
      </w:pPr>
    </w:p>
    <w:p w14:paraId="793D7A25" w14:textId="77777777" w:rsidR="00540B8E" w:rsidRDefault="006C325D" w:rsidP="006C325D">
      <w:pPr>
        <w:pStyle w:val="TextHeading2"/>
        <w:sectPr w:rsidR="00540B8E">
          <w:footerReference w:type="default" r:id="rId19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4683D627" w14:textId="77777777" w:rsidR="00540B8E" w:rsidRDefault="005314F1">
      <w:pPr>
        <w:pStyle w:val="Heading1"/>
      </w:pPr>
    </w:p>
    <w:p w14:paraId="4ABB619F" w14:textId="77777777" w:rsidR="00540B8E" w:rsidRDefault="005314F1">
      <w:pPr>
        <w:pStyle w:val="TextHeading2"/>
        <w:sectPr w:rsidR="00540B8E">
          <w:footerReference w:type="default" r:id="rId20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119CE73B" w14:textId="77777777" w:rsidR="00540B8E" w:rsidRDefault="005314F1">
      <w:pPr>
        <w:pStyle w:val="Heading1"/>
      </w:pPr>
    </w:p>
    <w:p w14:paraId="4B5F8D70" w14:textId="77777777" w:rsidR="00540B8E" w:rsidRDefault="005314F1">
      <w:pPr>
        <w:pStyle w:val="Heading2"/>
      </w:pPr>
      <w:bookmarkStart w:id="1271" w:name="10607977917332868666"/>
      <w:bookmarkStart w:id="1272" w:name="_Ref119481278"/>
      <w:bookmarkStart w:id="1273" w:name="_Ref119492733"/>
      <w:bookmarkStart w:id="1274" w:name="_Ref301787239"/>
      <w:bookmarkStart w:id="1275" w:name="_Toc218523840"/>
    </w:p>
    <w:p w14:paraId="2BC1D4B6" w14:textId="77777777" w:rsidR="00540B8E" w:rsidRDefault="005314F1">
      <w:pPr>
        <w:pStyle w:val="TextHeading2"/>
      </w:pPr>
    </w:p>
    <w:p w14:paraId="460A077C" w14:textId="77777777" w:rsidR="00540B8E" w:rsidRDefault="005314F1">
      <w:pPr>
        <w:pStyle w:val="Heading3"/>
      </w:pPr>
      <w:bookmarkStart w:id="1280" w:name="13965535425297067217"/>
    </w:p>
    <w:p w14:paraId="09CDF0D3" w14:textId="77777777" w:rsidR="00540B8E" w:rsidRDefault="005314F1">
      <w:pPr>
        <w:pStyle w:val="TextHeading3"/>
      </w:pPr>
    </w:p>
    <w:p w14:paraId="3C9C7AC9" w14:textId="77777777" w:rsidR="00540B8E" w:rsidRDefault="005314F1">
      <w:pPr>
        <w:pStyle w:val="Heading3"/>
      </w:pPr>
      <w:bookmarkStart w:id="1285" w:name="14087018932731222136"/>
      <w:bookmarkStart w:id="1286" w:name="_Ref509490628"/>
    </w:p>
    <w:p w14:paraId="5A1F4A55" w14:textId="77777777" w:rsidR="00540B8E" w:rsidRDefault="005314F1">
      <w:pPr>
        <w:pStyle w:val="TextHeading3"/>
      </w:pPr>
    </w:p>
    <w:p w14:paraId="7D738C7F" w14:textId="77777777" w:rsidR="00540B8E" w:rsidRDefault="005314F1">
      <w:pPr>
        <w:pStyle w:val="TextHeading3"/>
      </w:pPr>
    </w:p>
    <w:p w14:paraId="54E1DA5F" w14:textId="77777777" w:rsidR="00540B8E" w:rsidRDefault="005314F1">
      <w:pPr>
        <w:pStyle w:val="TextHeading3"/>
      </w:pPr>
    </w:p>
    <w:p w14:paraId="77836079" w14:textId="77777777" w:rsidR="00540B8E" w:rsidRDefault="005314F1">
      <w:pPr>
        <w:pStyle w:val="TextHeading3"/>
      </w:pPr>
    </w:p>
    <w:p w14:paraId="06190CBA" w14:textId="77777777" w:rsidR="00540B8E" w:rsidRDefault="005314F1">
      <w:pPr>
        <w:pStyle w:val="Heading3"/>
      </w:pPr>
      <w:bookmarkStart w:id="1297" w:name="14088217992495495981"/>
    </w:p>
    <w:p w14:paraId="0A09FE56" w14:textId="77777777" w:rsidR="00540B8E" w:rsidRDefault="005314F1">
      <w:pPr>
        <w:pStyle w:val="TextHeading3"/>
      </w:pPr>
    </w:p>
    <w:p w14:paraId="3C6ED6A6" w14:textId="77777777" w:rsidR="00540B8E" w:rsidRDefault="005314F1">
      <w:pPr>
        <w:pStyle w:val="Heading3"/>
      </w:pPr>
      <w:bookmarkStart w:id="1302" w:name="14088697616401205519"/>
    </w:p>
    <w:p w14:paraId="032D7AFF" w14:textId="77777777" w:rsidR="00540B8E" w:rsidRDefault="005314F1">
      <w:pPr>
        <w:pStyle w:val="TextHeading3"/>
      </w:pPr>
    </w:p>
    <w:p w14:paraId="02D43034" w14:textId="77777777" w:rsidR="00540B8E" w:rsidRDefault="005314F1">
      <w:pPr>
        <w:pStyle w:val="TextHeading3"/>
      </w:pPr>
    </w:p>
    <w:p w14:paraId="2149EAC6" w14:textId="77777777" w:rsidR="00540B8E" w:rsidRDefault="005314F1">
      <w:pPr>
        <w:pStyle w:val="TextHeading3"/>
      </w:pPr>
    </w:p>
    <w:p w14:paraId="2BC07B07" w14:textId="77777777" w:rsidR="00540B8E" w:rsidRDefault="005314F1">
      <w:pPr>
        <w:pStyle w:val="TextHeading3"/>
      </w:pPr>
    </w:p>
    <w:p w14:paraId="123C8A39" w14:textId="77777777" w:rsidR="00540B8E" w:rsidRDefault="005314F1">
      <w:pPr>
        <w:pStyle w:val="Heading3"/>
      </w:pPr>
      <w:bookmarkStart w:id="1313" w:name="17818166929142019689"/>
    </w:p>
    <w:p w14:paraId="378F558B" w14:textId="77777777" w:rsidR="00540B8E" w:rsidRDefault="005314F1">
      <w:pPr>
        <w:pStyle w:val="TextHeading3"/>
      </w:pPr>
    </w:p>
    <w:p w14:paraId="10D18F1D" w14:textId="77777777" w:rsidR="00540B8E" w:rsidRDefault="005314F1">
      <w:pPr>
        <w:pStyle w:val="TextHeading4"/>
      </w:pPr>
    </w:p>
    <w:p w14:paraId="526C084D" w14:textId="77777777" w:rsidR="00540B8E" w:rsidRDefault="005314F1">
      <w:pPr>
        <w:pStyle w:val="TextHeading4"/>
      </w:pPr>
    </w:p>
    <w:p w14:paraId="158757BA" w14:textId="77777777" w:rsidR="00540B8E" w:rsidRDefault="005314F1">
      <w:pPr>
        <w:pStyle w:val="TextHeading4"/>
      </w:pPr>
    </w:p>
    <w:p w14:paraId="043D47AD" w14:textId="77777777" w:rsidR="00540B8E" w:rsidRDefault="005314F1">
      <w:pPr>
        <w:pStyle w:val="TextHeading4"/>
      </w:pPr>
    </w:p>
    <w:p w14:paraId="3DF367CD" w14:textId="77777777" w:rsidR="00540B8E" w:rsidRDefault="005314F1">
      <w:pPr>
        <w:pStyle w:val="TextHeading4"/>
      </w:pPr>
    </w:p>
    <w:p w14:paraId="3DE206E7" w14:textId="77777777" w:rsidR="00540B8E" w:rsidRDefault="005314F1">
      <w:pPr>
        <w:pStyle w:val="TextHeading4"/>
      </w:pPr>
    </w:p>
    <w:p w14:paraId="232FA72F" w14:textId="77777777" w:rsidR="00540B8E" w:rsidRDefault="005314F1">
      <w:pPr>
        <w:pStyle w:val="TextHeading4"/>
      </w:pPr>
    </w:p>
    <w:p w14:paraId="762D72B0" w14:textId="77777777" w:rsidR="00540B8E" w:rsidRDefault="005314F1">
      <w:pPr>
        <w:pStyle w:val="Heading3"/>
      </w:pPr>
      <w:bookmarkStart w:id="1332" w:name="6570033511105622368"/>
      <w:bookmarkStart w:id="1333" w:name="_Ref509490632"/>
    </w:p>
    <w:p w14:paraId="4895C81E" w14:textId="77777777" w:rsidR="00540B8E" w:rsidRDefault="005314F1">
      <w:pPr>
        <w:pStyle w:val="TextHeading3"/>
      </w:pPr>
    </w:p>
    <w:p w14:paraId="352AFC3E" w14:textId="77777777" w:rsidR="00540B8E" w:rsidRDefault="005314F1">
      <w:pPr>
        <w:pStyle w:val="TextHeading3"/>
      </w:pPr>
    </w:p>
    <w:p w14:paraId="4D1BAC17" w14:textId="77777777" w:rsidR="00540B8E" w:rsidRDefault="005314F1">
      <w:pPr>
        <w:pStyle w:val="Heading3"/>
      </w:pPr>
      <w:bookmarkStart w:id="1340" w:name="6570752946964186675"/>
    </w:p>
    <w:p w14:paraId="39A5D8D4" w14:textId="77777777" w:rsidR="00540B8E" w:rsidRDefault="005314F1">
      <w:pPr>
        <w:pStyle w:val="TextHeading3"/>
      </w:pPr>
    </w:p>
    <w:p w14:paraId="2A7C1B21" w14:textId="77777777" w:rsidR="00540B8E" w:rsidRDefault="005314F1">
      <w:pPr>
        <w:pStyle w:val="Heading3"/>
      </w:pPr>
      <w:bookmarkStart w:id="1345" w:name="6571232570869896213"/>
    </w:p>
    <w:p w14:paraId="762979DB" w14:textId="77777777" w:rsidR="00540B8E" w:rsidRDefault="005314F1">
      <w:pPr>
        <w:pStyle w:val="TextHeading3"/>
      </w:pPr>
    </w:p>
    <w:p w14:paraId="3034C198" w14:textId="77777777" w:rsidR="00540B8E" w:rsidRDefault="005314F1">
      <w:pPr>
        <w:pStyle w:val="TextHeading3"/>
      </w:pPr>
    </w:p>
    <w:p w14:paraId="72F3A16F" w14:textId="77777777" w:rsidR="00540B8E" w:rsidRDefault="005314F1">
      <w:pPr>
        <w:pStyle w:val="Heading3"/>
      </w:pPr>
      <w:bookmarkStart w:id="1352" w:name="6571952006728460520"/>
    </w:p>
    <w:p w14:paraId="07850887" w14:textId="77777777" w:rsidR="00540B8E" w:rsidRDefault="005314F1">
      <w:pPr>
        <w:pStyle w:val="TextHeading3"/>
      </w:pPr>
    </w:p>
    <w:p w14:paraId="15A4D76C" w14:textId="77777777" w:rsidR="00540B8E" w:rsidRDefault="005314F1">
      <w:pPr>
        <w:pStyle w:val="Heading3"/>
      </w:pPr>
      <w:bookmarkStart w:id="1357" w:name="9290919437997694943"/>
    </w:p>
    <w:p w14:paraId="6FE8FC6F" w14:textId="77777777" w:rsidR="00540B8E" w:rsidRDefault="005314F1">
      <w:pPr>
        <w:pStyle w:val="TextHeading3"/>
      </w:pPr>
    </w:p>
    <w:p w14:paraId="582922FD" w14:textId="77777777" w:rsidR="00540B8E" w:rsidRDefault="005314F1">
      <w:pPr>
        <w:pStyle w:val="Heading3"/>
      </w:pPr>
      <w:bookmarkStart w:id="1362" w:name="9291399061903404481"/>
    </w:p>
    <w:p w14:paraId="3D3016B5" w14:textId="77777777" w:rsidR="00540B8E" w:rsidRDefault="005314F1">
      <w:pPr>
        <w:pStyle w:val="TextHeading3"/>
      </w:pPr>
    </w:p>
    <w:p w14:paraId="78E3EC93" w14:textId="77777777" w:rsidR="00540B8E" w:rsidRDefault="005314F1">
      <w:pPr>
        <w:pStyle w:val="Heading3"/>
      </w:pPr>
      <w:bookmarkStart w:id="1367" w:name="9291878685809114019"/>
    </w:p>
    <w:p w14:paraId="5AF7C6E6" w14:textId="77777777" w:rsidR="00540B8E" w:rsidRDefault="005314F1">
      <w:pPr>
        <w:pStyle w:val="TextHeading3"/>
      </w:pPr>
    </w:p>
    <w:p w14:paraId="6E965D5D" w14:textId="77777777" w:rsidR="00540B8E" w:rsidRDefault="005314F1">
      <w:pPr>
        <w:pStyle w:val="Heading3"/>
      </w:pPr>
      <w:bookmarkStart w:id="1372" w:name="9292358309714823557"/>
    </w:p>
    <w:p w14:paraId="1988A3A3" w14:textId="77777777" w:rsidR="00540B8E" w:rsidRDefault="005314F1">
      <w:pPr>
        <w:pStyle w:val="TextHeading3"/>
      </w:pPr>
    </w:p>
    <w:p w14:paraId="29FA5871" w14:textId="77777777" w:rsidR="00540B8E" w:rsidRDefault="005314F1">
      <w:pPr>
        <w:pStyle w:val="Heading3"/>
      </w:pPr>
      <w:bookmarkStart w:id="1377" w:name="5270671899271369135"/>
    </w:p>
    <w:p w14:paraId="041FB1AF" w14:textId="77777777" w:rsidR="00540B8E" w:rsidRDefault="005314F1">
      <w:pPr>
        <w:pStyle w:val="TextHeading3"/>
      </w:pPr>
    </w:p>
    <w:p w14:paraId="4EF036C1" w14:textId="77777777" w:rsidR="00540B8E" w:rsidRDefault="005314F1">
      <w:pPr>
        <w:pStyle w:val="TextHeading4"/>
      </w:pPr>
    </w:p>
    <w:p w14:paraId="70715C15" w14:textId="77777777" w:rsidR="00540B8E" w:rsidRDefault="005314F1">
      <w:pPr>
        <w:pStyle w:val="TextHeading4"/>
      </w:pPr>
    </w:p>
    <w:p w14:paraId="47E686E4" w14:textId="77777777" w:rsidR="00540B8E" w:rsidRDefault="005314F1">
      <w:pPr>
        <w:pStyle w:val="TextHeading3"/>
      </w:pPr>
    </w:p>
    <w:p w14:paraId="71D1BD01" w14:textId="77777777" w:rsidR="00540B8E" w:rsidRDefault="005314F1">
      <w:pPr>
        <w:pStyle w:val="Heading3"/>
      </w:pPr>
      <w:bookmarkStart w:id="1388" w:name="5271870959035642980"/>
    </w:p>
    <w:p w14:paraId="164CC9F3" w14:textId="77777777" w:rsidR="00540B8E" w:rsidRDefault="005314F1">
      <w:pPr>
        <w:pStyle w:val="TextHeading3"/>
      </w:pPr>
    </w:p>
    <w:p w14:paraId="1AEC290D" w14:textId="77777777" w:rsidR="00540B8E" w:rsidRDefault="005314F1">
      <w:pPr>
        <w:pStyle w:val="Heading3"/>
      </w:pPr>
      <w:bookmarkStart w:id="1393" w:name="6919787709891577870"/>
    </w:p>
    <w:p w14:paraId="70EF8CEB" w14:textId="77777777" w:rsidR="00540B8E" w:rsidRDefault="005314F1">
      <w:pPr>
        <w:pStyle w:val="TextHeading3"/>
      </w:pPr>
    </w:p>
    <w:p w14:paraId="30FE123A" w14:textId="77777777" w:rsidR="00540B8E" w:rsidRDefault="005314F1">
      <w:pPr>
        <w:pStyle w:val="TextHeading3"/>
      </w:pPr>
    </w:p>
    <w:p w14:paraId="1E0E027B" w14:textId="77777777" w:rsidR="00540B8E" w:rsidRDefault="005314F1">
      <w:pPr>
        <w:pStyle w:val="TextHeading3"/>
      </w:pPr>
    </w:p>
    <w:p w14:paraId="1A81E022" w14:textId="77777777" w:rsidR="004407C2" w:rsidRDefault="005314F1">
      <w:pPr>
        <w:pStyle w:val="TextHeading3"/>
      </w:pPr>
    </w:p>
    <w:p w14:paraId="03803BB7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697F9A45" w14:textId="77777777" w:rsidR="00540B8E" w:rsidRDefault="005314F1">
      <w:pPr>
        <w:pStyle w:val="Heading3"/>
      </w:pPr>
      <w:bookmarkStart w:id="1406" w:name="7494026712699528945"/>
    </w:p>
    <w:p w14:paraId="5F4E2B25" w14:textId="77777777" w:rsidR="00540B8E" w:rsidRDefault="005314F1">
      <w:pPr>
        <w:pStyle w:val="TextHeading3"/>
      </w:pPr>
    </w:p>
    <w:p w14:paraId="54DA21BA" w14:textId="77777777" w:rsidR="00540B8E" w:rsidRDefault="005314F1">
      <w:pPr>
        <w:pStyle w:val="TextHeading3"/>
      </w:pPr>
    </w:p>
    <w:p w14:paraId="4F4CBD01" w14:textId="77777777" w:rsidR="00540B8E" w:rsidRDefault="005314F1">
      <w:pPr>
        <w:pStyle w:val="TextHeading3"/>
      </w:pPr>
    </w:p>
    <w:p w14:paraId="4DFBA06F" w14:textId="77777777" w:rsidR="00540B8E" w:rsidRDefault="005314F1">
      <w:pPr>
        <w:pStyle w:val="TextHeading3"/>
      </w:pPr>
    </w:p>
    <w:p w14:paraId="4946B0B1" w14:textId="77777777" w:rsidR="00540B8E" w:rsidRDefault="005314F1">
      <w:pPr>
        <w:pStyle w:val="TextHeading3"/>
      </w:pPr>
    </w:p>
    <w:p w14:paraId="37F5657F" w14:textId="77777777" w:rsidR="00540B8E" w:rsidRDefault="005314F1">
      <w:pPr>
        <w:pStyle w:val="Heading2"/>
      </w:pPr>
      <w:bookmarkStart w:id="1419" w:name="16146184161926789452"/>
      <w:bookmarkStart w:id="1420" w:name="_Ref220405287"/>
      <w:bookmarkStart w:id="1421" w:name="_Toc218523841"/>
    </w:p>
    <w:p w14:paraId="5C4381E4" w14:textId="77777777" w:rsidR="00540B8E" w:rsidRDefault="005314F1">
      <w:pPr>
        <w:pStyle w:val="TextHeading2"/>
      </w:pPr>
    </w:p>
    <w:p w14:paraId="24DAEFFB" w14:textId="77777777" w:rsidR="00540B8E" w:rsidRDefault="005314F1">
      <w:pPr>
        <w:pStyle w:val="TextHeading2"/>
      </w:pPr>
    </w:p>
    <w:p w14:paraId="7E353617" w14:textId="77777777" w:rsidR="00540B8E" w:rsidRDefault="005314F1">
      <w:pPr>
        <w:pStyle w:val="Heading2"/>
      </w:pPr>
      <w:bookmarkStart w:id="1428" w:name="14184469743489709734"/>
      <w:bookmarkStart w:id="1429" w:name="_Toc507273116"/>
      <w:bookmarkStart w:id="1430" w:name="_Ref119479877"/>
      <w:bookmarkStart w:id="1431" w:name="_Toc218523842"/>
    </w:p>
    <w:p w14:paraId="5A68FC40" w14:textId="77777777" w:rsidR="00540B8E" w:rsidRDefault="005314F1">
      <w:pPr>
        <w:pStyle w:val="TextHeading2"/>
      </w:pPr>
    </w:p>
    <w:p w14:paraId="08A212AC" w14:textId="77777777" w:rsidR="00540B8E" w:rsidRDefault="005314F1">
      <w:pPr>
        <w:pStyle w:val="TextHeading3"/>
      </w:pPr>
    </w:p>
    <w:p w14:paraId="4CB307C8" w14:textId="77777777" w:rsidR="00540B8E" w:rsidRDefault="005314F1">
      <w:pPr>
        <w:pStyle w:val="TextHeading3"/>
      </w:pPr>
    </w:p>
    <w:p w14:paraId="0B3E5F72" w14:textId="77777777" w:rsidR="00540B8E" w:rsidRDefault="005314F1">
      <w:pPr>
        <w:pStyle w:val="TextHeading3"/>
      </w:pPr>
    </w:p>
    <w:p w14:paraId="72E05F71" w14:textId="77777777" w:rsidR="00540B8E" w:rsidRDefault="005314F1">
      <w:pPr>
        <w:pStyle w:val="TextHeading3"/>
      </w:pPr>
    </w:p>
    <w:p w14:paraId="24BA79BF" w14:textId="77777777" w:rsidR="00540B8E" w:rsidRDefault="005314F1">
      <w:pPr>
        <w:pStyle w:val="TextHeading3"/>
      </w:pPr>
    </w:p>
    <w:p w14:paraId="20DD6C6E" w14:textId="77777777" w:rsidR="00540B8E" w:rsidRDefault="005314F1">
      <w:pPr>
        <w:pStyle w:val="Heading2"/>
      </w:pPr>
      <w:bookmarkStart w:id="1446" w:name="11954226565216652239"/>
      <w:bookmarkStart w:id="1447" w:name="_Ref220391720"/>
      <w:bookmarkStart w:id="1448" w:name="_Toc218523843"/>
    </w:p>
    <w:p w14:paraId="69957BD8" w14:textId="77777777" w:rsidR="00540B8E" w:rsidRDefault="005314F1">
      <w:pPr>
        <w:pStyle w:val="TextHeading2"/>
      </w:pPr>
    </w:p>
    <w:p w14:paraId="26BCFD0A" w14:textId="77777777" w:rsidR="00540B8E" w:rsidRDefault="005314F1">
      <w:pPr>
        <w:pStyle w:val="Heading3"/>
      </w:pPr>
      <w:bookmarkStart w:id="1453" w:name="11954706189122361777"/>
    </w:p>
    <w:p w14:paraId="3B442DDE" w14:textId="77777777" w:rsidR="00540B8E" w:rsidRDefault="005314F1">
      <w:pPr>
        <w:pStyle w:val="TextHeading3"/>
      </w:pPr>
    </w:p>
    <w:p w14:paraId="41A07132" w14:textId="77777777" w:rsidR="00540B8E" w:rsidRDefault="005314F1">
      <w:pPr>
        <w:pStyle w:val="Heading3"/>
      </w:pPr>
      <w:bookmarkStart w:id="1458" w:name="11954946001075216546"/>
    </w:p>
    <w:p w14:paraId="432352F2" w14:textId="77777777" w:rsidR="00540B8E" w:rsidRDefault="005314F1">
      <w:pPr>
        <w:pStyle w:val="TextHeading3"/>
      </w:pPr>
    </w:p>
    <w:p w14:paraId="3D31E834" w14:textId="77777777" w:rsidR="00540B8E" w:rsidRDefault="005314F1">
      <w:pPr>
        <w:pStyle w:val="Heading3"/>
      </w:pPr>
      <w:bookmarkStart w:id="1463" w:name="11955425624980926084"/>
    </w:p>
    <w:p w14:paraId="3EA5E802" w14:textId="77777777" w:rsidR="004407C2" w:rsidRDefault="005314F1" w:rsidP="004407C2">
      <w:pPr>
        <w:pStyle w:val="TextHeading3"/>
        <w:spacing w:line="276" w:lineRule="auto"/>
      </w:pPr>
    </w:p>
    <w:p w14:paraId="7DC27BC0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29126B97" w14:textId="77777777" w:rsidR="00540B8E" w:rsidRDefault="005314F1">
      <w:pPr>
        <w:pStyle w:val="TextHeading3"/>
      </w:pPr>
    </w:p>
    <w:p w14:paraId="42B6367A" w14:textId="77777777" w:rsidR="00540B8E" w:rsidRDefault="005314F1">
      <w:pPr>
        <w:pStyle w:val="TextHeading3"/>
      </w:pPr>
    </w:p>
    <w:p w14:paraId="6354D01E" w14:textId="77777777" w:rsidR="00540B8E" w:rsidRDefault="005314F1">
      <w:pPr>
        <w:pStyle w:val="TextHeading3"/>
      </w:pPr>
    </w:p>
    <w:p w14:paraId="47C0FB05" w14:textId="77777777" w:rsidR="00540B8E" w:rsidRDefault="005314F1">
      <w:pPr>
        <w:pStyle w:val="Heading2"/>
      </w:pPr>
      <w:bookmarkStart w:id="1476" w:name="337939498182716388"/>
      <w:bookmarkStart w:id="1477" w:name="_Toc507273117"/>
      <w:bookmarkStart w:id="1478" w:name="_Toc218523844"/>
    </w:p>
    <w:p w14:paraId="516ACCC7" w14:textId="77777777" w:rsidR="00540B8E" w:rsidRDefault="005314F1">
      <w:pPr>
        <w:pStyle w:val="TextHeading2"/>
      </w:pPr>
    </w:p>
    <w:p w14:paraId="093EBF98" w14:textId="77777777" w:rsidR="00540B8E" w:rsidRDefault="005314F1">
      <w:pPr>
        <w:pStyle w:val="TextHeading2"/>
      </w:pPr>
    </w:p>
    <w:p w14:paraId="4748E0C4" w14:textId="77777777" w:rsidR="00540B8E" w:rsidRDefault="005314F1">
      <w:pPr>
        <w:pStyle w:val="TextHeading2"/>
        <w:sectPr w:rsidR="00540B8E">
          <w:footerReference w:type="default" r:id="rId21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51E3A208" w14:textId="77777777" w:rsidR="00540B8E" w:rsidRDefault="005314F1">
      <w:pPr>
        <w:pStyle w:val="Heading1"/>
      </w:pPr>
    </w:p>
    <w:p w14:paraId="24CBFD27" w14:textId="77777777" w:rsidR="00540B8E" w:rsidRDefault="005314F1">
      <w:pPr>
        <w:pStyle w:val="TextHeading2"/>
      </w:pPr>
    </w:p>
    <w:p w14:paraId="40BB7864" w14:textId="77777777" w:rsidR="00540B8E" w:rsidRDefault="005314F1">
      <w:pPr>
        <w:pStyle w:val="Heading2"/>
      </w:pPr>
      <w:bookmarkStart w:id="1494" w:name="_Toc218523846"/>
      <w:bookmarkStart w:id="1495" w:name="15152141074271571474"/>
      <w:bookmarkStart w:id="1496" w:name="_Ref224199639"/>
    </w:p>
    <w:p w14:paraId="73066925" w14:textId="77777777" w:rsidR="00540B8E" w:rsidRDefault="005314F1">
      <w:pPr>
        <w:pStyle w:val="TextHeading2"/>
      </w:pPr>
    </w:p>
    <w:p w14:paraId="57FCA1F5" w14:textId="77777777" w:rsidR="00540B8E" w:rsidRDefault="005314F1">
      <w:pPr>
        <w:pStyle w:val="Heading3"/>
      </w:pPr>
      <w:bookmarkStart w:id="1501" w:name="4954177668865028889"/>
    </w:p>
    <w:p w14:paraId="11DE150A" w14:textId="77777777" w:rsidR="00540B8E" w:rsidRDefault="005314F1">
      <w:pPr>
        <w:pStyle w:val="TextHeading3"/>
      </w:pPr>
    </w:p>
    <w:p w14:paraId="0FD9DCBB" w14:textId="77777777" w:rsidR="00540B8E" w:rsidRDefault="005314F1">
      <w:pPr>
        <w:pStyle w:val="TextHeading3"/>
      </w:pPr>
    </w:p>
    <w:p w14:paraId="33F598F9" w14:textId="77777777" w:rsidR="00540B8E" w:rsidRDefault="005314F1">
      <w:pPr>
        <w:pStyle w:val="TextHeading3"/>
      </w:pPr>
    </w:p>
    <w:p w14:paraId="6FFA5448" w14:textId="77777777" w:rsidR="00540B8E" w:rsidRDefault="005314F1">
      <w:pPr>
        <w:pStyle w:val="TextHeading3"/>
      </w:pPr>
    </w:p>
    <w:p w14:paraId="71804776" w14:textId="77777777" w:rsidR="00540B8E" w:rsidRDefault="005314F1">
      <w:pPr>
        <w:pStyle w:val="Heading3"/>
      </w:pPr>
      <w:bookmarkStart w:id="1512" w:name="17773071729512515224"/>
    </w:p>
    <w:p w14:paraId="61427D11" w14:textId="77777777" w:rsidR="00540B8E" w:rsidRDefault="005314F1">
      <w:pPr>
        <w:pStyle w:val="TextHeading3"/>
      </w:pPr>
    </w:p>
    <w:p w14:paraId="4EC4D11D" w14:textId="77777777" w:rsidR="00540B8E" w:rsidRDefault="005314F1">
      <w:pPr>
        <w:pStyle w:val="TextHeading3"/>
      </w:pPr>
    </w:p>
    <w:p w14:paraId="6F971A80" w14:textId="77777777" w:rsidR="00540B8E" w:rsidRDefault="005314F1">
      <w:pPr>
        <w:pStyle w:val="TextHeading4"/>
      </w:pPr>
    </w:p>
    <w:p w14:paraId="12E09FF5" w14:textId="77777777" w:rsidR="00540B8E" w:rsidRDefault="005314F1">
      <w:pPr>
        <w:pStyle w:val="TextHeading4"/>
      </w:pPr>
    </w:p>
    <w:p w14:paraId="4E652C6E" w14:textId="77777777" w:rsidR="00540B8E" w:rsidRDefault="005314F1" w:rsidP="004407C2">
      <w:pPr>
        <w:pStyle w:val="TextHeading3"/>
        <w:spacing w:line="276" w:lineRule="auto"/>
      </w:pPr>
    </w:p>
    <w:p w14:paraId="1A665B2B" w14:textId="77777777" w:rsidR="00540B8E" w:rsidRDefault="005314F1" w:rsidP="004407C2">
      <w:pPr>
        <w:pStyle w:val="TextHeading3"/>
        <w:spacing w:line="276" w:lineRule="auto"/>
      </w:pPr>
    </w:p>
    <w:p w14:paraId="63C446FA" w14:textId="77777777" w:rsidR="00540B8E" w:rsidRDefault="005314F1" w:rsidP="004407C2">
      <w:pPr>
        <w:pStyle w:val="TextHeading3"/>
        <w:spacing w:line="276" w:lineRule="auto"/>
      </w:pPr>
    </w:p>
    <w:p w14:paraId="7BE3D429" w14:textId="77777777" w:rsidR="004407C2" w:rsidRDefault="005314F1" w:rsidP="004407C2">
      <w:pPr>
        <w:pStyle w:val="TextHeading3"/>
        <w:spacing w:line="276" w:lineRule="auto"/>
      </w:pPr>
    </w:p>
    <w:p w14:paraId="6E4F25F3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6D6FBB42" w14:textId="77777777" w:rsidR="00540B8E" w:rsidRDefault="005314F1">
      <w:pPr>
        <w:pStyle w:val="Heading3"/>
      </w:pPr>
      <w:bookmarkStart w:id="1533" w:name="6110520815585029040"/>
    </w:p>
    <w:p w14:paraId="726FC70A" w14:textId="77777777" w:rsidR="00540B8E" w:rsidRDefault="005314F1">
      <w:pPr>
        <w:pStyle w:val="TextHeading3"/>
      </w:pPr>
    </w:p>
    <w:p w14:paraId="4533B269" w14:textId="77777777" w:rsidR="00540B8E" w:rsidRDefault="005314F1">
      <w:pPr>
        <w:pStyle w:val="TextHeading3"/>
      </w:pPr>
    </w:p>
    <w:p w14:paraId="6B502FA6" w14:textId="77777777" w:rsidR="00540B8E" w:rsidRDefault="005314F1">
      <w:pPr>
        <w:pStyle w:val="TextHeading3"/>
        <w:ind w:left="1440"/>
      </w:pPr>
    </w:p>
    <w:p w14:paraId="7E40D469" w14:textId="77777777" w:rsidR="00540B8E" w:rsidRDefault="005314F1">
      <w:pPr>
        <w:pStyle w:val="TextHeading3"/>
        <w:ind w:left="1440"/>
      </w:pPr>
    </w:p>
    <w:p w14:paraId="1821A992" w14:textId="77777777" w:rsidR="00540B8E" w:rsidRDefault="005314F1">
      <w:pPr>
        <w:pStyle w:val="TextHeading3"/>
        <w:ind w:left="1440"/>
      </w:pPr>
    </w:p>
    <w:p w14:paraId="5E730F64" w14:textId="77777777" w:rsidR="00540B8E" w:rsidRDefault="005314F1">
      <w:pPr>
        <w:pStyle w:val="TextHeading3"/>
      </w:pPr>
    </w:p>
    <w:p w14:paraId="7F2268DC" w14:textId="77777777" w:rsidR="00540B8E" w:rsidRDefault="005314F1">
      <w:pPr>
        <w:pStyle w:val="TextHeading3"/>
      </w:pPr>
    </w:p>
    <w:p w14:paraId="661DB196" w14:textId="77777777" w:rsidR="00540B8E" w:rsidRDefault="005314F1">
      <w:pPr>
        <w:pStyle w:val="Heading3"/>
      </w:pPr>
      <w:bookmarkStart w:id="1550" w:name="1174314058990776762"/>
    </w:p>
    <w:p w14:paraId="1C32B677" w14:textId="77777777" w:rsidR="00540B8E" w:rsidRDefault="005314F1">
      <w:pPr>
        <w:pStyle w:val="TextHeading3"/>
      </w:pPr>
    </w:p>
    <w:p w14:paraId="608EA714" w14:textId="77777777" w:rsidR="00540B8E" w:rsidRDefault="005314F1">
      <w:pPr>
        <w:pStyle w:val="TextHeading4"/>
      </w:pPr>
    </w:p>
    <w:p w14:paraId="5BAC9EC7" w14:textId="77777777" w:rsidR="00540B8E" w:rsidRDefault="005314F1">
      <w:pPr>
        <w:pStyle w:val="TextHeading4"/>
      </w:pPr>
    </w:p>
    <w:p w14:paraId="08542372" w14:textId="77777777" w:rsidR="00540B8E" w:rsidRDefault="005314F1">
      <w:pPr>
        <w:pStyle w:val="TextHeading3"/>
      </w:pPr>
    </w:p>
    <w:p w14:paraId="1EE07627" w14:textId="77777777" w:rsidR="00540B8E" w:rsidRDefault="005314F1">
      <w:pPr>
        <w:pStyle w:val="TextHeading3"/>
      </w:pPr>
    </w:p>
    <w:p w14:paraId="24217050" w14:textId="77777777" w:rsidR="00540B8E" w:rsidRDefault="005314F1">
      <w:pPr>
        <w:pStyle w:val="TextHeading3"/>
      </w:pPr>
    </w:p>
    <w:p w14:paraId="31DE851B" w14:textId="77777777" w:rsidR="00540B8E" w:rsidRDefault="005314F1">
      <w:pPr>
        <w:pStyle w:val="Heading2"/>
      </w:pPr>
      <w:bookmarkStart w:id="1565" w:name="4955376728629302734"/>
      <w:bookmarkStart w:id="1566" w:name="_Toc511372196"/>
      <w:bookmarkStart w:id="1567" w:name="_Toc218523847"/>
    </w:p>
    <w:p w14:paraId="40A520B2" w14:textId="77777777" w:rsidR="00540B8E" w:rsidRDefault="005314F1">
      <w:pPr>
        <w:pStyle w:val="TextHeading2"/>
      </w:pPr>
    </w:p>
    <w:p w14:paraId="19E415DF" w14:textId="77777777" w:rsidR="00540B8E" w:rsidRDefault="005314F1">
      <w:pPr>
        <w:pStyle w:val="Heading3"/>
      </w:pPr>
      <w:bookmarkStart w:id="1572" w:name="9840025182735738671"/>
    </w:p>
    <w:p w14:paraId="5E27D13E" w14:textId="77777777" w:rsidR="00540B8E" w:rsidRDefault="005314F1">
      <w:pPr>
        <w:pStyle w:val="TextHeading3"/>
      </w:pPr>
    </w:p>
    <w:p w14:paraId="3893316F" w14:textId="77777777" w:rsidR="00540B8E" w:rsidRDefault="005314F1">
      <w:pPr>
        <w:pStyle w:val="TextHeading3"/>
      </w:pPr>
    </w:p>
    <w:p w14:paraId="01DC371C" w14:textId="77777777" w:rsidR="00540B8E" w:rsidRDefault="005314F1">
      <w:pPr>
        <w:pStyle w:val="Heading3"/>
      </w:pPr>
      <w:bookmarkStart w:id="1579" w:name="9840744618594302978"/>
    </w:p>
    <w:p w14:paraId="783AE118" w14:textId="77777777" w:rsidR="00540B8E" w:rsidRDefault="005314F1">
      <w:pPr>
        <w:pStyle w:val="TextHeading3"/>
      </w:pPr>
    </w:p>
    <w:p w14:paraId="05DA5135" w14:textId="77777777" w:rsidR="00540B8E" w:rsidRDefault="005314F1">
      <w:pPr>
        <w:pStyle w:val="TextHeading3"/>
      </w:pPr>
    </w:p>
    <w:p w14:paraId="236A0F7C" w14:textId="77777777" w:rsidR="00540B8E" w:rsidRDefault="005314F1">
      <w:pPr>
        <w:pStyle w:val="Heading2"/>
      </w:pPr>
      <w:bookmarkStart w:id="1586" w:name="9841464054452867285"/>
      <w:bookmarkStart w:id="1587" w:name="_Toc511372197"/>
      <w:bookmarkStart w:id="1588" w:name="_Toc218523848"/>
    </w:p>
    <w:p w14:paraId="36E0C87C" w14:textId="77777777" w:rsidR="00540B8E" w:rsidRDefault="005314F1">
      <w:pPr>
        <w:pStyle w:val="TextHeading2"/>
      </w:pPr>
    </w:p>
    <w:p w14:paraId="68781EFA" w14:textId="77777777" w:rsidR="00540B8E" w:rsidRDefault="005314F1">
      <w:pPr>
        <w:pStyle w:val="TextHeading2"/>
      </w:pPr>
    </w:p>
    <w:p w14:paraId="6349462B" w14:textId="77777777" w:rsidR="00540B8E" w:rsidRDefault="005314F1">
      <w:pPr>
        <w:pStyle w:val="Heading2"/>
      </w:pPr>
      <w:bookmarkStart w:id="1595" w:name="9842183490311431592"/>
      <w:bookmarkStart w:id="1596" w:name="_Toc511372198"/>
      <w:bookmarkStart w:id="1597" w:name="_Toc218523849"/>
    </w:p>
    <w:p w14:paraId="0D15C84D" w14:textId="77777777" w:rsidR="00540B8E" w:rsidRDefault="005314F1">
      <w:pPr>
        <w:pStyle w:val="TextHeading2"/>
      </w:pPr>
    </w:p>
    <w:p w14:paraId="17B1DBEF" w14:textId="77777777" w:rsidR="00540B8E" w:rsidRDefault="005314F1">
      <w:pPr>
        <w:pStyle w:val="TextHeading2"/>
      </w:pPr>
    </w:p>
    <w:p w14:paraId="1D4F2EE0" w14:textId="77777777" w:rsidR="00540B8E" w:rsidRDefault="005314F1">
      <w:pPr>
        <w:pStyle w:val="TextHeading2"/>
      </w:pPr>
    </w:p>
    <w:p w14:paraId="01C6130F" w14:textId="77777777" w:rsidR="00540B8E" w:rsidRDefault="005314F1">
      <w:pPr>
        <w:pStyle w:val="Heading2"/>
      </w:pPr>
      <w:bookmarkStart w:id="1606" w:name="15740233474386058809"/>
      <w:bookmarkStart w:id="1607" w:name="_Toc511372199"/>
      <w:bookmarkStart w:id="1608" w:name="_Toc218523850"/>
    </w:p>
    <w:p w14:paraId="26D5C519" w14:textId="77777777" w:rsidR="00540B8E" w:rsidRDefault="005314F1">
      <w:pPr>
        <w:pStyle w:val="TextHeading2"/>
        <w:sectPr w:rsidR="00540B8E">
          <w:footerReference w:type="default" r:id="rId22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71F70EB9" w14:textId="77777777" w:rsidR="00540B8E" w:rsidRDefault="005314F1">
      <w:pPr>
        <w:pStyle w:val="Heading1"/>
      </w:pPr>
    </w:p>
    <w:p w14:paraId="2DFCBA5B" w14:textId="77777777" w:rsidR="00540B8E" w:rsidRDefault="005314F1">
      <w:pPr>
        <w:pStyle w:val="Heading2"/>
      </w:pPr>
      <w:bookmarkStart w:id="1619" w:name="17411271995670946854"/>
      <w:bookmarkStart w:id="1620" w:name="_Ref221413631"/>
      <w:bookmarkStart w:id="1621" w:name="_Toc218523852"/>
    </w:p>
    <w:p w14:paraId="53860528" w14:textId="77777777" w:rsidR="00540B8E" w:rsidRDefault="005314F1">
      <w:pPr>
        <w:pStyle w:val="TextHeading2"/>
      </w:pPr>
    </w:p>
    <w:p w14:paraId="5780B00A" w14:textId="77777777" w:rsidR="00540B8E" w:rsidRDefault="005314F1">
      <w:pPr>
        <w:pStyle w:val="TextHeading2"/>
      </w:pPr>
    </w:p>
    <w:p w14:paraId="7EEE47AC" w14:textId="77777777" w:rsidR="00540B8E" w:rsidRDefault="005314F1">
      <w:pPr>
        <w:pStyle w:val="TextHeading2"/>
      </w:pPr>
    </w:p>
    <w:p w14:paraId="16407BBC" w14:textId="77777777" w:rsidR="00540B8E" w:rsidRDefault="005314F1">
      <w:pPr>
        <w:pStyle w:val="Heading2"/>
      </w:pPr>
      <w:bookmarkStart w:id="1630" w:name="_Toc218523853"/>
      <w:bookmarkStart w:id="1631" w:name="7091160190180425974"/>
      <w:bookmarkStart w:id="1632" w:name="_Ref190054216"/>
    </w:p>
    <w:p w14:paraId="42D7A481" w14:textId="77777777" w:rsidR="00540B8E" w:rsidRDefault="005314F1">
      <w:pPr>
        <w:pStyle w:val="TextHeading2"/>
      </w:pPr>
    </w:p>
    <w:p w14:paraId="65CEAE18" w14:textId="77777777" w:rsidR="00540B8E" w:rsidRDefault="005314F1">
      <w:pPr>
        <w:pStyle w:val="TextHeading2"/>
        <w:ind w:left="720"/>
      </w:pPr>
    </w:p>
    <w:p w14:paraId="44F9C8A1" w14:textId="77777777" w:rsidR="00540B8E" w:rsidRDefault="005314F1">
      <w:pPr>
        <w:pStyle w:val="TextHeading2"/>
        <w:ind w:left="720"/>
      </w:pPr>
    </w:p>
    <w:p w14:paraId="3D929045" w14:textId="77777777" w:rsidR="00540B8E" w:rsidRDefault="005314F1">
      <w:pPr>
        <w:pStyle w:val="TextHeading2"/>
        <w:ind w:left="720"/>
      </w:pPr>
    </w:p>
    <w:p w14:paraId="3AB5815B" w14:textId="77777777" w:rsidR="00540B8E" w:rsidRDefault="005314F1">
      <w:pPr>
        <w:pStyle w:val="TextHeading2"/>
      </w:pPr>
    </w:p>
    <w:p w14:paraId="6030552D" w14:textId="77777777" w:rsidR="00540B8E" w:rsidRDefault="005314F1">
      <w:pPr>
        <w:pStyle w:val="TextHeading2"/>
      </w:pPr>
    </w:p>
    <w:p w14:paraId="39408660" w14:textId="77777777" w:rsidR="00540B8E" w:rsidRDefault="005314F1">
      <w:pPr>
        <w:pStyle w:val="TextHeading2"/>
      </w:pPr>
    </w:p>
    <w:p w14:paraId="7B6FE158" w14:textId="77777777" w:rsidR="00540B8E" w:rsidRDefault="005314F1">
      <w:pPr>
        <w:pStyle w:val="Heading2"/>
      </w:pPr>
      <w:bookmarkStart w:id="1649" w:name="17412231243482365930"/>
      <w:bookmarkStart w:id="1650" w:name="_Toc507273137"/>
      <w:bookmarkStart w:id="1651" w:name="_Toc218523854"/>
    </w:p>
    <w:p w14:paraId="0E24F052" w14:textId="77777777" w:rsidR="00540B8E" w:rsidRDefault="005314F1">
      <w:pPr>
        <w:pStyle w:val="TextHeading2"/>
      </w:pPr>
    </w:p>
    <w:p w14:paraId="3A243D4D" w14:textId="77777777" w:rsidR="00540B8E" w:rsidRDefault="005314F1">
      <w:pPr>
        <w:pStyle w:val="TextHeading2"/>
      </w:pPr>
    </w:p>
    <w:p w14:paraId="1B507FB4" w14:textId="77777777" w:rsidR="00540B8E" w:rsidRDefault="005314F1">
      <w:pPr>
        <w:pStyle w:val="Heading2"/>
      </w:pPr>
      <w:bookmarkStart w:id="1658" w:name="6650414037595172438"/>
      <w:bookmarkStart w:id="1659" w:name="_Toc218523855"/>
    </w:p>
    <w:p w14:paraId="7A3FCFDD" w14:textId="77777777" w:rsidR="00540B8E" w:rsidRDefault="005314F1">
      <w:pPr>
        <w:pStyle w:val="TextHeading2"/>
      </w:pPr>
    </w:p>
    <w:p w14:paraId="7D164951" w14:textId="77777777" w:rsidR="00540B8E" w:rsidRDefault="005314F1">
      <w:pPr>
        <w:pStyle w:val="TextHeading3"/>
      </w:pPr>
    </w:p>
    <w:p w14:paraId="5B07A82D" w14:textId="77777777" w:rsidR="00540B8E" w:rsidRDefault="005314F1">
      <w:pPr>
        <w:pStyle w:val="TextHeading3"/>
      </w:pPr>
    </w:p>
    <w:p w14:paraId="4FCBBB03" w14:textId="77777777" w:rsidR="00540B8E" w:rsidRDefault="005314F1">
      <w:pPr>
        <w:pStyle w:val="TextHeading2"/>
      </w:pPr>
    </w:p>
    <w:p w14:paraId="55D234CF" w14:textId="77777777" w:rsidR="00540B8E" w:rsidRDefault="005314F1">
      <w:pPr>
        <w:pStyle w:val="Heading2"/>
      </w:pPr>
      <w:bookmarkStart w:id="1670" w:name="10670353111855969706"/>
      <w:bookmarkStart w:id="1671" w:name="_Toc520041439"/>
      <w:bookmarkStart w:id="1672" w:name="_Toc218523856"/>
    </w:p>
    <w:p w14:paraId="7C40D76A" w14:textId="77777777" w:rsidR="00540B8E" w:rsidRDefault="005314F1">
      <w:pPr>
        <w:pStyle w:val="TextHeading2"/>
      </w:pPr>
    </w:p>
    <w:p w14:paraId="5E950520" w14:textId="77777777" w:rsidR="00D62A0F" w:rsidRDefault="005314F1">
      <w:pPr>
        <w:pStyle w:val="TextHeading2"/>
      </w:pPr>
    </w:p>
    <w:p w14:paraId="15F293FD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162411F3" w14:textId="77777777" w:rsidR="00540B8E" w:rsidRDefault="005314F1">
      <w:pPr>
        <w:pStyle w:val="Heading2"/>
      </w:pPr>
      <w:bookmarkStart w:id="1681" w:name="10670832735761679244"/>
      <w:bookmarkStart w:id="1682" w:name="_Toc471116054"/>
      <w:bookmarkStart w:id="1683" w:name="_Toc520041440"/>
      <w:bookmarkStart w:id="1684" w:name="_Toc218523857"/>
    </w:p>
    <w:p w14:paraId="00D1643C" w14:textId="77777777" w:rsidR="00540B8E" w:rsidRDefault="005314F1">
      <w:pPr>
        <w:pStyle w:val="TextHeading2"/>
      </w:pPr>
    </w:p>
    <w:p w14:paraId="7BFEF3D0" w14:textId="77777777" w:rsidR="00540B8E" w:rsidRDefault="005314F1">
      <w:pPr>
        <w:pStyle w:val="Heading2"/>
      </w:pPr>
      <w:bookmarkStart w:id="1689" w:name="10671312359667388782"/>
      <w:bookmarkStart w:id="1690" w:name="_Toc507273128"/>
      <w:bookmarkStart w:id="1691" w:name="_Toc507273127"/>
      <w:bookmarkStart w:id="1692" w:name="_Ref509705132"/>
      <w:bookmarkStart w:id="1693" w:name="_Ref510338362"/>
      <w:bookmarkStart w:id="1694" w:name="_Ref510338632"/>
      <w:bookmarkStart w:id="1695" w:name="_Ref510338864"/>
      <w:bookmarkStart w:id="1696" w:name="_Ref510339135"/>
      <w:bookmarkStart w:id="1697" w:name="_Toc218523858"/>
    </w:p>
    <w:p w14:paraId="7EDC5E3B" w14:textId="77777777" w:rsidR="00540B8E" w:rsidRDefault="005314F1">
      <w:pPr>
        <w:pStyle w:val="TextHeading2"/>
      </w:pPr>
    </w:p>
    <w:p w14:paraId="671809C6" w14:textId="77777777" w:rsidR="00540B8E" w:rsidRDefault="005314F1">
      <w:pPr>
        <w:pStyle w:val="TextHeading2"/>
      </w:pPr>
    </w:p>
    <w:p w14:paraId="203BD303" w14:textId="77777777" w:rsidR="00540B8E" w:rsidRDefault="005314F1">
      <w:pPr>
        <w:pStyle w:val="TextHeading2"/>
      </w:pPr>
    </w:p>
    <w:p w14:paraId="321AEB03" w14:textId="77777777" w:rsidR="00540B8E" w:rsidRDefault="005314F1">
      <w:pPr>
        <w:pStyle w:val="Heading2"/>
      </w:pPr>
      <w:bookmarkStart w:id="1706" w:name="10346386843970798746"/>
      <w:bookmarkStart w:id="1707" w:name="_Toc218523859"/>
    </w:p>
    <w:p w14:paraId="4DB6B286" w14:textId="77777777" w:rsidR="00540B8E" w:rsidRDefault="005314F1">
      <w:pPr>
        <w:pStyle w:val="TextHeading2"/>
      </w:pPr>
    </w:p>
    <w:p w14:paraId="74EB8FC0" w14:textId="77777777" w:rsidR="00540B8E" w:rsidRDefault="005314F1">
      <w:pPr>
        <w:pStyle w:val="Heading2"/>
      </w:pPr>
      <w:bookmarkStart w:id="1712" w:name="10672271607478807858"/>
      <w:bookmarkStart w:id="1713" w:name="_Ref22678238"/>
      <w:bookmarkStart w:id="1714" w:name="_Toc218523860"/>
    </w:p>
    <w:p w14:paraId="0BF6A71F" w14:textId="77777777" w:rsidR="00540B8E" w:rsidRDefault="005314F1">
      <w:pPr>
        <w:pStyle w:val="TextHeading2"/>
      </w:pPr>
    </w:p>
    <w:p w14:paraId="1076192C" w14:textId="77777777" w:rsidR="00540B8E" w:rsidRDefault="005314F1">
      <w:pPr>
        <w:pStyle w:val="TextHeading2"/>
      </w:pPr>
    </w:p>
    <w:p w14:paraId="1DB05659" w14:textId="77777777" w:rsidR="00540B8E" w:rsidRDefault="005314F1">
      <w:pPr>
        <w:pStyle w:val="TextHeading2"/>
      </w:pPr>
    </w:p>
    <w:p w14:paraId="10ED5200" w14:textId="77777777" w:rsidR="00540B8E" w:rsidRDefault="005314F1">
      <w:pPr>
        <w:pStyle w:val="Heading2"/>
      </w:pPr>
      <w:bookmarkStart w:id="1723" w:name="16570321591553435075"/>
      <w:bookmarkStart w:id="1724" w:name="_Toc507273129"/>
      <w:bookmarkStart w:id="1725" w:name="_Toc218523861"/>
    </w:p>
    <w:p w14:paraId="7B6F9048" w14:textId="77777777" w:rsidR="00540B8E" w:rsidRDefault="005314F1">
      <w:pPr>
        <w:pStyle w:val="TextHeading2"/>
      </w:pPr>
      <w:bookmarkStart w:id="1728" w:name="_Toc507273130"/>
    </w:p>
    <w:p w14:paraId="01FF0289" w14:textId="77777777" w:rsidR="00540B8E" w:rsidRDefault="005314F1">
      <w:pPr>
        <w:pStyle w:val="TextHeading2"/>
      </w:pPr>
    </w:p>
    <w:p w14:paraId="2F10F64C" w14:textId="77777777" w:rsidR="00540B8E" w:rsidRDefault="005314F1">
      <w:pPr>
        <w:pStyle w:val="TextHeading2"/>
      </w:pPr>
    </w:p>
    <w:p w14:paraId="38C581C0" w14:textId="77777777" w:rsidR="00540B8E" w:rsidRDefault="005314F1">
      <w:pPr>
        <w:pStyle w:val="Heading2"/>
      </w:pPr>
      <w:bookmarkStart w:id="1735" w:name="6486274560653959155"/>
      <w:bookmarkStart w:id="1736" w:name="_Toc218523862"/>
    </w:p>
    <w:p w14:paraId="0C0F7FD0" w14:textId="77777777" w:rsidR="00540B8E" w:rsidRDefault="005314F1">
      <w:pPr>
        <w:pStyle w:val="TextHeading2"/>
      </w:pPr>
    </w:p>
    <w:p w14:paraId="49A718F7" w14:textId="77777777" w:rsidR="00D62A0F" w:rsidRDefault="005314F1">
      <w:pPr>
        <w:pStyle w:val="TextHeading2"/>
      </w:pPr>
    </w:p>
    <w:p w14:paraId="2A75A3BC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7E171B44" w14:textId="77777777" w:rsidR="00540B8E" w:rsidRDefault="005314F1">
      <w:pPr>
        <w:pStyle w:val="Heading2"/>
      </w:pPr>
      <w:bookmarkStart w:id="1745" w:name="16571280839364854151"/>
      <w:bookmarkStart w:id="1746" w:name="_Ref136304792"/>
      <w:bookmarkStart w:id="1747" w:name="_Toc218523863"/>
    </w:p>
    <w:p w14:paraId="577DF3D7" w14:textId="77777777" w:rsidR="00540B8E" w:rsidRDefault="005314F1">
      <w:pPr>
        <w:pStyle w:val="TextHeading2"/>
      </w:pPr>
    </w:p>
    <w:p w14:paraId="16006DC7" w14:textId="77777777" w:rsidR="00540B8E" w:rsidRDefault="005314F1">
      <w:pPr>
        <w:pStyle w:val="TextHeading2"/>
      </w:pPr>
    </w:p>
    <w:p w14:paraId="298029A3" w14:textId="77777777" w:rsidR="00540B8E" w:rsidRDefault="005314F1">
      <w:pPr>
        <w:pStyle w:val="Heading3"/>
      </w:pPr>
      <w:bookmarkStart w:id="1754" w:name="9258493977388533655"/>
      <w:bookmarkStart w:id="1755" w:name="_Ref224726485"/>
    </w:p>
    <w:p w14:paraId="34CA0A7D" w14:textId="77777777" w:rsidR="00540B8E" w:rsidRDefault="005314F1">
      <w:pPr>
        <w:pStyle w:val="TextHeading3"/>
      </w:pPr>
    </w:p>
    <w:p w14:paraId="460120B2" w14:textId="77777777" w:rsidR="00540B8E" w:rsidRDefault="005314F1">
      <w:pPr>
        <w:pStyle w:val="TextHeading3"/>
      </w:pPr>
    </w:p>
    <w:p w14:paraId="34502ADA" w14:textId="77777777" w:rsidR="00D62A0F" w:rsidRDefault="005314F1">
      <w:pPr>
        <w:pStyle w:val="TextHeading3"/>
      </w:pPr>
    </w:p>
    <w:p w14:paraId="0288AD0A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506302D1" w14:textId="77777777" w:rsidR="00540B8E" w:rsidRDefault="005314F1">
      <w:pPr>
        <w:pStyle w:val="TextHeading3"/>
      </w:pPr>
    </w:p>
    <w:p w14:paraId="016FEFE3" w14:textId="77777777" w:rsidR="00540B8E" w:rsidRDefault="005314F1">
      <w:pPr>
        <w:pStyle w:val="Heading3"/>
      </w:pPr>
      <w:bookmarkStart w:id="1768" w:name="9259693037152807500"/>
    </w:p>
    <w:p w14:paraId="3E52876B" w14:textId="77777777" w:rsidR="00540B8E" w:rsidRDefault="005314F1">
      <w:pPr>
        <w:pStyle w:val="TextHeading3"/>
      </w:pPr>
    </w:p>
    <w:p w14:paraId="7F21F74C" w14:textId="77777777" w:rsidR="00540B8E" w:rsidRDefault="005314F1">
      <w:pPr>
        <w:pStyle w:val="Heading2"/>
      </w:pPr>
      <w:bookmarkStart w:id="1773" w:name="10182247367029585463"/>
      <w:bookmarkStart w:id="1774" w:name="_Toc218523864"/>
    </w:p>
    <w:p w14:paraId="55192BB3" w14:textId="77777777" w:rsidR="00540B8E" w:rsidRDefault="005314F1">
      <w:pPr>
        <w:pStyle w:val="TextHeading2"/>
      </w:pPr>
    </w:p>
    <w:p w14:paraId="41AE4D11" w14:textId="77777777" w:rsidR="00540B8E" w:rsidRDefault="005314F1">
      <w:pPr>
        <w:pStyle w:val="Heading2"/>
      </w:pPr>
      <w:bookmarkStart w:id="1779" w:name="10182726990935295001"/>
      <w:bookmarkStart w:id="1780" w:name="_Toc218523865"/>
    </w:p>
    <w:p w14:paraId="56CF5340" w14:textId="77777777" w:rsidR="00540B8E" w:rsidRDefault="005314F1">
      <w:pPr>
        <w:pStyle w:val="TextHeading2"/>
      </w:pPr>
    </w:p>
    <w:p w14:paraId="6AB9A26D" w14:textId="77777777" w:rsidR="00540B8E" w:rsidRDefault="005314F1">
      <w:pPr>
        <w:pStyle w:val="Heading2"/>
      </w:pPr>
      <w:bookmarkStart w:id="1785" w:name="16571520651317708920"/>
      <w:bookmarkStart w:id="1786" w:name="_Ref66106808"/>
      <w:bookmarkStart w:id="1787" w:name="_Toc218523866"/>
    </w:p>
    <w:p w14:paraId="6E992A2E" w14:textId="77777777" w:rsidR="00540B8E" w:rsidRDefault="005314F1">
      <w:pPr>
        <w:pStyle w:val="TextHeading2"/>
      </w:pPr>
    </w:p>
    <w:p w14:paraId="04F406D9" w14:textId="77777777" w:rsidR="00540B8E" w:rsidRDefault="005314F1">
      <w:pPr>
        <w:pStyle w:val="TextHeading2"/>
      </w:pPr>
    </w:p>
    <w:p w14:paraId="20B7681C" w14:textId="77777777" w:rsidR="00D62A0F" w:rsidRDefault="005314F1">
      <w:pPr>
        <w:pStyle w:val="TextHeading2"/>
      </w:pPr>
    </w:p>
    <w:p w14:paraId="3721B345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22E72147" w14:textId="77777777" w:rsidR="00540B8E" w:rsidRDefault="005314F1">
      <w:pPr>
        <w:pStyle w:val="TextHeading2"/>
      </w:pPr>
    </w:p>
    <w:p w14:paraId="17F47803" w14:textId="77777777" w:rsidR="00540B8E" w:rsidRDefault="005314F1">
      <w:pPr>
        <w:pStyle w:val="TextHeading2"/>
      </w:pPr>
    </w:p>
    <w:p w14:paraId="18ACCF0D" w14:textId="77777777" w:rsidR="00540B8E" w:rsidRDefault="005314F1">
      <w:pPr>
        <w:pStyle w:val="TextHeading2"/>
      </w:pPr>
    </w:p>
    <w:p w14:paraId="388FF5E6" w14:textId="77777777" w:rsidR="00540B8E" w:rsidRDefault="005314F1">
      <w:pPr>
        <w:pStyle w:val="Heading2"/>
      </w:pPr>
      <w:bookmarkStart w:id="1804" w:name="16571760463270563689"/>
      <w:bookmarkStart w:id="1805" w:name="_Toc507273131"/>
      <w:bookmarkStart w:id="1806" w:name="_Ref289678300"/>
      <w:bookmarkStart w:id="1807" w:name="_Toc218523867"/>
    </w:p>
    <w:p w14:paraId="05D939AC" w14:textId="77777777" w:rsidR="00540B8E" w:rsidRDefault="005314F1">
      <w:pPr>
        <w:pStyle w:val="TextHeading2"/>
      </w:pPr>
    </w:p>
    <w:p w14:paraId="7986290A" w14:textId="77777777" w:rsidR="00540B8E" w:rsidRDefault="005314F1">
      <w:pPr>
        <w:pStyle w:val="TextHeading2"/>
      </w:pPr>
    </w:p>
    <w:p w14:paraId="2AE14F42" w14:textId="77777777" w:rsidR="00540B8E" w:rsidRDefault="005314F1">
      <w:pPr>
        <w:pStyle w:val="TextHeading2"/>
      </w:pPr>
    </w:p>
    <w:p w14:paraId="20AA5CBD" w14:textId="77777777" w:rsidR="00540B8E" w:rsidRDefault="005314F1">
      <w:pPr>
        <w:pStyle w:val="TextHeading2"/>
      </w:pPr>
    </w:p>
    <w:p w14:paraId="42B47642" w14:textId="77777777" w:rsidR="00540B8E" w:rsidRDefault="005314F1">
      <w:pPr>
        <w:pStyle w:val="TextHeading2"/>
      </w:pPr>
    </w:p>
    <w:p w14:paraId="20299347" w14:textId="77777777" w:rsidR="00540B8E" w:rsidRDefault="005314F1">
      <w:pPr>
        <w:pStyle w:val="Heading2"/>
      </w:pPr>
      <w:bookmarkStart w:id="1820" w:name="4023066373635639290"/>
      <w:bookmarkStart w:id="1821" w:name="_Toc218523868"/>
    </w:p>
    <w:p w14:paraId="7603C156" w14:textId="77777777" w:rsidR="00540B8E" w:rsidRDefault="005314F1">
      <w:pPr>
        <w:pStyle w:val="TextHeading2"/>
      </w:pPr>
    </w:p>
    <w:p w14:paraId="091D0971" w14:textId="77777777" w:rsidR="00540B8E" w:rsidRDefault="005314F1">
      <w:pPr>
        <w:pStyle w:val="Heading2"/>
      </w:pPr>
      <w:bookmarkStart w:id="1826" w:name="4023545997541348828"/>
      <w:bookmarkStart w:id="1827" w:name="_Toc218523869"/>
    </w:p>
    <w:p w14:paraId="39FFD7A4" w14:textId="77777777" w:rsidR="00540B8E" w:rsidRDefault="005314F1">
      <w:pPr>
        <w:pStyle w:val="TextHeading2"/>
      </w:pPr>
      <w:bookmarkStart w:id="1830" w:name="_Hlk207376294"/>
    </w:p>
    <w:p w14:paraId="27009322" w14:textId="77777777" w:rsidR="00540B8E" w:rsidRDefault="005314F1">
      <w:pPr>
        <w:pStyle w:val="Heading2"/>
      </w:pPr>
      <w:bookmarkStart w:id="1833" w:name="12835761933414026378"/>
      <w:bookmarkStart w:id="1834" w:name="_Toc218523870"/>
    </w:p>
    <w:p w14:paraId="5C19500C" w14:textId="77777777" w:rsidR="00540B8E" w:rsidRDefault="005314F1">
      <w:pPr>
        <w:pStyle w:val="TextHeading2"/>
      </w:pPr>
    </w:p>
    <w:p w14:paraId="5220CE40" w14:textId="77777777" w:rsidR="00540B8E" w:rsidRDefault="005314F1">
      <w:pPr>
        <w:pStyle w:val="Heading2"/>
      </w:pPr>
      <w:bookmarkStart w:id="1839" w:name="13759755135007932955"/>
      <w:bookmarkStart w:id="1840" w:name="_Ref413068831"/>
      <w:bookmarkStart w:id="1841" w:name="_Toc218523871"/>
    </w:p>
    <w:p w14:paraId="4F954AAF" w14:textId="77777777" w:rsidR="00540B8E" w:rsidRDefault="005314F1">
      <w:pPr>
        <w:pStyle w:val="TextHeading2"/>
      </w:pPr>
    </w:p>
    <w:p w14:paraId="2D5F08D2" w14:textId="77777777" w:rsidR="00540B8E" w:rsidRDefault="005314F1">
      <w:pPr>
        <w:pStyle w:val="TextHeading2"/>
      </w:pPr>
    </w:p>
    <w:p w14:paraId="31E233AF" w14:textId="77777777" w:rsidR="00540B8E" w:rsidRDefault="005314F1">
      <w:pPr>
        <w:pStyle w:val="TextHeading2"/>
        <w:rPr>
          <w:color w:val="000000"/>
        </w:rPr>
      </w:pPr>
    </w:p>
    <w:p w14:paraId="4DE5A0C8" w14:textId="77777777" w:rsidR="00540B8E" w:rsidRDefault="005314F1">
      <w:pPr>
        <w:pStyle w:val="Heading2"/>
      </w:pPr>
      <w:bookmarkStart w:id="1850" w:name="14683748336601839532"/>
      <w:bookmarkStart w:id="1851" w:name="_Toc507273135"/>
      <w:bookmarkStart w:id="1852" w:name="_Ref416249978"/>
      <w:bookmarkStart w:id="1853" w:name="_Toc218523872"/>
    </w:p>
    <w:p w14:paraId="7D55FB2F" w14:textId="77777777" w:rsidR="00540B8E" w:rsidRDefault="005314F1">
      <w:pPr>
        <w:pStyle w:val="TextHeading2"/>
      </w:pPr>
    </w:p>
    <w:p w14:paraId="669234CE" w14:textId="77777777" w:rsidR="00540B8E" w:rsidRDefault="005314F1">
      <w:pPr>
        <w:pStyle w:val="TextHeading3"/>
      </w:pPr>
    </w:p>
    <w:p w14:paraId="1200B0E9" w14:textId="77777777" w:rsidR="00540B8E" w:rsidRDefault="005314F1">
      <w:pPr>
        <w:pStyle w:val="TextHeading3"/>
      </w:pPr>
    </w:p>
    <w:p w14:paraId="3F8F879A" w14:textId="77777777" w:rsidR="00540B8E" w:rsidRDefault="005314F1">
      <w:pPr>
        <w:pStyle w:val="TextHeading3"/>
      </w:pPr>
    </w:p>
    <w:p w14:paraId="0051F830" w14:textId="77777777" w:rsidR="00540B8E" w:rsidRDefault="005314F1">
      <w:pPr>
        <w:pStyle w:val="TextHeading3"/>
      </w:pPr>
    </w:p>
    <w:p w14:paraId="63AB09B9" w14:textId="77777777" w:rsidR="00540B8E" w:rsidRDefault="005314F1">
      <w:pPr>
        <w:pStyle w:val="Heading2"/>
      </w:pPr>
      <w:bookmarkStart w:id="1866" w:name="4024025621447058366"/>
      <w:bookmarkStart w:id="1867" w:name="_Toc218523873"/>
    </w:p>
    <w:p w14:paraId="33A0F891" w14:textId="77777777" w:rsidR="00540B8E" w:rsidRDefault="005314F1" w:rsidP="00D62A0F">
      <w:pPr>
        <w:pStyle w:val="TextHeading2"/>
        <w:spacing w:line="276" w:lineRule="auto"/>
      </w:pPr>
    </w:p>
    <w:p w14:paraId="416CAC4A" w14:textId="77777777" w:rsidR="00540B8E" w:rsidRDefault="005314F1" w:rsidP="00D62A0F">
      <w:pPr>
        <w:pStyle w:val="Heading2"/>
        <w:spacing w:line="276" w:lineRule="auto"/>
      </w:pPr>
      <w:bookmarkStart w:id="1872" w:name="856970270861820801"/>
      <w:bookmarkStart w:id="1873" w:name="_Toc507273140"/>
      <w:bookmarkStart w:id="1874" w:name="_Toc218523874"/>
    </w:p>
    <w:p w14:paraId="011A7604" w14:textId="77777777" w:rsidR="00540B8E" w:rsidRDefault="005314F1" w:rsidP="00D62A0F">
      <w:pPr>
        <w:pStyle w:val="TextHeading2"/>
        <w:spacing w:line="276" w:lineRule="auto"/>
      </w:pPr>
    </w:p>
    <w:p w14:paraId="6F2E36D7" w14:textId="77777777" w:rsidR="00D62A0F" w:rsidRDefault="005314F1" w:rsidP="00D62A0F">
      <w:pPr>
        <w:pStyle w:val="TextHeading2"/>
        <w:spacing w:line="276" w:lineRule="auto"/>
      </w:pPr>
    </w:p>
    <w:p w14:paraId="5AFAC992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6213C7D2" w14:textId="77777777" w:rsidR="00540B8E" w:rsidRDefault="005314F1">
      <w:pPr>
        <w:pStyle w:val="Heading2"/>
      </w:pPr>
      <w:bookmarkStart w:id="1883" w:name="1249176948444042530"/>
      <w:bookmarkStart w:id="1884" w:name="_Ref224198443"/>
      <w:bookmarkStart w:id="1885" w:name="GSTTaxProvisionsHeading"/>
      <w:bookmarkStart w:id="1886" w:name="_Toc218523875"/>
    </w:p>
    <w:p w14:paraId="2BE59EB4" w14:textId="77777777" w:rsidR="00540B8E" w:rsidRDefault="005314F1">
      <w:pPr>
        <w:pStyle w:val="TextHeading2"/>
      </w:pPr>
    </w:p>
    <w:p w14:paraId="230629F2" w14:textId="77777777" w:rsidR="00540B8E" w:rsidRDefault="005314F1">
      <w:pPr>
        <w:pStyle w:val="Heading3"/>
      </w:pPr>
      <w:bookmarkStart w:id="1891" w:name="738745044417396754"/>
    </w:p>
    <w:p w14:paraId="3E83F87D" w14:textId="77777777" w:rsidR="00540B8E" w:rsidRDefault="005314F1">
      <w:pPr>
        <w:pStyle w:val="TextHeading3"/>
      </w:pPr>
    </w:p>
    <w:p w14:paraId="67E0A980" w14:textId="77777777" w:rsidR="00540B8E" w:rsidRDefault="005314F1">
      <w:pPr>
        <w:pStyle w:val="TextHeading3"/>
      </w:pPr>
    </w:p>
    <w:p w14:paraId="30D38864" w14:textId="77777777" w:rsidR="00540B8E" w:rsidRDefault="005314F1">
      <w:pPr>
        <w:pStyle w:val="Heading3"/>
      </w:pPr>
      <w:bookmarkStart w:id="1898" w:name="739464480275961061"/>
    </w:p>
    <w:p w14:paraId="3E242597" w14:textId="77777777" w:rsidR="00540B8E" w:rsidRDefault="005314F1">
      <w:pPr>
        <w:pStyle w:val="TextHeading3"/>
      </w:pPr>
    </w:p>
    <w:p w14:paraId="0BC2F3B7" w14:textId="77777777" w:rsidR="00540B8E" w:rsidRDefault="005314F1">
      <w:pPr>
        <w:pStyle w:val="TextHeading3"/>
      </w:pPr>
    </w:p>
    <w:p w14:paraId="510C6F7F" w14:textId="77777777" w:rsidR="00540B8E" w:rsidRDefault="005314F1">
      <w:pPr>
        <w:pStyle w:val="Heading3"/>
      </w:pPr>
      <w:bookmarkStart w:id="1905" w:name="740183916134525368"/>
    </w:p>
    <w:p w14:paraId="651E47EE" w14:textId="77777777" w:rsidR="00540B8E" w:rsidRDefault="005314F1">
      <w:pPr>
        <w:pStyle w:val="TextHeading3"/>
      </w:pPr>
    </w:p>
    <w:p w14:paraId="55BA6BC6" w14:textId="77777777" w:rsidR="00540B8E" w:rsidRDefault="005314F1">
      <w:pPr>
        <w:pStyle w:val="Heading3"/>
      </w:pPr>
      <w:bookmarkStart w:id="1910" w:name="18260792023512462037"/>
    </w:p>
    <w:p w14:paraId="6BC55D80" w14:textId="77777777" w:rsidR="00540B8E" w:rsidRDefault="005314F1">
      <w:pPr>
        <w:pStyle w:val="TextHeading3"/>
      </w:pPr>
    </w:p>
    <w:p w14:paraId="0DA0D7C9" w14:textId="77777777" w:rsidR="00540B8E" w:rsidRDefault="005314F1">
      <w:pPr>
        <w:pStyle w:val="Heading3"/>
      </w:pPr>
      <w:bookmarkStart w:id="1915" w:name="18261271647418171575"/>
    </w:p>
    <w:p w14:paraId="6E82FD3A" w14:textId="77777777" w:rsidR="00540B8E" w:rsidRDefault="005314F1">
      <w:pPr>
        <w:pStyle w:val="TextHeading3"/>
        <w:sectPr w:rsidR="00540B8E">
          <w:footerReference w:type="default" r:id="rId23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323997A7" w14:textId="77777777" w:rsidR="00540B8E" w:rsidRDefault="005314F1">
      <w:pPr>
        <w:pStyle w:val="Heading1"/>
      </w:pPr>
    </w:p>
    <w:p w14:paraId="667BA5A0" w14:textId="77777777" w:rsidR="00540B8E" w:rsidRDefault="005314F1">
      <w:pPr>
        <w:pStyle w:val="Heading2"/>
      </w:pPr>
      <w:bookmarkStart w:id="1926" w:name="4139583873189116517"/>
      <w:bookmarkStart w:id="1927" w:name="_Toc218523877"/>
    </w:p>
    <w:p w14:paraId="308DE1AA" w14:textId="77777777" w:rsidR="00540B8E" w:rsidRDefault="005314F1">
      <w:pPr>
        <w:pStyle w:val="TextHeading2"/>
      </w:pPr>
    </w:p>
    <w:p w14:paraId="4E16F7DF" w14:textId="77777777" w:rsidR="00540B8E" w:rsidRDefault="005314F1">
      <w:pPr>
        <w:pStyle w:val="TextHeading2"/>
      </w:pPr>
    </w:p>
    <w:p w14:paraId="622FF9EE" w14:textId="77777777" w:rsidR="00540B8E" w:rsidRDefault="005314F1">
      <w:pPr>
        <w:pStyle w:val="TextHeading2"/>
      </w:pPr>
    </w:p>
    <w:p w14:paraId="65940A15" w14:textId="77777777" w:rsidR="00540B8E" w:rsidRDefault="005314F1">
      <w:pPr>
        <w:pStyle w:val="Heading2"/>
      </w:pPr>
      <w:bookmarkStart w:id="1936" w:name="4139823685141971286"/>
      <w:bookmarkStart w:id="1937" w:name="_Ref215995160"/>
      <w:bookmarkStart w:id="1938" w:name="_Toc498602101"/>
      <w:bookmarkStart w:id="1939" w:name="_Toc516995837"/>
      <w:bookmarkStart w:id="1940" w:name="_Toc218523878"/>
    </w:p>
    <w:p w14:paraId="7B53B3AC" w14:textId="77777777" w:rsidR="00540B8E" w:rsidRDefault="005314F1">
      <w:pPr>
        <w:pStyle w:val="TextHeading2"/>
      </w:pPr>
    </w:p>
    <w:p w14:paraId="5520CAD7" w14:textId="77777777" w:rsidR="00540B8E" w:rsidRDefault="005314F1">
      <w:pPr>
        <w:pStyle w:val="Heading2"/>
      </w:pPr>
      <w:bookmarkStart w:id="1945" w:name="4140303309047680824"/>
      <w:bookmarkStart w:id="1946" w:name="_Ref236885274"/>
      <w:bookmarkStart w:id="1947" w:name="_Toc509399690"/>
      <w:bookmarkStart w:id="1948" w:name="_Toc218523879"/>
    </w:p>
    <w:p w14:paraId="66126F99" w14:textId="77777777" w:rsidR="00540B8E" w:rsidRDefault="005314F1">
      <w:pPr>
        <w:pStyle w:val="TextHeading2"/>
      </w:pPr>
    </w:p>
    <w:p w14:paraId="6C502416" w14:textId="77777777" w:rsidR="00540B8E" w:rsidRDefault="005314F1">
      <w:pPr>
        <w:pStyle w:val="TextHeading2"/>
      </w:pPr>
    </w:p>
    <w:p w14:paraId="59854239" w14:textId="77777777" w:rsidR="00540B8E" w:rsidRDefault="005314F1">
      <w:pPr>
        <w:pStyle w:val="TextHeading3"/>
      </w:pPr>
    </w:p>
    <w:p w14:paraId="684A63A4" w14:textId="77777777" w:rsidR="00540B8E" w:rsidRDefault="005314F1">
      <w:pPr>
        <w:pStyle w:val="TextHeading3"/>
      </w:pPr>
    </w:p>
    <w:p w14:paraId="08DD69BE" w14:textId="77777777" w:rsidR="00540B8E" w:rsidRDefault="005314F1">
      <w:pPr>
        <w:pStyle w:val="TextHeading3"/>
      </w:pPr>
    </w:p>
    <w:p w14:paraId="312E455D" w14:textId="77777777" w:rsidR="00540B8E" w:rsidRDefault="005314F1">
      <w:pPr>
        <w:pStyle w:val="TextHeading3"/>
      </w:pPr>
    </w:p>
    <w:p w14:paraId="5727C21F" w14:textId="77777777" w:rsidR="00540B8E" w:rsidRDefault="005314F1">
      <w:pPr>
        <w:pStyle w:val="TextHeading2"/>
      </w:pPr>
    </w:p>
    <w:p w14:paraId="2B4F0817" w14:textId="77777777" w:rsidR="00540B8E" w:rsidRDefault="005314F1">
      <w:pPr>
        <w:pStyle w:val="TextHeading2"/>
      </w:pPr>
    </w:p>
    <w:p w14:paraId="11F61241" w14:textId="77777777" w:rsidR="00540B8E" w:rsidRDefault="005314F1">
      <w:pPr>
        <w:pStyle w:val="Heading2"/>
      </w:pPr>
      <w:bookmarkStart w:id="1967" w:name="4140782932953390362"/>
      <w:bookmarkStart w:id="1968" w:name="_Ref289678592"/>
      <w:bookmarkStart w:id="1969" w:name="_Toc218523880"/>
    </w:p>
    <w:p w14:paraId="28270E6C" w14:textId="77777777" w:rsidR="00540B8E" w:rsidRDefault="005314F1">
      <w:pPr>
        <w:pStyle w:val="TextHeading2"/>
      </w:pPr>
    </w:p>
    <w:p w14:paraId="7D6111A8" w14:textId="77777777" w:rsidR="00540B8E" w:rsidRDefault="005314F1">
      <w:pPr>
        <w:pStyle w:val="TextHeading2"/>
      </w:pPr>
    </w:p>
    <w:p w14:paraId="0FEF64BA" w14:textId="77777777" w:rsidR="00540B8E" w:rsidRDefault="005314F1">
      <w:pPr>
        <w:pStyle w:val="Heading2"/>
      </w:pPr>
      <w:bookmarkStart w:id="1976" w:name="4626624628040437754"/>
      <w:bookmarkStart w:id="1977" w:name="_Toc218523881"/>
    </w:p>
    <w:p w14:paraId="6DF7EF6F" w14:textId="77777777" w:rsidR="00540B8E" w:rsidRDefault="005314F1">
      <w:pPr>
        <w:pStyle w:val="TextHeading2"/>
      </w:pPr>
    </w:p>
    <w:p w14:paraId="5BA97A8C" w14:textId="77777777" w:rsidR="00540B8E" w:rsidRDefault="005314F1">
      <w:pPr>
        <w:pStyle w:val="Heading3"/>
      </w:pPr>
      <w:bookmarkStart w:id="1982" w:name="17124718609841074356"/>
    </w:p>
    <w:p w14:paraId="0FCF250E" w14:textId="77777777" w:rsidR="00540B8E" w:rsidRDefault="005314F1">
      <w:pPr>
        <w:pStyle w:val="TextHeading3"/>
      </w:pPr>
    </w:p>
    <w:p w14:paraId="18CD358C" w14:textId="77777777" w:rsidR="00540B8E" w:rsidRDefault="005314F1">
      <w:pPr>
        <w:pStyle w:val="TextHeading3"/>
      </w:pPr>
    </w:p>
    <w:p w14:paraId="138BFCD3" w14:textId="77777777" w:rsidR="00540B8E" w:rsidRDefault="005314F1">
      <w:pPr>
        <w:pStyle w:val="Heading3"/>
      </w:pPr>
      <w:bookmarkStart w:id="1989" w:name="17125438045699638663"/>
    </w:p>
    <w:p w14:paraId="7C6EF0A2" w14:textId="77777777" w:rsidR="00540B8E" w:rsidRDefault="005314F1">
      <w:pPr>
        <w:pStyle w:val="TextHeading3"/>
      </w:pPr>
    </w:p>
    <w:p w14:paraId="471269B7" w14:textId="77777777" w:rsidR="00540B8E" w:rsidRDefault="005314F1">
      <w:pPr>
        <w:pStyle w:val="TextHeading3"/>
      </w:pPr>
    </w:p>
    <w:p w14:paraId="286E7CDB" w14:textId="77777777" w:rsidR="00540B8E" w:rsidRDefault="005314F1">
      <w:pPr>
        <w:pStyle w:val="TextHeading3"/>
      </w:pPr>
    </w:p>
    <w:p w14:paraId="31B89C33" w14:textId="77777777" w:rsidR="00540B8E" w:rsidRDefault="005314F1">
      <w:pPr>
        <w:pStyle w:val="TextHeading3"/>
      </w:pPr>
    </w:p>
    <w:p w14:paraId="124D24AD" w14:textId="77777777" w:rsidR="00540B8E" w:rsidRDefault="005314F1">
      <w:pPr>
        <w:pStyle w:val="TextHeading3"/>
      </w:pPr>
    </w:p>
    <w:p w14:paraId="3484B3A6" w14:textId="77777777" w:rsidR="00540B8E" w:rsidRDefault="005314F1">
      <w:pPr>
        <w:pStyle w:val="TextHeading3"/>
      </w:pPr>
    </w:p>
    <w:p w14:paraId="61ECC6FD" w14:textId="77777777" w:rsidR="00540B8E" w:rsidRDefault="005314F1">
      <w:pPr>
        <w:pStyle w:val="TextHeading3"/>
      </w:pPr>
    </w:p>
    <w:p w14:paraId="539AB006" w14:textId="77777777" w:rsidR="00540B8E" w:rsidRDefault="005314F1">
      <w:pPr>
        <w:pStyle w:val="TextHeading3"/>
      </w:pPr>
    </w:p>
    <w:p w14:paraId="705FC765" w14:textId="77777777" w:rsidR="00540B8E" w:rsidRDefault="005314F1">
      <w:pPr>
        <w:pStyle w:val="TextHeading3"/>
      </w:pPr>
    </w:p>
    <w:p w14:paraId="25715924" w14:textId="77777777" w:rsidR="00540B8E" w:rsidRDefault="005314F1">
      <w:pPr>
        <w:pStyle w:val="TextHeading3"/>
      </w:pPr>
    </w:p>
    <w:p w14:paraId="08757FB1" w14:textId="77777777" w:rsidR="00540B8E" w:rsidRDefault="005314F1">
      <w:pPr>
        <w:pStyle w:val="TextHeading3"/>
      </w:pPr>
    </w:p>
    <w:p w14:paraId="1EB052F7" w14:textId="77777777" w:rsidR="00540B8E" w:rsidRDefault="005314F1">
      <w:pPr>
        <w:pStyle w:val="TextHeading3"/>
      </w:pPr>
    </w:p>
    <w:p w14:paraId="6D6B80E7" w14:textId="77777777" w:rsidR="00540B8E" w:rsidRDefault="005314F1">
      <w:pPr>
        <w:pStyle w:val="Heading3"/>
      </w:pPr>
      <w:bookmarkStart w:id="2016" w:name="7856745382615610705"/>
    </w:p>
    <w:p w14:paraId="503D2071" w14:textId="77777777" w:rsidR="00540B8E" w:rsidRDefault="005314F1">
      <w:pPr>
        <w:pStyle w:val="TextHeading3"/>
      </w:pPr>
    </w:p>
    <w:p w14:paraId="541278EC" w14:textId="77777777" w:rsidR="00540B8E" w:rsidRDefault="005314F1">
      <w:pPr>
        <w:pStyle w:val="Heading3"/>
      </w:pPr>
      <w:bookmarkStart w:id="2021" w:name="7857225006521320243"/>
    </w:p>
    <w:p w14:paraId="63B5E8D3" w14:textId="77777777" w:rsidR="00540B8E" w:rsidRDefault="005314F1">
      <w:pPr>
        <w:pStyle w:val="TextHeading3"/>
      </w:pPr>
    </w:p>
    <w:p w14:paraId="54B1C07E" w14:textId="77777777" w:rsidR="00540B8E" w:rsidRDefault="005314F1">
      <w:pPr>
        <w:pStyle w:val="Heading3"/>
      </w:pPr>
      <w:bookmarkStart w:id="2026" w:name="13754795366690237922"/>
    </w:p>
    <w:p w14:paraId="42327372" w14:textId="77777777" w:rsidR="00540B8E" w:rsidRDefault="005314F1">
      <w:pPr>
        <w:pStyle w:val="TextHeading3"/>
      </w:pPr>
    </w:p>
    <w:p w14:paraId="2483B5CE" w14:textId="77777777" w:rsidR="00540B8E" w:rsidRDefault="005314F1">
      <w:pPr>
        <w:pStyle w:val="Heading2"/>
      </w:pPr>
      <w:bookmarkStart w:id="2031" w:name="4627104251946147292"/>
      <w:bookmarkStart w:id="2032" w:name="_Toc218523882"/>
    </w:p>
    <w:p w14:paraId="6BE26E0F" w14:textId="77777777" w:rsidR="00540B8E" w:rsidRDefault="005314F1">
      <w:pPr>
        <w:pStyle w:val="TextHeading2"/>
      </w:pPr>
    </w:p>
    <w:p w14:paraId="68A52790" w14:textId="77777777" w:rsidR="00540B8E" w:rsidRDefault="005314F1">
      <w:pPr>
        <w:pStyle w:val="TextHeading2"/>
      </w:pPr>
    </w:p>
    <w:p w14:paraId="22EBB1BB" w14:textId="77777777" w:rsidR="00540B8E" w:rsidRDefault="005314F1">
      <w:pPr>
        <w:pStyle w:val="Heading2"/>
      </w:pPr>
      <w:bookmarkStart w:id="2039" w:name="4627823687804711599"/>
      <w:bookmarkStart w:id="2040" w:name="_Toc218523883"/>
    </w:p>
    <w:p w14:paraId="470E146C" w14:textId="77777777" w:rsidR="00540B8E" w:rsidRDefault="005314F1">
      <w:pPr>
        <w:pStyle w:val="TextHeading2"/>
      </w:pPr>
    </w:p>
    <w:p w14:paraId="023243A3" w14:textId="77777777" w:rsidR="00540B8E" w:rsidRDefault="005314F1">
      <w:pPr>
        <w:pStyle w:val="Heading2"/>
      </w:pPr>
      <w:bookmarkStart w:id="2045" w:name="3822955922436669913"/>
      <w:bookmarkStart w:id="2046" w:name="_Toc218523884"/>
    </w:p>
    <w:p w14:paraId="5D5973DE" w14:textId="77777777" w:rsidR="00540B8E" w:rsidRDefault="005314F1">
      <w:pPr>
        <w:pStyle w:val="TextHeading2"/>
      </w:pPr>
    </w:p>
    <w:p w14:paraId="4BBEF992" w14:textId="77777777" w:rsidR="00540B8E" w:rsidRDefault="005314F1">
      <w:pPr>
        <w:pStyle w:val="TextHeading2"/>
      </w:pPr>
    </w:p>
    <w:p w14:paraId="7879326C" w14:textId="77777777" w:rsidR="00540B8E" w:rsidRDefault="005314F1">
      <w:pPr>
        <w:pStyle w:val="TextHeading2"/>
      </w:pPr>
    </w:p>
    <w:p w14:paraId="5C905803" w14:textId="77777777" w:rsidR="00540B8E" w:rsidRDefault="005314F1">
      <w:pPr>
        <w:pStyle w:val="Heading2"/>
      </w:pPr>
      <w:bookmarkStart w:id="2055" w:name="4628303311710421137"/>
      <w:bookmarkStart w:id="2056" w:name="_Toc218523885"/>
    </w:p>
    <w:p w14:paraId="288D51D1" w14:textId="77777777" w:rsidR="00540B8E" w:rsidRDefault="005314F1">
      <w:pPr>
        <w:pStyle w:val="TextHeading2"/>
      </w:pPr>
    </w:p>
    <w:p w14:paraId="508899E3" w14:textId="77777777" w:rsidR="00540B8E" w:rsidRDefault="005314F1">
      <w:pPr>
        <w:pStyle w:val="TextHeading2"/>
      </w:pPr>
    </w:p>
    <w:p w14:paraId="238486F0" w14:textId="77777777" w:rsidR="00540B8E" w:rsidRDefault="005314F1">
      <w:pPr>
        <w:pStyle w:val="TextHeading2"/>
      </w:pPr>
    </w:p>
    <w:p w14:paraId="2E396720" w14:textId="77777777" w:rsidR="00540B8E" w:rsidRDefault="005314F1">
      <w:pPr>
        <w:pStyle w:val="TextHeading3"/>
      </w:pPr>
    </w:p>
    <w:p w14:paraId="6B360A78" w14:textId="77777777" w:rsidR="00540B8E" w:rsidRDefault="005314F1">
      <w:pPr>
        <w:pStyle w:val="TextHeading3"/>
      </w:pPr>
    </w:p>
    <w:p w14:paraId="133C8140" w14:textId="77777777" w:rsidR="00540B8E" w:rsidRDefault="005314F1">
      <w:pPr>
        <w:pStyle w:val="TextHeading3"/>
      </w:pPr>
    </w:p>
    <w:p w14:paraId="13373E0F" w14:textId="77777777" w:rsidR="00540B8E" w:rsidRDefault="005314F1">
      <w:pPr>
        <w:pStyle w:val="TextHeading3"/>
      </w:pPr>
    </w:p>
    <w:p w14:paraId="495475B4" w14:textId="77777777" w:rsidR="00540B8E" w:rsidRDefault="005314F1">
      <w:pPr>
        <w:pStyle w:val="TextHeading3"/>
      </w:pPr>
    </w:p>
    <w:p w14:paraId="48345355" w14:textId="77777777" w:rsidR="00540B8E" w:rsidRDefault="005314F1">
      <w:pPr>
        <w:pStyle w:val="TextHeading2"/>
      </w:pPr>
    </w:p>
    <w:p w14:paraId="1A6DAEA9" w14:textId="77777777" w:rsidR="00540B8E" w:rsidRDefault="005314F1">
      <w:pPr>
        <w:pStyle w:val="TextHeading2"/>
      </w:pPr>
    </w:p>
    <w:p w14:paraId="7CD24782" w14:textId="77777777" w:rsidR="00540B8E" w:rsidRDefault="005314F1">
      <w:pPr>
        <w:pStyle w:val="TextHeading2"/>
      </w:pPr>
    </w:p>
    <w:p w14:paraId="2A0E3652" w14:textId="77777777" w:rsidR="00540B8E" w:rsidRDefault="005314F1">
      <w:pPr>
        <w:pStyle w:val="Heading2"/>
      </w:pPr>
      <w:bookmarkStart w:id="2081" w:name="525960939319335894"/>
      <w:bookmarkStart w:id="2082" w:name="_Toc218523886"/>
    </w:p>
    <w:p w14:paraId="7E46B76F" w14:textId="77777777" w:rsidR="00540B8E" w:rsidRDefault="005314F1">
      <w:pPr>
        <w:pStyle w:val="TextHeading2"/>
      </w:pPr>
    </w:p>
    <w:p w14:paraId="79F820BF" w14:textId="77777777" w:rsidR="00540B8E" w:rsidRDefault="005314F1">
      <w:pPr>
        <w:pStyle w:val="TextHeading2"/>
      </w:pPr>
    </w:p>
    <w:p w14:paraId="3F0D3027" w14:textId="77777777" w:rsidR="00540B8E" w:rsidRDefault="005314F1">
      <w:pPr>
        <w:pStyle w:val="TextHeading2"/>
      </w:pPr>
    </w:p>
    <w:p w14:paraId="77FD303E" w14:textId="77777777" w:rsidR="00540B8E" w:rsidRDefault="005314F1">
      <w:pPr>
        <w:pStyle w:val="TextHeading2"/>
      </w:pPr>
    </w:p>
    <w:p w14:paraId="47309FD4" w14:textId="77777777" w:rsidR="00540B8E" w:rsidRDefault="005314F1">
      <w:pPr>
        <w:pStyle w:val="TextHeading2"/>
      </w:pPr>
    </w:p>
    <w:p w14:paraId="2F7051AC" w14:textId="77777777" w:rsidR="00540B8E" w:rsidRDefault="005314F1">
      <w:pPr>
        <w:pStyle w:val="TextHeading2"/>
      </w:pPr>
    </w:p>
    <w:p w14:paraId="02F9FC2B" w14:textId="77777777" w:rsidR="00540B8E" w:rsidRDefault="005314F1">
      <w:pPr>
        <w:pStyle w:val="Heading2"/>
      </w:pPr>
      <w:bookmarkStart w:id="2097" w:name="10528271791407886506"/>
      <w:bookmarkStart w:id="2098" w:name="_Toc218523887"/>
    </w:p>
    <w:p w14:paraId="4B4BB870" w14:textId="77777777" w:rsidR="00540B8E" w:rsidRDefault="005314F1">
      <w:pPr>
        <w:pStyle w:val="TextHeading2"/>
      </w:pPr>
    </w:p>
    <w:p w14:paraId="32EF9115" w14:textId="77777777" w:rsidR="00540B8E" w:rsidRDefault="005314F1">
      <w:pPr>
        <w:pStyle w:val="TextHeading2"/>
      </w:pPr>
    </w:p>
    <w:p w14:paraId="2B9DAECB" w14:textId="77777777" w:rsidR="00540B8E" w:rsidRDefault="005314F1">
      <w:pPr>
        <w:pStyle w:val="TextHeading2"/>
      </w:pPr>
    </w:p>
    <w:p w14:paraId="5B476541" w14:textId="77777777" w:rsidR="00540B8E" w:rsidRDefault="005314F1">
      <w:pPr>
        <w:pStyle w:val="TextHeading2"/>
      </w:pPr>
    </w:p>
    <w:p w14:paraId="5D0461B4" w14:textId="77777777" w:rsidR="00540B8E" w:rsidRDefault="005314F1">
      <w:pPr>
        <w:pStyle w:val="TextHeading2"/>
      </w:pPr>
    </w:p>
    <w:p w14:paraId="0C25103C" w14:textId="77777777" w:rsidR="00540B8E" w:rsidRDefault="005314F1">
      <w:pPr>
        <w:pStyle w:val="TextHeading2"/>
      </w:pPr>
    </w:p>
    <w:p w14:paraId="04EC791C" w14:textId="77777777" w:rsidR="00540B8E" w:rsidRDefault="005314F1">
      <w:pPr>
        <w:pStyle w:val="TextHeading2"/>
      </w:pPr>
    </w:p>
    <w:p w14:paraId="7EEEDA32" w14:textId="77777777" w:rsidR="00540B8E" w:rsidRDefault="005314F1">
      <w:pPr>
        <w:pStyle w:val="TextHeading2"/>
      </w:pPr>
    </w:p>
    <w:p w14:paraId="2C35A4C1" w14:textId="77777777" w:rsidR="00540B8E" w:rsidRDefault="005314F1">
      <w:pPr>
        <w:pStyle w:val="Heading2"/>
      </w:pPr>
      <w:bookmarkStart w:id="2117" w:name="16425602339623949416"/>
      <w:bookmarkStart w:id="2118" w:name="_Ref289678612"/>
      <w:bookmarkStart w:id="2119" w:name="_Toc218523888"/>
    </w:p>
    <w:p w14:paraId="20FE4BDE" w14:textId="77777777" w:rsidR="00540B8E" w:rsidRDefault="005314F1">
      <w:pPr>
        <w:pStyle w:val="TextHeading2"/>
      </w:pPr>
    </w:p>
    <w:p w14:paraId="56B14FA0" w14:textId="77777777" w:rsidR="00540B8E" w:rsidRDefault="005314F1">
      <w:pPr>
        <w:pStyle w:val="TextHeading2"/>
      </w:pPr>
    </w:p>
    <w:p w14:paraId="6B488E01" w14:textId="77777777" w:rsidR="00540B8E" w:rsidRDefault="005314F1">
      <w:pPr>
        <w:pStyle w:val="TextHeading2"/>
      </w:pPr>
    </w:p>
    <w:p w14:paraId="597CB73F" w14:textId="77777777" w:rsidR="00540B8E" w:rsidRDefault="005314F1">
      <w:pPr>
        <w:pStyle w:val="TextHeading2"/>
      </w:pPr>
    </w:p>
    <w:p w14:paraId="208EC188" w14:textId="77777777" w:rsidR="00540B8E" w:rsidRDefault="005314F1">
      <w:pPr>
        <w:pStyle w:val="TextHeading2"/>
      </w:pPr>
    </w:p>
    <w:p w14:paraId="1FA3497D" w14:textId="77777777" w:rsidR="00540B8E" w:rsidRDefault="005314F1">
      <w:pPr>
        <w:pStyle w:val="Heading2"/>
      </w:pPr>
      <w:bookmarkStart w:id="2132" w:name="16426801399388223261"/>
      <w:bookmarkStart w:id="2133" w:name="_Toc218523889"/>
    </w:p>
    <w:p w14:paraId="5646F409" w14:textId="77777777" w:rsidR="00540B8E" w:rsidRDefault="005314F1">
      <w:pPr>
        <w:pStyle w:val="TextHeading2"/>
      </w:pPr>
    </w:p>
    <w:p w14:paraId="7B0CDCE0" w14:textId="77777777" w:rsidR="00540B8E" w:rsidRDefault="005314F1">
      <w:pPr>
        <w:pStyle w:val="Heading2"/>
      </w:pPr>
      <w:bookmarkStart w:id="2138" w:name="16427281023293932799"/>
      <w:bookmarkStart w:id="2139" w:name="_Toc218523890"/>
    </w:p>
    <w:p w14:paraId="378274E3" w14:textId="77777777" w:rsidR="00540B8E" w:rsidRDefault="005314F1">
      <w:pPr>
        <w:pStyle w:val="TextHeading2"/>
      </w:pPr>
    </w:p>
    <w:p w14:paraId="22CAF784" w14:textId="77777777" w:rsidR="00540B8E" w:rsidRDefault="005314F1">
      <w:pPr>
        <w:pStyle w:val="TextHeading2"/>
      </w:pPr>
    </w:p>
    <w:p w14:paraId="5F864EA1" w14:textId="77777777" w:rsidR="00540B8E" w:rsidRDefault="005314F1">
      <w:pPr>
        <w:pStyle w:val="TextHeading2"/>
      </w:pPr>
    </w:p>
    <w:p w14:paraId="3E8361DC" w14:textId="77777777" w:rsidR="00540B8E" w:rsidRDefault="005314F1">
      <w:pPr>
        <w:pStyle w:val="TextHeading2"/>
      </w:pPr>
    </w:p>
    <w:p w14:paraId="514E19ED" w14:textId="77777777" w:rsidR="00540B8E" w:rsidRDefault="005314F1">
      <w:pPr>
        <w:pStyle w:val="TextHeading2"/>
      </w:pPr>
    </w:p>
    <w:p w14:paraId="3C456D3E" w14:textId="77777777" w:rsidR="00540B8E" w:rsidRDefault="005314F1">
      <w:pPr>
        <w:pStyle w:val="Heading2"/>
      </w:pPr>
      <w:bookmarkStart w:id="2152" w:name="3879066557564717938"/>
      <w:bookmarkStart w:id="2153" w:name="_Toc498602103"/>
      <w:bookmarkStart w:id="2154" w:name="_Toc218523891"/>
    </w:p>
    <w:p w14:paraId="4E7CBCB0" w14:textId="77777777" w:rsidR="00540B8E" w:rsidRDefault="005314F1">
      <w:pPr>
        <w:pStyle w:val="TextHeading2"/>
      </w:pPr>
    </w:p>
    <w:p w14:paraId="225F8BA0" w14:textId="77777777" w:rsidR="00540B8E" w:rsidRDefault="005314F1">
      <w:pPr>
        <w:pStyle w:val="Heading2"/>
      </w:pPr>
      <w:bookmarkStart w:id="2159" w:name="3879546181470427476"/>
      <w:bookmarkStart w:id="2160" w:name="_Toc218523892"/>
    </w:p>
    <w:p w14:paraId="467C2AE1" w14:textId="77777777" w:rsidR="00540B8E" w:rsidRDefault="005314F1">
      <w:pPr>
        <w:pStyle w:val="TextHeading2"/>
      </w:pPr>
    </w:p>
    <w:p w14:paraId="2485C498" w14:textId="77777777" w:rsidR="00540B8E" w:rsidRDefault="005314F1">
      <w:pPr>
        <w:pStyle w:val="TextHeading2"/>
      </w:pPr>
    </w:p>
    <w:p w14:paraId="3AD3C04E" w14:textId="77777777" w:rsidR="00540B8E" w:rsidRDefault="005314F1">
      <w:pPr>
        <w:pStyle w:val="Heading2"/>
      </w:pPr>
      <w:bookmarkStart w:id="2167" w:name="2255482304109870232"/>
      <w:bookmarkStart w:id="2168" w:name="_Toc218523893"/>
    </w:p>
    <w:p w14:paraId="688535F1" w14:textId="77777777" w:rsidR="00540B8E" w:rsidRDefault="005314F1">
      <w:pPr>
        <w:pStyle w:val="TextHeading2"/>
      </w:pPr>
    </w:p>
    <w:p w14:paraId="597354F0" w14:textId="77777777" w:rsidR="00540B8E" w:rsidRDefault="005314F1">
      <w:pPr>
        <w:pStyle w:val="Heading2"/>
      </w:pPr>
      <w:bookmarkStart w:id="2173" w:name="3179475505703776809"/>
      <w:bookmarkStart w:id="2174" w:name="_Toc218523894"/>
    </w:p>
    <w:p w14:paraId="388E54BA" w14:textId="77777777" w:rsidR="00540B8E" w:rsidRDefault="005314F1">
      <w:pPr>
        <w:pStyle w:val="TextHeading2"/>
      </w:pPr>
    </w:p>
    <w:p w14:paraId="47553FBB" w14:textId="77777777" w:rsidR="00540B8E" w:rsidRDefault="005314F1">
      <w:pPr>
        <w:pStyle w:val="TextHeading3"/>
      </w:pPr>
    </w:p>
    <w:p w14:paraId="2C7AD2CF" w14:textId="77777777" w:rsidR="00540B8E" w:rsidRDefault="005314F1">
      <w:pPr>
        <w:pStyle w:val="TextHeading3"/>
      </w:pPr>
    </w:p>
    <w:p w14:paraId="7EF61BEC" w14:textId="77777777" w:rsidR="00540B8E" w:rsidRDefault="005314F1">
      <w:pPr>
        <w:pStyle w:val="TextHeading3"/>
      </w:pPr>
    </w:p>
    <w:p w14:paraId="429A2CF0" w14:textId="77777777" w:rsidR="00540B8E" w:rsidRDefault="005314F1">
      <w:pPr>
        <w:pStyle w:val="TextHeading3"/>
      </w:pPr>
    </w:p>
    <w:p w14:paraId="2FBAC4F0" w14:textId="77777777" w:rsidR="00540B8E" w:rsidRDefault="005314F1">
      <w:pPr>
        <w:pStyle w:val="TextHeading3"/>
      </w:pPr>
    </w:p>
    <w:p w14:paraId="2B21E52F" w14:textId="77777777" w:rsidR="00540B8E" w:rsidRDefault="005314F1">
      <w:pPr>
        <w:pStyle w:val="TextHeading2"/>
      </w:pPr>
    </w:p>
    <w:p w14:paraId="4E62062E" w14:textId="77777777" w:rsidR="00540B8E" w:rsidRDefault="005314F1">
      <w:pPr>
        <w:pStyle w:val="Heading2"/>
      </w:pPr>
      <w:bookmarkStart w:id="2191" w:name="3880265617328991783"/>
      <w:bookmarkStart w:id="2192" w:name="_Ref289678626"/>
      <w:bookmarkStart w:id="2193" w:name="_Toc218523895"/>
    </w:p>
    <w:p w14:paraId="2193DED7" w14:textId="77777777" w:rsidR="00540B8E" w:rsidRDefault="005314F1">
      <w:pPr>
        <w:pStyle w:val="TextHeading2"/>
      </w:pPr>
    </w:p>
    <w:p w14:paraId="40D8A690" w14:textId="77777777" w:rsidR="00540B8E" w:rsidRDefault="005314F1">
      <w:pPr>
        <w:pStyle w:val="TextHeading2"/>
      </w:pPr>
    </w:p>
    <w:p w14:paraId="527AAE97" w14:textId="77777777" w:rsidR="00540B8E" w:rsidRDefault="005314F1">
      <w:pPr>
        <w:pStyle w:val="TextHeading2"/>
      </w:pPr>
    </w:p>
    <w:p w14:paraId="4788AD3F" w14:textId="77777777" w:rsidR="00540B8E" w:rsidRDefault="005314F1">
      <w:pPr>
        <w:pStyle w:val="TextHeading2"/>
      </w:pPr>
    </w:p>
    <w:p w14:paraId="616B3448" w14:textId="77777777" w:rsidR="00540B8E" w:rsidRDefault="005314F1">
      <w:pPr>
        <w:pStyle w:val="Heading2"/>
      </w:pPr>
      <w:bookmarkStart w:id="2204" w:name="9778555413356473769"/>
      <w:bookmarkStart w:id="2205" w:name="_Toc218523896"/>
    </w:p>
    <w:p w14:paraId="68C1ABA9" w14:textId="77777777" w:rsidR="00540B8E" w:rsidRDefault="005314F1">
      <w:pPr>
        <w:pStyle w:val="TextHeading2"/>
      </w:pPr>
    </w:p>
    <w:p w14:paraId="68E355BF" w14:textId="77777777" w:rsidR="00540B8E" w:rsidRDefault="005314F1">
      <w:pPr>
        <w:pStyle w:val="TextHeading2"/>
      </w:pPr>
    </w:p>
    <w:p w14:paraId="745D7B0B" w14:textId="77777777" w:rsidR="00D62A0F" w:rsidRDefault="005314F1">
      <w:pPr>
        <w:pStyle w:val="TextHeading2"/>
      </w:pPr>
    </w:p>
    <w:p w14:paraId="41463C19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3E7C6286" w14:textId="77777777" w:rsidR="00540B8E" w:rsidRDefault="005314F1">
      <w:pPr>
        <w:pStyle w:val="TextHeading2"/>
      </w:pPr>
    </w:p>
    <w:p w14:paraId="44DC878B" w14:textId="77777777" w:rsidR="00540B8E" w:rsidRDefault="005314F1">
      <w:pPr>
        <w:pStyle w:val="TextHeading2"/>
      </w:pPr>
    </w:p>
    <w:p w14:paraId="5B48C9AB" w14:textId="77777777" w:rsidR="00540B8E" w:rsidRDefault="005314F1">
      <w:pPr>
        <w:pStyle w:val="Heading2"/>
      </w:pPr>
      <w:bookmarkStart w:id="2220" w:name="9779994285073602383"/>
      <w:bookmarkStart w:id="2221" w:name="_Toc218523897"/>
    </w:p>
    <w:p w14:paraId="126D8DB9" w14:textId="77777777" w:rsidR="00540B8E" w:rsidRDefault="005314F1">
      <w:pPr>
        <w:pStyle w:val="TextHeading2"/>
      </w:pPr>
    </w:p>
    <w:p w14:paraId="0FE2BB91" w14:textId="77777777" w:rsidR="00540B8E" w:rsidRDefault="005314F1">
      <w:pPr>
        <w:pStyle w:val="TextHeading2"/>
      </w:pPr>
    </w:p>
    <w:p w14:paraId="0842567D" w14:textId="77777777" w:rsidR="00540B8E" w:rsidRDefault="005314F1">
      <w:pPr>
        <w:pStyle w:val="TextHeading2"/>
      </w:pPr>
    </w:p>
    <w:p w14:paraId="73FC9E59" w14:textId="77777777" w:rsidR="00540B8E" w:rsidRDefault="005314F1">
      <w:pPr>
        <w:pStyle w:val="TextHeading2"/>
      </w:pPr>
    </w:p>
    <w:p w14:paraId="3D53AB3A" w14:textId="77777777" w:rsidR="00540B8E" w:rsidRDefault="005314F1">
      <w:pPr>
        <w:pStyle w:val="Heading2"/>
      </w:pPr>
      <w:bookmarkStart w:id="2232" w:name="4103468707297683386"/>
      <w:bookmarkStart w:id="2233" w:name="_Ref289678646"/>
      <w:bookmarkStart w:id="2234" w:name="_Toc218523898"/>
    </w:p>
    <w:p w14:paraId="4DDCA351" w14:textId="77777777" w:rsidR="00540B8E" w:rsidRDefault="005314F1">
      <w:pPr>
        <w:pStyle w:val="TextHeading2"/>
      </w:pPr>
    </w:p>
    <w:p w14:paraId="24722CB3" w14:textId="77777777" w:rsidR="00D62A0F" w:rsidRDefault="005314F1">
      <w:pPr>
        <w:pStyle w:val="TextHeading2"/>
      </w:pPr>
    </w:p>
    <w:p w14:paraId="4B299370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150A034F" w14:textId="77777777" w:rsidR="00540B8E" w:rsidRDefault="005314F1">
      <w:pPr>
        <w:pStyle w:val="TextHeading2"/>
      </w:pPr>
    </w:p>
    <w:p w14:paraId="3C2DBC73" w14:textId="77777777" w:rsidR="00540B8E" w:rsidRDefault="005314F1">
      <w:pPr>
        <w:pStyle w:val="TextHeading2"/>
      </w:pPr>
    </w:p>
    <w:p w14:paraId="41A35DF2" w14:textId="77777777" w:rsidR="00540B8E" w:rsidRDefault="005314F1">
      <w:pPr>
        <w:pStyle w:val="Heading2"/>
      </w:pPr>
      <w:bookmarkStart w:id="2247" w:name="15678284081101084369"/>
      <w:bookmarkStart w:id="2248" w:name="_Toc218523899"/>
    </w:p>
    <w:p w14:paraId="3357E269" w14:textId="77777777" w:rsidR="00540B8E" w:rsidRDefault="005314F1">
      <w:pPr>
        <w:pStyle w:val="TextHeading2"/>
      </w:pPr>
    </w:p>
    <w:p w14:paraId="4D959349" w14:textId="77777777" w:rsidR="00540B8E" w:rsidRDefault="005314F1">
      <w:pPr>
        <w:pStyle w:val="Heading2"/>
      </w:pPr>
      <w:bookmarkStart w:id="2253" w:name="5027461908891589963"/>
      <w:bookmarkStart w:id="2254" w:name="_Toc218523900"/>
    </w:p>
    <w:p w14:paraId="7E4039BF" w14:textId="77777777" w:rsidR="00540B8E" w:rsidRDefault="005314F1">
      <w:pPr>
        <w:pStyle w:val="TextHeading2"/>
      </w:pPr>
    </w:p>
    <w:p w14:paraId="00F4599D" w14:textId="77777777" w:rsidR="00540B8E" w:rsidRDefault="005314F1">
      <w:pPr>
        <w:pStyle w:val="TextHeading2"/>
      </w:pPr>
    </w:p>
    <w:p w14:paraId="391E8DDD" w14:textId="77777777" w:rsidR="00540B8E" w:rsidRDefault="005314F1">
      <w:pPr>
        <w:pStyle w:val="Heading3"/>
      </w:pPr>
      <w:bookmarkStart w:id="2261" w:name="5028181344750154270"/>
    </w:p>
    <w:p w14:paraId="6435291B" w14:textId="77777777" w:rsidR="00540B8E" w:rsidRDefault="005314F1">
      <w:pPr>
        <w:pStyle w:val="TextHeading3"/>
      </w:pPr>
    </w:p>
    <w:p w14:paraId="6676E399" w14:textId="77777777" w:rsidR="00540B8E" w:rsidRDefault="005314F1">
      <w:pPr>
        <w:pStyle w:val="TextHeading4"/>
      </w:pPr>
    </w:p>
    <w:p w14:paraId="7A0648E8" w14:textId="77777777" w:rsidR="00D62A0F" w:rsidRDefault="005314F1">
      <w:pPr>
        <w:pStyle w:val="TextHeading4"/>
      </w:pPr>
    </w:p>
    <w:p w14:paraId="5E27F4CD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3DE7345D" w14:textId="77777777" w:rsidR="00540B8E" w:rsidRDefault="005314F1">
      <w:pPr>
        <w:pStyle w:val="Heading3"/>
      </w:pPr>
      <w:bookmarkStart w:id="2272" w:name="5029140592561573346"/>
    </w:p>
    <w:p w14:paraId="69D0B018" w14:textId="77777777" w:rsidR="00540B8E" w:rsidRDefault="005314F1">
      <w:pPr>
        <w:pStyle w:val="TextHeading3"/>
      </w:pPr>
    </w:p>
    <w:p w14:paraId="06008088" w14:textId="77777777" w:rsidR="00540B8E" w:rsidRDefault="005314F1">
      <w:pPr>
        <w:pStyle w:val="TextHeading4"/>
      </w:pPr>
    </w:p>
    <w:p w14:paraId="5C4FA5E4" w14:textId="77777777" w:rsidR="00540B8E" w:rsidRDefault="005314F1">
      <w:pPr>
        <w:pStyle w:val="TextHeading4"/>
      </w:pPr>
    </w:p>
    <w:p w14:paraId="769BF66A" w14:textId="77777777" w:rsidR="00540B8E" w:rsidRDefault="005314F1">
      <w:pPr>
        <w:pStyle w:val="TextHeading4"/>
      </w:pPr>
    </w:p>
    <w:p w14:paraId="58493180" w14:textId="77777777" w:rsidR="00540B8E" w:rsidRDefault="005314F1">
      <w:pPr>
        <w:pStyle w:val="TextHeading3"/>
      </w:pPr>
    </w:p>
    <w:p w14:paraId="0AFCD20C" w14:textId="77777777" w:rsidR="00540B8E" w:rsidRDefault="005314F1">
      <w:pPr>
        <w:pStyle w:val="Heading4"/>
      </w:pPr>
      <w:bookmarkStart w:id="2285" w:name="10752169824249246719"/>
    </w:p>
    <w:p w14:paraId="2012C1F8" w14:textId="77777777" w:rsidR="00540B8E" w:rsidRDefault="005314F1">
      <w:pPr>
        <w:pStyle w:val="TextHeading4"/>
      </w:pPr>
    </w:p>
    <w:p w14:paraId="0AA815FF" w14:textId="77777777" w:rsidR="00540B8E" w:rsidRDefault="005314F1">
      <w:pPr>
        <w:pStyle w:val="TextHeading4"/>
      </w:pPr>
    </w:p>
    <w:p w14:paraId="6D609560" w14:textId="77777777" w:rsidR="00540B8E" w:rsidRDefault="005314F1">
      <w:pPr>
        <w:pStyle w:val="Heading4"/>
      </w:pPr>
      <w:bookmarkStart w:id="2292" w:name="10752889260107811026"/>
    </w:p>
    <w:p w14:paraId="2D4F777E" w14:textId="77777777" w:rsidR="00D62A0F" w:rsidRDefault="005314F1">
      <w:pPr>
        <w:pStyle w:val="TextHeading4"/>
      </w:pPr>
    </w:p>
    <w:p w14:paraId="5CA7DABD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2E7F66D1" w14:textId="77777777" w:rsidR="00540B8E" w:rsidRDefault="005314F1">
      <w:pPr>
        <w:pStyle w:val="TextHeading4"/>
      </w:pPr>
    </w:p>
    <w:p w14:paraId="689837D1" w14:textId="77777777" w:rsidR="00540B8E" w:rsidRDefault="005314F1">
      <w:pPr>
        <w:pStyle w:val="TextHeading4"/>
      </w:pPr>
    </w:p>
    <w:p w14:paraId="32A2293D" w14:textId="77777777" w:rsidR="00540B8E" w:rsidRDefault="005314F1">
      <w:pPr>
        <w:pStyle w:val="Heading4"/>
      </w:pPr>
      <w:bookmarkStart w:id="2303" w:name="16650939244182438243"/>
    </w:p>
    <w:p w14:paraId="1214DA9C" w14:textId="77777777" w:rsidR="00540B8E" w:rsidRDefault="005314F1">
      <w:pPr>
        <w:pStyle w:val="TextHeading4"/>
      </w:pPr>
    </w:p>
    <w:p w14:paraId="45135728" w14:textId="77777777" w:rsidR="00540B8E" w:rsidRDefault="005314F1">
      <w:pPr>
        <w:pStyle w:val="Heading4"/>
      </w:pPr>
      <w:bookmarkStart w:id="2308" w:name="16651418868088147781"/>
    </w:p>
    <w:p w14:paraId="1203741F" w14:textId="77777777" w:rsidR="00540B8E" w:rsidRDefault="005314F1">
      <w:pPr>
        <w:pStyle w:val="TextHeading4"/>
      </w:pPr>
    </w:p>
    <w:p w14:paraId="298A93E4" w14:textId="77777777" w:rsidR="00540B8E" w:rsidRDefault="005314F1">
      <w:pPr>
        <w:pStyle w:val="Heading3"/>
      </w:pPr>
      <w:bookmarkStart w:id="2313" w:name="16651898491993857319"/>
    </w:p>
    <w:p w14:paraId="4458685F" w14:textId="77777777" w:rsidR="00540B8E" w:rsidRDefault="005314F1">
      <w:pPr>
        <w:pStyle w:val="TextHeading3"/>
      </w:pPr>
    </w:p>
    <w:p w14:paraId="0EA8D67D" w14:textId="77777777" w:rsidR="00540B8E" w:rsidRDefault="005314F1">
      <w:pPr>
        <w:pStyle w:val="Heading4"/>
      </w:pPr>
      <w:bookmarkStart w:id="2318" w:name="16652378115899566857"/>
    </w:p>
    <w:p w14:paraId="7E3921F1" w14:textId="77777777" w:rsidR="00540B8E" w:rsidRDefault="005314F1">
      <w:pPr>
        <w:pStyle w:val="TextHeading4"/>
      </w:pPr>
    </w:p>
    <w:p w14:paraId="70D82504" w14:textId="77777777" w:rsidR="00540B8E" w:rsidRDefault="005314F1">
      <w:pPr>
        <w:pStyle w:val="Heading4"/>
      </w:pPr>
      <w:bookmarkStart w:id="2323" w:name="16652857739805276395"/>
    </w:p>
    <w:p w14:paraId="2F10FE12" w14:textId="77777777" w:rsidR="00540B8E" w:rsidRDefault="005314F1">
      <w:pPr>
        <w:pStyle w:val="TextHeading4"/>
      </w:pPr>
    </w:p>
    <w:p w14:paraId="39EFB681" w14:textId="77777777" w:rsidR="00540B8E" w:rsidRDefault="005314F1">
      <w:pPr>
        <w:pStyle w:val="Heading4"/>
      </w:pPr>
      <w:bookmarkStart w:id="2328" w:name="4103684026264642458"/>
    </w:p>
    <w:p w14:paraId="3C395505" w14:textId="77777777" w:rsidR="00540B8E" w:rsidRDefault="005314F1">
      <w:pPr>
        <w:pStyle w:val="TextHeading4"/>
      </w:pPr>
    </w:p>
    <w:p w14:paraId="7E7F78B4" w14:textId="77777777" w:rsidR="00540B8E" w:rsidRDefault="005314F1">
      <w:pPr>
        <w:pStyle w:val="Heading2"/>
      </w:pPr>
      <w:bookmarkStart w:id="2333" w:name="15678763705006793907"/>
      <w:bookmarkStart w:id="2334" w:name="_Toc509399691"/>
      <w:bookmarkStart w:id="2335" w:name="_Ref66932266"/>
      <w:bookmarkStart w:id="2336" w:name="_Ref221925266"/>
      <w:bookmarkStart w:id="2337" w:name="_Ref290475876"/>
      <w:bookmarkStart w:id="2338" w:name="_Toc509399693"/>
      <w:bookmarkStart w:id="2339" w:name="_Toc218523901"/>
    </w:p>
    <w:p w14:paraId="7B469410" w14:textId="77777777" w:rsidR="00540B8E" w:rsidRDefault="005314F1">
      <w:pPr>
        <w:pStyle w:val="TextHeading2"/>
      </w:pPr>
    </w:p>
    <w:p w14:paraId="5DAB219F" w14:textId="77777777" w:rsidR="00540B8E" w:rsidRDefault="005314F1">
      <w:pPr>
        <w:pStyle w:val="Heading3"/>
      </w:pPr>
      <w:bookmarkStart w:id="2344" w:name="15679243328912503445"/>
    </w:p>
    <w:p w14:paraId="0935BBB0" w14:textId="77777777" w:rsidR="00540B8E" w:rsidRDefault="005314F1">
      <w:pPr>
        <w:pStyle w:val="TextHeading3"/>
      </w:pPr>
    </w:p>
    <w:p w14:paraId="6D6E0A21" w14:textId="77777777" w:rsidR="00540B8E" w:rsidRDefault="005314F1">
      <w:pPr>
        <w:pStyle w:val="Heading3"/>
      </w:pPr>
      <w:bookmarkStart w:id="2349" w:name="3130069615371869508"/>
    </w:p>
    <w:p w14:paraId="318780DC" w14:textId="77777777" w:rsidR="00540B8E" w:rsidRDefault="005314F1">
      <w:pPr>
        <w:pStyle w:val="TextHeading3"/>
      </w:pPr>
    </w:p>
    <w:p w14:paraId="36674EEA" w14:textId="77777777" w:rsidR="00540B8E" w:rsidRDefault="005314F1">
      <w:pPr>
        <w:pStyle w:val="Heading3"/>
      </w:pPr>
      <w:bookmarkStart w:id="2354" w:name="3130549239277579046"/>
    </w:p>
    <w:p w14:paraId="344B3C6D" w14:textId="77777777" w:rsidR="00540B8E" w:rsidRDefault="005314F1">
      <w:pPr>
        <w:pStyle w:val="TextHeading3"/>
      </w:pPr>
    </w:p>
    <w:p w14:paraId="4559FE22" w14:textId="77777777" w:rsidR="00540B8E" w:rsidRDefault="005314F1">
      <w:pPr>
        <w:pStyle w:val="Heading3"/>
      </w:pPr>
      <w:bookmarkStart w:id="2359" w:name="3131028863183288584"/>
    </w:p>
    <w:p w14:paraId="287744B5" w14:textId="77777777" w:rsidR="00540B8E" w:rsidRDefault="005314F1">
      <w:pPr>
        <w:pStyle w:val="TextHeading3"/>
      </w:pPr>
    </w:p>
    <w:p w14:paraId="02938BE1" w14:textId="77777777" w:rsidR="00540B8E" w:rsidRDefault="005314F1">
      <w:pPr>
        <w:pStyle w:val="TextHeading3"/>
      </w:pPr>
    </w:p>
    <w:p w14:paraId="7169EC16" w14:textId="77777777" w:rsidR="00540B8E" w:rsidRDefault="005314F1">
      <w:pPr>
        <w:pStyle w:val="Heading3"/>
      </w:pPr>
      <w:bookmarkStart w:id="2366" w:name="3131748299041852891"/>
    </w:p>
    <w:p w14:paraId="0792EE6D" w14:textId="77777777" w:rsidR="00540B8E" w:rsidRDefault="005314F1">
      <w:pPr>
        <w:pStyle w:val="TextHeading3"/>
      </w:pPr>
    </w:p>
    <w:p w14:paraId="2AD17B54" w14:textId="77777777" w:rsidR="00540B8E" w:rsidRDefault="005314F1">
      <w:pPr>
        <w:pStyle w:val="TextHeading3"/>
      </w:pPr>
    </w:p>
    <w:p w14:paraId="4175140A" w14:textId="77777777" w:rsidR="00540B8E" w:rsidRDefault="005314F1">
      <w:pPr>
        <w:pStyle w:val="Heading3"/>
      </w:pPr>
      <w:bookmarkStart w:id="2373" w:name="9029558471163625339"/>
    </w:p>
    <w:p w14:paraId="438EAB42" w14:textId="77777777" w:rsidR="00540B8E" w:rsidRDefault="005314F1">
      <w:pPr>
        <w:pStyle w:val="TextHeading3"/>
      </w:pPr>
    </w:p>
    <w:p w14:paraId="534CE4D5" w14:textId="77777777" w:rsidR="00540B8E" w:rsidRDefault="005314F1">
      <w:pPr>
        <w:pStyle w:val="TextHeading3"/>
      </w:pPr>
    </w:p>
    <w:p w14:paraId="47F3A1C2" w14:textId="77777777" w:rsidR="00540B8E" w:rsidRDefault="005314F1">
      <w:pPr>
        <w:pStyle w:val="TextHeading3"/>
        <w:sectPr w:rsidR="00540B8E">
          <w:footerReference w:type="default" r:id="rId24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68917C45" w14:textId="77777777" w:rsidR="00540B8E" w:rsidRDefault="005314F1">
      <w:pPr>
        <w:pStyle w:val="Heading1"/>
      </w:pPr>
    </w:p>
    <w:p w14:paraId="30595961" w14:textId="77777777" w:rsidR="00540B8E" w:rsidRDefault="005314F1">
      <w:pPr>
        <w:pStyle w:val="Heading2"/>
      </w:pPr>
      <w:bookmarkStart w:id="2387" w:name="8409673738367728109"/>
      <w:bookmarkStart w:id="2388" w:name="_Ref224207089"/>
      <w:bookmarkStart w:id="2389" w:name="_Toc218523903"/>
    </w:p>
    <w:p w14:paraId="6EC6B0CF" w14:textId="77777777" w:rsidR="00540B8E" w:rsidRDefault="005314F1">
      <w:pPr>
        <w:pStyle w:val="TextHeading2"/>
      </w:pPr>
    </w:p>
    <w:p w14:paraId="5779D57B" w14:textId="77777777" w:rsidR="00540B8E" w:rsidRDefault="005314F1">
      <w:pPr>
        <w:pStyle w:val="TextHeading2"/>
      </w:pPr>
    </w:p>
    <w:p w14:paraId="77FFB941" w14:textId="77777777" w:rsidR="00540B8E" w:rsidRDefault="005314F1">
      <w:pPr>
        <w:pStyle w:val="Heading2"/>
      </w:pPr>
      <w:bookmarkStart w:id="2396" w:name="12494780197587110398"/>
      <w:bookmarkStart w:id="2397" w:name="_Toc507273150"/>
      <w:bookmarkStart w:id="2398" w:name="_Toc516883695"/>
      <w:bookmarkStart w:id="2399" w:name="_Toc516995847"/>
      <w:bookmarkStart w:id="2400" w:name="_Ref215994518"/>
      <w:bookmarkStart w:id="2401" w:name="_Toc218523904"/>
    </w:p>
    <w:p w14:paraId="2872F032" w14:textId="77777777" w:rsidR="00540B8E" w:rsidRDefault="005314F1">
      <w:pPr>
        <w:pStyle w:val="TextHeading2"/>
      </w:pPr>
    </w:p>
    <w:p w14:paraId="5C75721F" w14:textId="77777777" w:rsidR="00540B8E" w:rsidRDefault="005314F1">
      <w:pPr>
        <w:pStyle w:val="TextHeading2"/>
      </w:pPr>
    </w:p>
    <w:p w14:paraId="20A805CD" w14:textId="77777777" w:rsidR="00540B8E" w:rsidRDefault="005314F1">
      <w:pPr>
        <w:pStyle w:val="Heading2"/>
      </w:pPr>
      <w:bookmarkStart w:id="2408" w:name="4531370239331921013"/>
      <w:bookmarkStart w:id="2409" w:name="_Toc507273151"/>
      <w:bookmarkStart w:id="2410" w:name="_Ref510336743"/>
      <w:bookmarkStart w:id="2411" w:name="_Toc516883696"/>
      <w:bookmarkStart w:id="2412" w:name="_Ref516884395"/>
      <w:bookmarkStart w:id="2413" w:name="_Toc516995848"/>
      <w:bookmarkStart w:id="2414" w:name="_Toc218523905"/>
    </w:p>
    <w:p w14:paraId="68F34A95" w14:textId="77777777" w:rsidR="00540B8E" w:rsidRDefault="005314F1">
      <w:pPr>
        <w:pStyle w:val="TextHeading2"/>
      </w:pPr>
      <w:bookmarkStart w:id="2417" w:name="_Toc507273152"/>
    </w:p>
    <w:p w14:paraId="58813069" w14:textId="77777777" w:rsidR="00540B8E" w:rsidRDefault="005314F1">
      <w:pPr>
        <w:pStyle w:val="TextHeading2"/>
      </w:pPr>
    </w:p>
    <w:p w14:paraId="6F2B16C4" w14:textId="77777777" w:rsidR="00540B8E" w:rsidRDefault="005314F1">
      <w:pPr>
        <w:pStyle w:val="TextHeading3"/>
      </w:pPr>
    </w:p>
    <w:p w14:paraId="6315493F" w14:textId="77777777" w:rsidR="00540B8E" w:rsidRDefault="005314F1">
      <w:pPr>
        <w:pStyle w:val="TextHeading3"/>
      </w:pPr>
    </w:p>
    <w:p w14:paraId="42A7F33E" w14:textId="77777777" w:rsidR="00540B8E" w:rsidRDefault="005314F1">
      <w:pPr>
        <w:pStyle w:val="TextHeading3"/>
      </w:pPr>
    </w:p>
    <w:p w14:paraId="402B66F1" w14:textId="77777777" w:rsidR="00540B8E" w:rsidRDefault="005314F1">
      <w:pPr>
        <w:pStyle w:val="TextHeading2"/>
      </w:pPr>
    </w:p>
    <w:p w14:paraId="5C190816" w14:textId="77777777" w:rsidR="00540B8E" w:rsidRDefault="005314F1">
      <w:pPr>
        <w:pStyle w:val="Heading2"/>
      </w:pPr>
      <w:bookmarkStart w:id="2430" w:name="17534628511985456090"/>
      <w:bookmarkStart w:id="2431" w:name="_Toc218523906"/>
    </w:p>
    <w:p w14:paraId="47581A58" w14:textId="77777777" w:rsidR="00540B8E" w:rsidRDefault="005314F1">
      <w:pPr>
        <w:pStyle w:val="TextHeading2"/>
      </w:pPr>
    </w:p>
    <w:p w14:paraId="19F78075" w14:textId="77777777" w:rsidR="00540B8E" w:rsidRDefault="005314F1">
      <w:pPr>
        <w:pStyle w:val="TextHeading2"/>
      </w:pPr>
      <w:bookmarkStart w:id="2436" w:name="_Toc507273153"/>
    </w:p>
    <w:p w14:paraId="4707BDDA" w14:textId="77777777" w:rsidR="00540B8E" w:rsidRDefault="005314F1">
      <w:pPr>
        <w:pStyle w:val="Heading2"/>
      </w:pPr>
      <w:bookmarkStart w:id="2439" w:name="18045822805407794221"/>
      <w:bookmarkStart w:id="2440" w:name="_Ref25562755"/>
      <w:bookmarkStart w:id="2441" w:name="_Toc218523907"/>
    </w:p>
    <w:p w14:paraId="0F0B3AA0" w14:textId="77777777" w:rsidR="00540B8E" w:rsidRDefault="005314F1">
      <w:pPr>
        <w:pStyle w:val="TextHeading2"/>
      </w:pPr>
    </w:p>
    <w:p w14:paraId="3CD4CB37" w14:textId="77777777" w:rsidR="00540B8E" w:rsidRDefault="005314F1">
      <w:pPr>
        <w:pStyle w:val="TextHeading2"/>
      </w:pPr>
    </w:p>
    <w:p w14:paraId="4A84D492" w14:textId="77777777" w:rsidR="00540B8E" w:rsidRDefault="005314F1">
      <w:pPr>
        <w:pStyle w:val="TextHeading2"/>
      </w:pPr>
    </w:p>
    <w:p w14:paraId="64DBCBD7" w14:textId="77777777" w:rsidR="00540B8E" w:rsidRDefault="005314F1">
      <w:pPr>
        <w:pStyle w:val="Heading2"/>
      </w:pPr>
      <w:bookmarkStart w:id="2450" w:name="14711227157375540305"/>
      <w:bookmarkStart w:id="2451" w:name="_Toc218523908"/>
    </w:p>
    <w:p w14:paraId="5F27D909" w14:textId="77777777" w:rsidR="00540B8E" w:rsidRDefault="005314F1">
      <w:pPr>
        <w:pStyle w:val="TextHeading2"/>
      </w:pPr>
    </w:p>
    <w:p w14:paraId="16BE179F" w14:textId="77777777" w:rsidR="00540B8E" w:rsidRDefault="005314F1">
      <w:pPr>
        <w:pStyle w:val="Heading2"/>
      </w:pPr>
      <w:bookmarkStart w:id="2456" w:name="18046782053219213297"/>
      <w:bookmarkStart w:id="2457" w:name="_Toc507273156"/>
      <w:bookmarkStart w:id="2458" w:name="_Toc516883701"/>
      <w:bookmarkStart w:id="2459" w:name="_Toc516995851"/>
      <w:bookmarkStart w:id="2460" w:name="_Toc218523909"/>
    </w:p>
    <w:p w14:paraId="159CF114" w14:textId="77777777" w:rsidR="00D62A0F" w:rsidRDefault="005314F1">
      <w:pPr>
        <w:pStyle w:val="TextHeading2"/>
      </w:pPr>
    </w:p>
    <w:p w14:paraId="40D9363A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68021E1E" w14:textId="77777777" w:rsidR="00540B8E" w:rsidRDefault="005314F1">
      <w:pPr>
        <w:pStyle w:val="Heading3"/>
      </w:pPr>
      <w:bookmarkStart w:id="2467" w:name="18047261677124922835"/>
    </w:p>
    <w:p w14:paraId="344A56F1" w14:textId="77777777" w:rsidR="00540B8E" w:rsidRDefault="005314F1">
      <w:pPr>
        <w:pStyle w:val="TextHeading3"/>
      </w:pPr>
      <w:bookmarkStart w:id="2470" w:name="_Ref508081865"/>
    </w:p>
    <w:p w14:paraId="22F62090" w14:textId="77777777" w:rsidR="00540B8E" w:rsidRDefault="005314F1">
      <w:pPr>
        <w:pStyle w:val="TextHeading3"/>
      </w:pPr>
    </w:p>
    <w:p w14:paraId="574BF2F4" w14:textId="77777777" w:rsidR="00540B8E" w:rsidRDefault="005314F1">
      <w:pPr>
        <w:pStyle w:val="Heading3"/>
      </w:pPr>
      <w:bookmarkStart w:id="2475" w:name="12355012403618773758"/>
      <w:bookmarkStart w:id="2476" w:name="_Ref236888864"/>
    </w:p>
    <w:p w14:paraId="17B44ECA" w14:textId="77777777" w:rsidR="00540B8E" w:rsidRDefault="005314F1">
      <w:pPr>
        <w:pStyle w:val="TextHeading3"/>
      </w:pPr>
    </w:p>
    <w:p w14:paraId="7B3F4E2E" w14:textId="77777777" w:rsidR="00540B8E" w:rsidRDefault="005314F1">
      <w:pPr>
        <w:pStyle w:val="TextHeading4"/>
      </w:pPr>
    </w:p>
    <w:p w14:paraId="46A740C2" w14:textId="77777777" w:rsidR="00540B8E" w:rsidRDefault="005314F1">
      <w:pPr>
        <w:pStyle w:val="TextHeading4"/>
      </w:pPr>
    </w:p>
    <w:p w14:paraId="196C2AAB" w14:textId="77777777" w:rsidR="00540B8E" w:rsidRDefault="005314F1">
      <w:pPr>
        <w:pStyle w:val="TextHeading3"/>
      </w:pPr>
    </w:p>
    <w:p w14:paraId="65ADB3F1" w14:textId="77777777" w:rsidR="00540B8E" w:rsidRDefault="005314F1">
      <w:pPr>
        <w:pStyle w:val="Heading3"/>
      </w:pPr>
      <w:bookmarkStart w:id="2487" w:name="319866794696311454"/>
    </w:p>
    <w:p w14:paraId="53DD0BE0" w14:textId="77777777" w:rsidR="00540B8E" w:rsidRDefault="005314F1">
      <w:pPr>
        <w:pStyle w:val="TextHeading3"/>
      </w:pPr>
    </w:p>
    <w:p w14:paraId="621D7CB8" w14:textId="77777777" w:rsidR="00540B8E" w:rsidRDefault="005314F1">
      <w:pPr>
        <w:pStyle w:val="Heading3"/>
      </w:pPr>
      <w:bookmarkStart w:id="2492" w:name="2908140585832009827"/>
    </w:p>
    <w:p w14:paraId="204691B6" w14:textId="77777777" w:rsidR="00540B8E" w:rsidRDefault="005314F1">
      <w:pPr>
        <w:pStyle w:val="TextHeading3"/>
      </w:pPr>
    </w:p>
    <w:p w14:paraId="4E50B80D" w14:textId="77777777" w:rsidR="00540B8E" w:rsidRDefault="005314F1">
      <w:pPr>
        <w:pStyle w:val="Heading3"/>
      </w:pPr>
      <w:bookmarkStart w:id="2497" w:name="3091846399478031185"/>
    </w:p>
    <w:p w14:paraId="09B1A8C3" w14:textId="77777777" w:rsidR="00540B8E" w:rsidRDefault="005314F1">
      <w:pPr>
        <w:pStyle w:val="TextHeading3"/>
      </w:pPr>
    </w:p>
    <w:p w14:paraId="7FA3F2BD" w14:textId="77777777" w:rsidR="00540B8E" w:rsidRDefault="005314F1">
      <w:pPr>
        <w:pStyle w:val="Heading3"/>
      </w:pPr>
      <w:bookmarkStart w:id="2502" w:name="2973381361080752369"/>
    </w:p>
    <w:p w14:paraId="4FA43BD0" w14:textId="77777777" w:rsidR="00540B8E" w:rsidRDefault="005314F1">
      <w:pPr>
        <w:pStyle w:val="TextHeading3"/>
      </w:pPr>
    </w:p>
    <w:p w14:paraId="6A977DD7" w14:textId="77777777" w:rsidR="00540B8E" w:rsidRDefault="005314F1">
      <w:pPr>
        <w:pStyle w:val="TextHeading4"/>
      </w:pPr>
    </w:p>
    <w:p w14:paraId="50C394CB" w14:textId="77777777" w:rsidR="00540B8E" w:rsidRDefault="005314F1">
      <w:pPr>
        <w:pStyle w:val="TextHeading4"/>
      </w:pPr>
    </w:p>
    <w:p w14:paraId="7A301AF7" w14:textId="77777777" w:rsidR="00540B8E" w:rsidRDefault="005314F1">
      <w:pPr>
        <w:pStyle w:val="TextHeading4"/>
      </w:pPr>
    </w:p>
    <w:p w14:paraId="2287732A" w14:textId="77777777" w:rsidR="00540B8E" w:rsidRDefault="005314F1">
      <w:pPr>
        <w:pStyle w:val="TextHeading4"/>
      </w:pPr>
    </w:p>
    <w:p w14:paraId="4159C848" w14:textId="77777777" w:rsidR="00540B8E" w:rsidRDefault="005314F1">
      <w:pPr>
        <w:pStyle w:val="TextHeading3"/>
      </w:pPr>
    </w:p>
    <w:p w14:paraId="2C654A93" w14:textId="77777777" w:rsidR="00540B8E" w:rsidRDefault="005314F1">
      <w:pPr>
        <w:pStyle w:val="Heading3"/>
      </w:pPr>
      <w:bookmarkStart w:id="2517" w:name="2908620209737719365"/>
    </w:p>
    <w:p w14:paraId="44EAA9C4" w14:textId="77777777" w:rsidR="00540B8E" w:rsidRDefault="005314F1">
      <w:pPr>
        <w:pStyle w:val="TextHeading3"/>
      </w:pPr>
    </w:p>
    <w:p w14:paraId="797F9F2A" w14:textId="77777777" w:rsidR="00540B8E" w:rsidRDefault="005314F1">
      <w:pPr>
        <w:pStyle w:val="TextHeading4"/>
      </w:pPr>
    </w:p>
    <w:p w14:paraId="3009FBBB" w14:textId="77777777" w:rsidR="00540B8E" w:rsidRDefault="005314F1">
      <w:pPr>
        <w:pStyle w:val="TextHeading4"/>
      </w:pPr>
    </w:p>
    <w:p w14:paraId="0A0AF6F3" w14:textId="77777777" w:rsidR="00540B8E" w:rsidRDefault="005314F1">
      <w:pPr>
        <w:pStyle w:val="TextHeading4"/>
      </w:pPr>
    </w:p>
    <w:p w14:paraId="61B07CBA" w14:textId="77777777" w:rsidR="00540B8E" w:rsidRDefault="005314F1">
      <w:pPr>
        <w:pStyle w:val="TextHeading3"/>
      </w:pPr>
    </w:p>
    <w:p w14:paraId="4AADCB1B" w14:textId="77777777" w:rsidR="00540B8E" w:rsidRDefault="005314F1">
      <w:pPr>
        <w:pStyle w:val="Heading3"/>
      </w:pPr>
      <w:bookmarkStart w:id="2530" w:name="7593347369050285254"/>
    </w:p>
    <w:p w14:paraId="085594FE" w14:textId="77777777" w:rsidR="00540B8E" w:rsidRDefault="005314F1">
      <w:pPr>
        <w:pStyle w:val="TextHeading3"/>
      </w:pPr>
    </w:p>
    <w:p w14:paraId="56418101" w14:textId="77777777" w:rsidR="00540B8E" w:rsidRDefault="005314F1">
      <w:pPr>
        <w:pStyle w:val="Heading3"/>
      </w:pPr>
      <w:bookmarkStart w:id="2535" w:name="2910059081454847979"/>
      <w:bookmarkStart w:id="2536" w:name="_Ref223002369"/>
    </w:p>
    <w:p w14:paraId="29FEEE10" w14:textId="77777777" w:rsidR="00540B8E" w:rsidRDefault="005314F1">
      <w:pPr>
        <w:pStyle w:val="TextHeading3"/>
      </w:pPr>
    </w:p>
    <w:p w14:paraId="33FFA877" w14:textId="77777777" w:rsidR="00540B8E" w:rsidRDefault="005314F1">
      <w:pPr>
        <w:pStyle w:val="Heading4"/>
      </w:pPr>
      <w:bookmarkStart w:id="2541" w:name="8807629441623765658"/>
    </w:p>
    <w:p w14:paraId="71EEB019" w14:textId="77777777" w:rsidR="00540B8E" w:rsidRDefault="005314F1">
      <w:pPr>
        <w:pStyle w:val="TextHeading4"/>
      </w:pPr>
    </w:p>
    <w:p w14:paraId="6CE6AB3C" w14:textId="77777777" w:rsidR="005314F1" w:rsidRDefault="005314F1" w:rsidP="00D62A0F">
      <w:pPr>
        <w:pStyle w:val="TextHeading4"/>
      </w:pPr>
    </w:p>
    <w:p w14:paraId="68441C3F" w14:textId="77777777" w:rsidR="00540B8E" w:rsidRDefault="005314F1">
      <w:pPr>
        <w:pStyle w:val="Heading4"/>
      </w:pPr>
      <w:bookmarkStart w:id="2548" w:name="8808348877482329965"/>
    </w:p>
    <w:p w14:paraId="17FC9C0B" w14:textId="77777777" w:rsidR="005314F1" w:rsidRDefault="005314F1" w:rsidP="00D62A0F">
      <w:pPr>
        <w:pStyle w:val="TextHeading4"/>
      </w:pPr>
    </w:p>
    <w:p w14:paraId="50FB0ED6" w14:textId="77777777" w:rsidR="00540B8E" w:rsidRDefault="005314F1">
      <w:pPr>
        <w:pStyle w:val="Heading4"/>
      </w:pPr>
      <w:bookmarkStart w:id="2553" w:name="8808828501388039503"/>
    </w:p>
    <w:p w14:paraId="4A751476" w14:textId="77777777" w:rsidR="00540B8E" w:rsidRDefault="005314F1">
      <w:pPr>
        <w:pStyle w:val="TextHeading4"/>
      </w:pPr>
    </w:p>
    <w:p w14:paraId="089EE237" w14:textId="77777777" w:rsidR="00D62A0F" w:rsidRDefault="005314F1" w:rsidP="00D62A0F">
      <w:pPr>
        <w:pStyle w:val="TextHeading4"/>
      </w:pPr>
    </w:p>
    <w:p w14:paraId="5259084F" w14:textId="77777777" w:rsidR="005314F1" w:rsidRPr="00D62A0F" w:rsidRDefault="00D62A0F" w:rsidP="00D62A0F">
      <w:pPr>
        <w:spacing w:after="200" w:line="276" w:lineRule="auto"/>
        <w:rPr>
          <w:szCs w:val="20"/>
        </w:rPr>
      </w:pPr>
    </w:p>
    <w:p w14:paraId="3CA09E9C" w14:textId="77777777" w:rsidR="00540B8E" w:rsidRDefault="005314F1">
      <w:pPr>
        <w:pStyle w:val="Heading3"/>
      </w:pPr>
      <w:bookmarkStart w:id="2562" w:name="8809547937246603810"/>
    </w:p>
    <w:p w14:paraId="78F18D53" w14:textId="77777777" w:rsidR="005314F1" w:rsidRPr="00D62A0F" w:rsidRDefault="005314F1" w:rsidP="00D62A0F">
      <w:pPr>
        <w:pStyle w:val="TextHeading3"/>
        <w:rPr>
          <w:rFonts w:ascii="Book Antiqua" w:hAnsi="Book Antiqua" w:cs="Book Antiqua"/>
        </w:rPr>
      </w:pPr>
    </w:p>
    <w:p w14:paraId="65C7B45E" w14:textId="77777777" w:rsidR="00540B8E" w:rsidRDefault="005314F1">
      <w:pPr>
        <w:pStyle w:val="Heading3"/>
      </w:pPr>
      <w:bookmarkStart w:id="2567" w:name="14707118297415521489"/>
    </w:p>
    <w:p w14:paraId="395F66B8" w14:textId="77777777" w:rsidR="00540B8E" w:rsidRDefault="005314F1">
      <w:pPr>
        <w:pStyle w:val="TextHeading3"/>
      </w:pPr>
      <w:bookmarkStart w:id="2570" w:name="_Ref509487277"/>
    </w:p>
    <w:p w14:paraId="1BF48241" w14:textId="77777777" w:rsidR="00540B8E" w:rsidRDefault="005314F1">
      <w:pPr>
        <w:pStyle w:val="TextHeading3"/>
      </w:pPr>
    </w:p>
    <w:p w14:paraId="0E35B030" w14:textId="77777777" w:rsidR="005314F1" w:rsidRDefault="005314F1" w:rsidP="00D62A0F">
      <w:pPr>
        <w:pStyle w:val="TextHeading3"/>
      </w:pPr>
    </w:p>
    <w:p w14:paraId="3CB4DA3C" w14:textId="77777777" w:rsidR="00540B8E" w:rsidRDefault="005314F1">
      <w:pPr>
        <w:pStyle w:val="Heading3"/>
      </w:pPr>
      <w:bookmarkStart w:id="2577" w:name="10365326973832004985"/>
    </w:p>
    <w:p w14:paraId="0124FD80" w14:textId="77777777" w:rsidR="005314F1" w:rsidRDefault="005314F1" w:rsidP="00D62A0F">
      <w:pPr>
        <w:pStyle w:val="TextHeading3"/>
      </w:pPr>
    </w:p>
    <w:p w14:paraId="031DD8D7" w14:textId="77777777" w:rsidR="00540B8E" w:rsidRDefault="005314F1">
      <w:pPr>
        <w:pStyle w:val="Heading3"/>
      </w:pPr>
      <w:bookmarkStart w:id="2582" w:name="14708077545226940565"/>
    </w:p>
    <w:p w14:paraId="2B147292" w14:textId="77777777" w:rsidR="005314F1" w:rsidRDefault="005314F1" w:rsidP="00D62A0F">
      <w:pPr>
        <w:pStyle w:val="TextHeading3"/>
      </w:pPr>
    </w:p>
    <w:p w14:paraId="4A7C0E6F" w14:textId="77777777" w:rsidR="00540B8E" w:rsidRDefault="005314F1">
      <w:pPr>
        <w:pStyle w:val="Heading3"/>
      </w:pPr>
      <w:bookmarkStart w:id="2587" w:name="8398875532246913015"/>
    </w:p>
    <w:p w14:paraId="14429D25" w14:textId="77777777" w:rsidR="005314F1" w:rsidRDefault="005314F1" w:rsidP="00D62A0F">
      <w:pPr>
        <w:pStyle w:val="TextHeading3"/>
      </w:pPr>
    </w:p>
    <w:p w14:paraId="5A934405" w14:textId="77777777" w:rsidR="00540B8E" w:rsidRDefault="005314F1">
      <w:pPr>
        <w:pStyle w:val="Heading3"/>
      </w:pPr>
      <w:bookmarkStart w:id="2592" w:name="14708557169132650103"/>
      <w:bookmarkStart w:id="2593" w:name="_Ref335134988"/>
    </w:p>
    <w:p w14:paraId="5EA55AC4" w14:textId="77777777" w:rsidR="00540B8E" w:rsidRDefault="005314F1">
      <w:pPr>
        <w:pStyle w:val="TextHeading3"/>
      </w:pPr>
    </w:p>
    <w:p w14:paraId="08980113" w14:textId="77777777" w:rsidR="00540B8E" w:rsidRDefault="005314F1">
      <w:pPr>
        <w:pStyle w:val="TextHeading4"/>
      </w:pPr>
    </w:p>
    <w:p w14:paraId="4A6DF0A5" w14:textId="77777777" w:rsidR="00540B8E" w:rsidRDefault="005314F1">
      <w:pPr>
        <w:pStyle w:val="TextHeading4"/>
      </w:pPr>
    </w:p>
    <w:p w14:paraId="76B5D35D" w14:textId="77777777" w:rsidR="00540B8E" w:rsidRDefault="005314F1">
      <w:pPr>
        <w:pStyle w:val="TextHeading4"/>
      </w:pPr>
    </w:p>
    <w:p w14:paraId="387A866E" w14:textId="77777777" w:rsidR="00540B8E" w:rsidRDefault="005314F1">
      <w:pPr>
        <w:pStyle w:val="TextHeading4"/>
      </w:pPr>
    </w:p>
    <w:p w14:paraId="4F83F62A" w14:textId="77777777" w:rsidR="005314F1" w:rsidRDefault="005314F1" w:rsidP="00D62A0F">
      <w:pPr>
        <w:pStyle w:val="TextHeading3"/>
      </w:pPr>
    </w:p>
    <w:p w14:paraId="148778AF" w14:textId="77777777" w:rsidR="00540B8E" w:rsidRDefault="005314F1">
      <w:pPr>
        <w:pStyle w:val="Heading3"/>
      </w:pPr>
      <w:bookmarkStart w:id="2608" w:name="2160342703403435242"/>
    </w:p>
    <w:p w14:paraId="2C2D99BB" w14:textId="77777777" w:rsidR="005314F1" w:rsidRDefault="005314F1" w:rsidP="00D62A0F">
      <w:pPr>
        <w:pStyle w:val="TextHeading3"/>
      </w:pPr>
    </w:p>
    <w:p w14:paraId="6C6F71B3" w14:textId="77777777" w:rsidR="00540B8E" w:rsidRDefault="005314F1">
      <w:pPr>
        <w:pStyle w:val="Heading3"/>
      </w:pPr>
      <w:bookmarkStart w:id="2613" w:name="2160822327309144780"/>
    </w:p>
    <w:p w14:paraId="0A69C6E8" w14:textId="77777777" w:rsidR="005314F1" w:rsidRDefault="005314F1" w:rsidP="00D62A0F">
      <w:pPr>
        <w:pStyle w:val="TextHeading3"/>
      </w:pPr>
    </w:p>
    <w:p w14:paraId="170074E5" w14:textId="77777777" w:rsidR="00540B8E" w:rsidRDefault="005314F1">
      <w:pPr>
        <w:pStyle w:val="Heading3"/>
      </w:pPr>
      <w:bookmarkStart w:id="2618" w:name="14866827943404259054"/>
    </w:p>
    <w:p w14:paraId="07913B07" w14:textId="77777777" w:rsidR="005314F1" w:rsidRDefault="005314F1" w:rsidP="00D62A0F">
      <w:pPr>
        <w:pStyle w:val="TextHeading3"/>
      </w:pPr>
    </w:p>
    <w:p w14:paraId="69923A1B" w14:textId="77777777" w:rsidR="00540B8E" w:rsidRDefault="005314F1">
      <w:pPr>
        <w:pStyle w:val="Heading3"/>
      </w:pPr>
      <w:bookmarkStart w:id="2623" w:name="14748362905006980238"/>
    </w:p>
    <w:p w14:paraId="29CC115A" w14:textId="77777777" w:rsidR="005314F1" w:rsidRDefault="005314F1" w:rsidP="00D62A0F">
      <w:pPr>
        <w:pStyle w:val="TextHeading3"/>
      </w:pPr>
    </w:p>
    <w:p w14:paraId="14C2609F" w14:textId="77777777" w:rsidR="00540B8E" w:rsidRDefault="005314F1">
      <w:pPr>
        <w:pStyle w:val="Heading3"/>
      </w:pPr>
      <w:bookmarkStart w:id="2628" w:name="18444335711382606546"/>
    </w:p>
    <w:p w14:paraId="00016CB6" w14:textId="77777777" w:rsidR="005314F1" w:rsidRDefault="005314F1" w:rsidP="00D62A0F">
      <w:pPr>
        <w:pStyle w:val="TextHeading3"/>
      </w:pPr>
    </w:p>
    <w:p w14:paraId="51B43764" w14:textId="77777777" w:rsidR="00540B8E" w:rsidRDefault="005314F1">
      <w:pPr>
        <w:pStyle w:val="Heading3"/>
      </w:pPr>
      <w:bookmarkStart w:id="2633" w:name="1845578040860868084"/>
    </w:p>
    <w:p w14:paraId="09BDD6CB" w14:textId="77777777" w:rsidR="005314F1" w:rsidRDefault="005314F1" w:rsidP="00D62A0F">
      <w:pPr>
        <w:pStyle w:val="TextHeading3"/>
      </w:pPr>
    </w:p>
    <w:p w14:paraId="52E5D474" w14:textId="77777777" w:rsidR="000605E6" w:rsidRPr="00CC0220" w:rsidRDefault="000605E6" w:rsidP="000605E6">
      <w:pPr>
        <w:pStyle w:val="Heading3"/>
        <w:spacing w:line="276" w:lineRule="auto"/>
        <w:rPr>
          <w:rFonts w:cs="Arial"/>
        </w:rPr>
      </w:pPr>
      <w:bookmarkStart w:id="2638" w:name="_Hlk216456277"/>
      <w:bookmarkStart w:id="2639" w:name="_Toc216873531"/>
      <w:bookmarkStart w:id="2640" w:name="2161781575120563856"/>
    </w:p>
    <w:p w14:paraId="56145482" w14:textId="77777777" w:rsidR="000605E6" w:rsidRPr="00CC0220" w:rsidRDefault="000605E6" w:rsidP="000605E6">
      <w:pPr>
        <w:pStyle w:val="TextHeading3"/>
        <w:spacing w:line="276" w:lineRule="auto"/>
        <w:ind w:firstLine="840"/>
      </w:pPr>
      <w:bookmarkStart w:id="2643" w:name="_Hlk216463300"/>
      <w:bookmarkStart w:id="2644" w:name="_Hlk216456265"/>
    </w:p>
    <w:p w14:paraId="64FAEE6B" w14:textId="77777777" w:rsidR="000605E6" w:rsidRPr="00D62A0F" w:rsidRDefault="000605E6" w:rsidP="00D62A0F">
      <w:pPr>
        <w:shd w:val="clear" w:color="auto" w:fill="FFFFFF"/>
        <w:spacing w:line="276" w:lineRule="auto"/>
        <w:ind w:left="1560" w:right="702"/>
        <w:jc w:val="both"/>
        <w:rPr>
          <w:bdr w:val="none" w:sz="0" w:space="0" w:color="auto" w:frame="1"/>
        </w:rPr>
      </w:pPr>
    </w:p>
    <w:p w14:paraId="09996DFE" w14:textId="77777777" w:rsidR="000605E6" w:rsidRPr="00CC0220" w:rsidRDefault="000605E6" w:rsidP="000605E6">
      <w:pPr>
        <w:shd w:val="clear" w:color="auto" w:fill="FFFFFF"/>
        <w:spacing w:line="276" w:lineRule="auto"/>
        <w:ind w:left="1560" w:right="702"/>
        <w:jc w:val="both"/>
      </w:pPr>
    </w:p>
    <w:p w14:paraId="5E1D6B0F" w14:textId="77777777" w:rsidR="000605E6" w:rsidRPr="00D62A0F" w:rsidRDefault="000605E6" w:rsidP="00D62A0F">
      <w:pPr>
        <w:shd w:val="clear" w:color="auto" w:fill="FFFFFF"/>
        <w:spacing w:line="276" w:lineRule="auto"/>
        <w:ind w:left="1560" w:right="702"/>
        <w:jc w:val="both"/>
      </w:pPr>
    </w:p>
    <w:p w14:paraId="29A10AB9" w14:textId="77777777" w:rsidR="000605E6" w:rsidRPr="00CC0220" w:rsidRDefault="000605E6" w:rsidP="000605E6">
      <w:pPr>
        <w:shd w:val="clear" w:color="auto" w:fill="FFFFFF"/>
        <w:spacing w:line="276" w:lineRule="auto"/>
        <w:ind w:left="1560" w:right="702"/>
        <w:jc w:val="both"/>
        <w:rPr>
          <w:bdr w:val="none" w:sz="0" w:space="0" w:color="auto" w:frame="1"/>
        </w:rPr>
      </w:pPr>
    </w:p>
    <w:p w14:paraId="222520BE" w14:textId="77777777" w:rsidR="000605E6" w:rsidRPr="00D62A0F" w:rsidRDefault="000605E6" w:rsidP="00D62A0F">
      <w:pPr>
        <w:shd w:val="clear" w:color="auto" w:fill="FFFFFF" w:themeFill="background1"/>
        <w:spacing w:line="276" w:lineRule="auto"/>
        <w:ind w:left="1560" w:right="702"/>
        <w:jc w:val="both"/>
      </w:pPr>
    </w:p>
    <w:p w14:paraId="0565E215" w14:textId="77777777" w:rsidR="000605E6" w:rsidRPr="00CC0220" w:rsidRDefault="000605E6" w:rsidP="000605E6">
      <w:pPr>
        <w:shd w:val="clear" w:color="auto" w:fill="FFFFFF"/>
        <w:spacing w:line="276" w:lineRule="auto"/>
        <w:ind w:left="1560"/>
        <w:jc w:val="both"/>
        <w:rPr>
          <w:bdr w:val="none" w:sz="0" w:space="0" w:color="auto" w:frame="1"/>
        </w:rPr>
      </w:pPr>
    </w:p>
    <w:p w14:paraId="309EF6ED" w14:textId="77777777" w:rsidR="000605E6" w:rsidRPr="00CC0220" w:rsidRDefault="000605E6" w:rsidP="00D62A0F">
      <w:pPr>
        <w:shd w:val="clear" w:color="auto" w:fill="FFFFFF"/>
        <w:spacing w:line="276" w:lineRule="auto"/>
        <w:ind w:left="1560" w:right="702"/>
        <w:jc w:val="both"/>
        <w:rPr>
          <w:bdr w:val="none" w:sz="0" w:space="0" w:color="auto" w:frame="1"/>
        </w:rPr>
      </w:pPr>
    </w:p>
    <w:p w14:paraId="5D73BDE2" w14:textId="77777777" w:rsidR="000605E6" w:rsidRPr="00CC0220" w:rsidRDefault="000605E6" w:rsidP="000605E6">
      <w:pPr>
        <w:shd w:val="clear" w:color="auto" w:fill="FFFFFF"/>
        <w:spacing w:line="276" w:lineRule="auto"/>
        <w:ind w:left="1560" w:right="702"/>
        <w:jc w:val="both"/>
      </w:pPr>
    </w:p>
    <w:p w14:paraId="3C48747F" w14:textId="77777777" w:rsidR="000605E6" w:rsidRPr="00CC0220" w:rsidRDefault="000605E6" w:rsidP="000605E6">
      <w:pPr>
        <w:shd w:val="clear" w:color="auto" w:fill="FFFFFF"/>
        <w:spacing w:line="276" w:lineRule="auto"/>
        <w:ind w:left="1560" w:right="702"/>
        <w:jc w:val="both"/>
      </w:pPr>
    </w:p>
    <w:p w14:paraId="42AA0D78" w14:textId="77777777" w:rsidR="00540B8E" w:rsidRDefault="005314F1">
      <w:pPr>
        <w:pStyle w:val="Heading3"/>
      </w:pPr>
    </w:p>
    <w:p w14:paraId="10D38C90" w14:textId="77777777" w:rsidR="005314F1" w:rsidRDefault="005314F1" w:rsidP="00D62A0F">
      <w:pPr>
        <w:pStyle w:val="TextHeading3"/>
      </w:pPr>
    </w:p>
    <w:p w14:paraId="1EC42D3B" w14:textId="77777777" w:rsidR="00540B8E" w:rsidRDefault="005314F1">
      <w:pPr>
        <w:pStyle w:val="Heading3"/>
      </w:pPr>
      <w:bookmarkStart w:id="2669" w:name="8059351935289481535"/>
    </w:p>
    <w:p w14:paraId="6707FDC2" w14:textId="77777777" w:rsidR="005314F1" w:rsidRDefault="005314F1" w:rsidP="00D62A0F">
      <w:pPr>
        <w:pStyle w:val="TextHeading3"/>
      </w:pPr>
    </w:p>
    <w:p w14:paraId="389EE6B3" w14:textId="77777777" w:rsidR="00540B8E" w:rsidRDefault="005314F1">
      <w:pPr>
        <w:pStyle w:val="Heading3"/>
      </w:pPr>
      <w:bookmarkStart w:id="2674" w:name="8059831559195191073"/>
    </w:p>
    <w:p w14:paraId="43053818" w14:textId="77777777" w:rsidR="005314F1" w:rsidRDefault="005314F1" w:rsidP="00D62A0F">
      <w:pPr>
        <w:pStyle w:val="TextHeading3"/>
      </w:pPr>
      <w:bookmarkStart w:id="2677" w:name="_Toc507273157"/>
      <w:bookmarkStart w:id="2678" w:name="_Toc516883702"/>
      <w:bookmarkStart w:id="2679" w:name="_Toc516995852"/>
    </w:p>
    <w:p w14:paraId="3A45CD1B" w14:textId="77777777" w:rsidR="00540B8E" w:rsidRDefault="005314F1">
      <w:pPr>
        <w:pStyle w:val="Heading2"/>
      </w:pPr>
      <w:bookmarkStart w:id="2682" w:name="8060311183100900611"/>
      <w:bookmarkStart w:id="2683" w:name="_Toc218523910"/>
    </w:p>
    <w:p w14:paraId="22DA5D3A" w14:textId="77777777" w:rsidR="005314F1" w:rsidRPr="00D62A0F" w:rsidRDefault="005314F1">
      <w:pPr>
        <w:pStyle w:val="TextHeading2"/>
      </w:pPr>
    </w:p>
    <w:p w14:paraId="2E373A6F" w14:textId="77777777" w:rsidR="00540B8E" w:rsidRDefault="005314F1">
      <w:pPr>
        <w:pStyle w:val="Heading3"/>
      </w:pPr>
      <w:bookmarkStart w:id="2688" w:name="8060790807006610149"/>
    </w:p>
    <w:p w14:paraId="17C98F4A" w14:textId="77777777" w:rsidR="00540B8E" w:rsidRDefault="005314F1">
      <w:pPr>
        <w:pStyle w:val="TextHeading3"/>
      </w:pPr>
    </w:p>
    <w:p w14:paraId="2A8AD0FE" w14:textId="77777777" w:rsidR="005314F1" w:rsidRDefault="005314F1" w:rsidP="00D62A0F">
      <w:pPr>
        <w:pStyle w:val="TextHeading3"/>
      </w:pPr>
    </w:p>
    <w:p w14:paraId="2A806236" w14:textId="77777777" w:rsidR="00540B8E" w:rsidRDefault="005314F1">
      <w:pPr>
        <w:pStyle w:val="Heading3"/>
      </w:pPr>
      <w:bookmarkStart w:id="2695" w:name="13958600979128382597"/>
    </w:p>
    <w:p w14:paraId="1A448577" w14:textId="77777777" w:rsidR="005314F1" w:rsidRDefault="005314F1" w:rsidP="00D62A0F">
      <w:pPr>
        <w:pStyle w:val="TextHeading3"/>
      </w:pPr>
    </w:p>
    <w:p w14:paraId="51C0E385" w14:textId="77777777" w:rsidR="00540B8E" w:rsidRDefault="005314F1">
      <w:pPr>
        <w:pStyle w:val="Heading3"/>
      </w:pPr>
      <w:bookmarkStart w:id="2700" w:name="13959080603034092135"/>
    </w:p>
    <w:p w14:paraId="6FE5557B" w14:textId="77777777" w:rsidR="005314F1" w:rsidRDefault="005314F1" w:rsidP="00D62A0F">
      <w:pPr>
        <w:pStyle w:val="TextHeading3"/>
      </w:pPr>
    </w:p>
    <w:p w14:paraId="4C0D4CAA" w14:textId="77777777" w:rsidR="00540B8E" w:rsidRDefault="005314F1">
      <w:pPr>
        <w:pStyle w:val="Heading3"/>
      </w:pPr>
      <w:bookmarkStart w:id="2705" w:name="13959560226939801673"/>
    </w:p>
    <w:p w14:paraId="3542EEB3" w14:textId="77777777" w:rsidR="005314F1" w:rsidRDefault="005314F1" w:rsidP="00D62A0F">
      <w:pPr>
        <w:pStyle w:val="TextHeading3"/>
      </w:pPr>
    </w:p>
    <w:p w14:paraId="63CC13CE" w14:textId="77777777" w:rsidR="00540B8E" w:rsidRDefault="005314F1">
      <w:pPr>
        <w:pStyle w:val="Heading3"/>
      </w:pPr>
      <w:bookmarkStart w:id="2710" w:name="13960039850845511211"/>
      <w:bookmarkStart w:id="2711" w:name="_Ref280102695"/>
    </w:p>
    <w:p w14:paraId="2720AA51" w14:textId="77777777" w:rsidR="005314F1" w:rsidRPr="005314F1" w:rsidRDefault="005314F1" w:rsidP="00D62A0F">
      <w:pPr>
        <w:pStyle w:val="TextHeading3"/>
      </w:pPr>
    </w:p>
    <w:p w14:paraId="2B32AF28" w14:textId="77777777" w:rsidR="00540B8E" w:rsidRDefault="005314F1">
      <w:pPr>
        <w:pStyle w:val="Heading3"/>
      </w:pPr>
      <w:bookmarkStart w:id="2716" w:name="13960519474751220749"/>
    </w:p>
    <w:p w14:paraId="5276612E" w14:textId="77777777" w:rsidR="00540B8E" w:rsidRDefault="005314F1">
      <w:pPr>
        <w:pStyle w:val="TextHeading3"/>
        <w:keepNext/>
        <w:keepLines/>
      </w:pPr>
    </w:p>
    <w:p w14:paraId="227AFEC6" w14:textId="77777777" w:rsidR="00540B8E" w:rsidRDefault="005314F1">
      <w:pPr>
        <w:pStyle w:val="TextHeading2"/>
        <w:keepNext/>
        <w:keepLines/>
      </w:pPr>
      <w:bookmarkStart w:id="2721" w:name="BeginAcknowledgement"/>
    </w:p>
    <w:p w14:paraId="638CBC55" w14:textId="77777777" w:rsidR="00540B8E" w:rsidRDefault="005314F1">
      <w:pPr>
        <w:keepNext/>
        <w:keepLines/>
        <w:tabs>
          <w:tab w:val="left" w:pos="8640"/>
        </w:tabs>
        <w:spacing w:before="960"/>
        <w:ind w:left="3960"/>
        <w:rPr>
          <w:u w:val="single"/>
        </w:rPr>
      </w:pPr>
    </w:p>
    <w:p w14:paraId="2921F0E2" w14:textId="77777777" w:rsidR="00540B8E" w:rsidRDefault="005314F1">
      <w:pPr>
        <w:tabs>
          <w:tab w:val="left" w:pos="9360"/>
        </w:tabs>
        <w:spacing w:after="480"/>
        <w:ind w:left="3960"/>
      </w:pPr>
    </w:p>
    <w:p w14:paraId="1622C613" w14:textId="77777777" w:rsidR="00540B8E" w:rsidRDefault="005314F1">
      <w:pPr>
        <w:keepNext/>
        <w:keepLines/>
        <w:tabs>
          <w:tab w:val="left" w:pos="8640"/>
        </w:tabs>
        <w:spacing w:before="960"/>
        <w:ind w:left="3960"/>
        <w:rPr>
          <w:u w:val="single"/>
        </w:rPr>
      </w:pPr>
    </w:p>
    <w:p w14:paraId="4F1594AD" w14:textId="77777777" w:rsidR="00540B8E" w:rsidRDefault="005314F1">
      <w:pPr>
        <w:tabs>
          <w:tab w:val="left" w:pos="9360"/>
        </w:tabs>
        <w:spacing w:after="480"/>
        <w:ind w:left="3960"/>
      </w:pPr>
    </w:p>
    <w:p w14:paraId="09F59F85" w14:textId="77777777" w:rsidR="00540B8E" w:rsidRDefault="005314F1">
      <w:pPr>
        <w:pStyle w:val="TextHeading2"/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180"/>
        </w:tabs>
        <w:ind w:left="180" w:right="180"/>
        <w:rPr>
          <w:sz w:val="20"/>
        </w:rPr>
      </w:pPr>
    </w:p>
    <w:p w14:paraId="2EF56FA8" w14:textId="77777777" w:rsidR="00540B8E" w:rsidRDefault="005314F1">
      <w:pPr>
        <w:pStyle w:val="TextHeading2"/>
        <w:keepNext/>
        <w:tabs>
          <w:tab w:val="right" w:pos="4320"/>
        </w:tabs>
        <w:spacing w:after="0"/>
      </w:pPr>
    </w:p>
    <w:p w14:paraId="18C95EAB" w14:textId="77777777" w:rsidR="00540B8E" w:rsidRDefault="005314F1">
      <w:pPr>
        <w:pStyle w:val="TextHeading2"/>
        <w:keepNext/>
        <w:tabs>
          <w:tab w:val="right" w:pos="4320"/>
        </w:tabs>
        <w:spacing w:before="0"/>
      </w:pPr>
    </w:p>
    <w:p w14:paraId="00418969" w14:textId="77777777" w:rsidR="00540B8E" w:rsidRDefault="005314F1">
      <w:pPr>
        <w:pStyle w:val="TextHeading2"/>
        <w:keepNext/>
        <w:keepLines/>
      </w:pPr>
    </w:p>
    <w:p w14:paraId="6D4138F7" w14:textId="77777777" w:rsidR="00540B8E" w:rsidRDefault="005314F1">
      <w:pPr>
        <w:pStyle w:val="TextHeading2"/>
        <w:keepNext/>
        <w:keepLines/>
      </w:pPr>
    </w:p>
    <w:p w14:paraId="7A3341EE" w14:textId="77777777" w:rsidR="00540B8E" w:rsidRDefault="005314F1">
      <w:pPr>
        <w:pStyle w:val="TextHeading2"/>
        <w:keepNext/>
        <w:spacing w:after="7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5"/>
        <w:gridCol w:w="4410"/>
        <w:gridCol w:w="3135"/>
      </w:tblGrid>
      <w:tr w:rsidR="00540B8E" w14:paraId="571E2999" w14:textId="77777777">
        <w:trPr>
          <w:del w:id="2743" w:author="Moti Sorkin" w:date="2026-06-29T11:21:00Z" w16du:dateUtc="2026-06-29T15:21:00Z"/>
        </w:trPr>
        <w:tc>
          <w:tcPr>
            <w:tcW w:w="1136" w:type="dxa"/>
            <w:hideMark/>
          </w:tcPr>
          <w:p w14:paraId="1B754CC3" w14:textId="77777777" w:rsidR="00540B8E" w:rsidRDefault="005314F1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  <w:jc w:val="left"/>
            </w:pPr>
          </w:p>
        </w:tc>
        <w:tc>
          <w:tcPr>
            <w:tcW w:w="5002" w:type="dxa"/>
            <w:tcBorders>
              <w:bottom w:val="single" w:sz="4" w:space="0" w:color="auto"/>
            </w:tcBorders>
            <w:hideMark/>
          </w:tcPr>
          <w:p w14:paraId="7E0E8DB5" w14:textId="77777777" w:rsidR="00540B8E" w:rsidRDefault="00540B8E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</w:pPr>
          </w:p>
        </w:tc>
        <w:tc>
          <w:tcPr>
            <w:tcW w:w="3438" w:type="dxa"/>
            <w:hideMark/>
          </w:tcPr>
          <w:p w14:paraId="0F5F53CA" w14:textId="77777777" w:rsidR="00540B8E" w:rsidRDefault="005314F1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  <w:jc w:val="left"/>
            </w:pPr>
          </w:p>
        </w:tc>
      </w:tr>
    </w:tbl>
    <w:p w14:paraId="3B2EBBC8" w14:textId="77777777" w:rsidR="00540B8E" w:rsidRDefault="00540B8E">
      <w:pPr>
        <w:sectPr w:rsidR="00540B8E">
          <w:footerReference w:type="default" r:id="rId25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0AE6C266" w14:textId="77777777" w:rsidR="00540B8E" w:rsidRDefault="005314F1">
      <w:pPr>
        <w:tabs>
          <w:tab w:val="left" w:pos="8640"/>
        </w:tabs>
        <w:spacing w:after="360"/>
        <w:jc w:val="center"/>
        <w:rPr>
          <w:rFonts w:ascii="Arial" w:hAnsi="Arial" w:cs="Arial"/>
          <w:b/>
          <w:sz w:val="36"/>
        </w:rPr>
      </w:pPr>
    </w:p>
    <w:p w14:paraId="51BC7542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5EB3347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B1AFD83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057C78D0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13337E89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3989FF5F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7E16C2CA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A3BB312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F51A4C2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2A2AA3E8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0DED7AB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0049389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0A9CD580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3DB7441A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  <w:sectPr w:rsidR="00540B8E">
          <w:footerReference w:type="default" r:id="rId26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14:paraId="3ABC608E" w14:textId="77777777" w:rsidR="00540B8E" w:rsidRDefault="005314F1">
      <w:pPr>
        <w:tabs>
          <w:tab w:val="left" w:pos="8640"/>
        </w:tabs>
        <w:spacing w:after="360"/>
        <w:jc w:val="center"/>
        <w:rPr>
          <w:rFonts w:ascii="Arial" w:hAnsi="Arial" w:cs="Arial"/>
          <w:b/>
          <w:sz w:val="36"/>
        </w:rPr>
      </w:pPr>
    </w:p>
    <w:p w14:paraId="67D0E985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549B8D86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E913155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531E7A0C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533CF50D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491D3A1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970B482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03C9C416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E741FD6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77F63625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3B882EBD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  <w:sectPr w:rsidR="00540B8E">
          <w:footerReference w:type="default" r:id="rId27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14:paraId="7275E7E4" w14:textId="77777777" w:rsidR="00540B8E" w:rsidRDefault="005314F1">
      <w:pPr>
        <w:tabs>
          <w:tab w:val="left" w:pos="8640"/>
        </w:tabs>
        <w:spacing w:after="360"/>
        <w:jc w:val="center"/>
        <w:rPr>
          <w:rFonts w:ascii="Arial" w:hAnsi="Arial" w:cs="Arial"/>
          <w:b/>
          <w:sz w:val="36"/>
        </w:rPr>
      </w:pPr>
    </w:p>
    <w:p w14:paraId="304E10DD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3DE9AB81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86536B3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DF04BC3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369776C5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BB431DD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7AE9E45E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79EAD85D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17B6F7B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377099BA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75C63874" w14:textId="77777777" w:rsidR="00B10251" w:rsidRDefault="00B10251">
      <w:pPr>
        <w:sectPr w:rsidR="00B10251">
          <w:footerReference w:type="default" r:id="rId28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14:paraId="5070A9B5" w14:textId="77777777" w:rsidR="00540B8E" w:rsidRDefault="005314F1">
      <w:pPr>
        <w:pStyle w:val="TextHeading2"/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180"/>
        </w:tabs>
        <w:ind w:left="180" w:right="180"/>
        <w:rPr>
          <w:sz w:val="20"/>
        </w:rPr>
      </w:pPr>
    </w:p>
    <w:p w14:paraId="0D2B706E" w14:textId="77777777" w:rsidR="00540B8E" w:rsidRDefault="005314F1">
      <w:pPr>
        <w:pStyle w:val="TextHeading2"/>
        <w:keepNext/>
        <w:tabs>
          <w:tab w:val="right" w:pos="4320"/>
        </w:tabs>
        <w:spacing w:after="0"/>
      </w:pPr>
    </w:p>
    <w:p w14:paraId="5684E01C" w14:textId="77777777" w:rsidR="00540B8E" w:rsidRDefault="005314F1">
      <w:pPr>
        <w:pStyle w:val="TextHeading2"/>
        <w:keepNext/>
        <w:tabs>
          <w:tab w:val="right" w:pos="4320"/>
        </w:tabs>
        <w:spacing w:before="0"/>
      </w:pPr>
    </w:p>
    <w:p w14:paraId="42967C32" w14:textId="77777777" w:rsidR="00540B8E" w:rsidRDefault="005314F1">
      <w:pPr>
        <w:pStyle w:val="TextHeading2"/>
        <w:keepNext/>
        <w:keepLines/>
      </w:pPr>
    </w:p>
    <w:p w14:paraId="222764D4" w14:textId="77777777" w:rsidR="00540B8E" w:rsidRDefault="005314F1">
      <w:pPr>
        <w:pStyle w:val="TextHeading2"/>
        <w:keepNext/>
        <w:keepLines/>
      </w:pPr>
    </w:p>
    <w:p w14:paraId="5C53EA9C" w14:textId="77777777" w:rsidR="00540B8E" w:rsidRDefault="005314F1">
      <w:pPr>
        <w:pStyle w:val="TextHeading2"/>
        <w:keepNext/>
        <w:spacing w:after="7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"/>
        <w:gridCol w:w="4865"/>
        <w:gridCol w:w="3368"/>
      </w:tblGrid>
      <w:tr w:rsidR="00540B8E" w14:paraId="3F5725E7" w14:textId="77777777">
        <w:trPr>
          <w:del w:id="2839" w:author="Moti Sorkin" w:date="2026-06-29T11:21:00Z" w16du:dateUtc="2026-06-29T15:21:00Z"/>
        </w:trPr>
        <w:tc>
          <w:tcPr>
            <w:tcW w:w="1136" w:type="dxa"/>
            <w:hideMark/>
          </w:tcPr>
          <w:p w14:paraId="1A5C5B75" w14:textId="77777777" w:rsidR="00540B8E" w:rsidRDefault="005314F1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  <w:jc w:val="left"/>
            </w:pPr>
          </w:p>
        </w:tc>
        <w:tc>
          <w:tcPr>
            <w:tcW w:w="5002" w:type="dxa"/>
            <w:tcBorders>
              <w:bottom w:val="single" w:sz="4" w:space="0" w:color="auto"/>
            </w:tcBorders>
            <w:hideMark/>
          </w:tcPr>
          <w:p w14:paraId="642D69D9" w14:textId="77777777" w:rsidR="00540B8E" w:rsidRDefault="00540B8E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</w:pPr>
          </w:p>
        </w:tc>
        <w:tc>
          <w:tcPr>
            <w:tcW w:w="3438" w:type="dxa"/>
            <w:hideMark/>
          </w:tcPr>
          <w:p w14:paraId="3D429B93" w14:textId="77777777" w:rsidR="00540B8E" w:rsidRDefault="005314F1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  <w:jc w:val="left"/>
            </w:pPr>
          </w:p>
        </w:tc>
      </w:tr>
    </w:tbl>
    <w:p w14:paraId="0D55DE0C" w14:textId="77777777" w:rsidR="0006748D" w:rsidRDefault="0006748D" w:rsidP="0006748D">
      <w:pPr>
        <w:spacing w:after="0" w:line="240" w:lineRule="auto"/>
      </w:pPr>
    </w:p>
    <w:sectPr w:rsidR="0006748D">
      <w:footerReference w:type="default" r:id="rId29"/>
      <w:pgSz w:w="12240" w:h="15840"/>
      <w:pgMar w:top="1440" w:right="1440" w:bottom="1440" w:left="1440" w:header="720" w:footer="720" w:gutter="0"/>
      <w:pgNumType w:chapStyle="0"/>
      <w:cols w:space="720"/>
      <w:docGrid w:linePitch="360"/>
      <w:sectPrChange w:id="2850" w:author="Moti Sorkin" w:date="2026-06-29T11:21:00Z" w16du:dateUtc="2026-06-29T15:21:00Z">
        <w:sectPr w:rsidR="0006748D">
          <w:pgMar w:top="1440" w:right="1800" w:bottom="1440" w:left="1800" w:header="720" w:footer="720" w:gutter="0"/>
          <w:pgNumType w:chapStyle="1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120D4A" w14:textId="77777777" w:rsidR="00FA7361" w:rsidRDefault="00FA7361">
      <w:pPr>
        <w:spacing w:after="0" w:line="240" w:lineRule="auto"/>
        <w:pPrChange w:id="21" w:author="Moti Sorkin" w:date="2026-06-29T11:21:00Z" w16du:dateUtc="2026-06-29T15:21:00Z"/>
      </w:pPr>
      <w:r>
        <w:separator/>
      </w:r>
    </w:p>
  </w:endnote>
  <w:endnote w:type="continuationSeparator" w:id="0">
    <w:p w14:paraId="646DEDCF" w14:textId="77777777" w:rsidR="00FA7361" w:rsidRDefault="00FA7361">
      <w:pPr>
        <w:spacing w:after="0" w:line="240" w:lineRule="auto"/>
        <w:pPrChange w:id="22" w:author="Moti Sorkin" w:date="2026-06-29T11:21:00Z" w16du:dateUtc="2026-06-29T15:21:00Z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0D8E17" w14:textId="77777777" w:rsidR="0006748D" w:rsidRDefault="000674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341EA5" w14:textId="77777777" w:rsidR="00540B8E" w:rsidRDefault="00540B8E">
    <w:pPr>
      <w:pStyle w:val="Footer"/>
      <w:spacing w:before="60"/>
      <w:jc w:val="center"/>
    </w:pPr>
  </w:p>
  <w:p w14:paraId="148860D5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4EF78A65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8F88FC" w14:textId="77777777" w:rsidR="00540B8E" w:rsidRDefault="00540B8E">
    <w:pPr>
      <w:pStyle w:val="Footer"/>
      <w:spacing w:before="60"/>
      <w:jc w:val="center"/>
    </w:pPr>
  </w:p>
  <w:p w14:paraId="0A870D1B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7A0E8B50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1-1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52F36B" w14:textId="77777777" w:rsidR="00540B8E" w:rsidRDefault="00540B8E">
    <w:pPr>
      <w:pStyle w:val="Footer"/>
      <w:spacing w:before="60"/>
      <w:jc w:val="center"/>
    </w:pPr>
  </w:p>
  <w:p w14:paraId="5C513087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31BF9106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2-1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BBE9C" w14:textId="77777777" w:rsidR="00540B8E" w:rsidRDefault="00540B8E">
    <w:pPr>
      <w:pStyle w:val="Footer"/>
      <w:spacing w:before="60"/>
      <w:jc w:val="center"/>
    </w:pPr>
  </w:p>
  <w:p w14:paraId="234C24DD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3B2F02FC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3-1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A3B57" w14:textId="77777777" w:rsidR="00540B8E" w:rsidRDefault="00540B8E">
    <w:pPr>
      <w:pStyle w:val="Footer"/>
      <w:spacing w:before="60"/>
      <w:jc w:val="center"/>
    </w:pPr>
  </w:p>
  <w:p w14:paraId="2B933F7D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4AF771CE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4-1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01A487" w14:textId="77777777" w:rsidR="00540B8E" w:rsidRDefault="00540B8E">
    <w:pPr>
      <w:pStyle w:val="Footer"/>
      <w:spacing w:before="60"/>
      <w:jc w:val="center"/>
    </w:pPr>
  </w:p>
  <w:p w14:paraId="2411A36A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53B6E137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5-1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93937" w14:textId="77777777" w:rsidR="00540B8E" w:rsidRDefault="00540B8E">
    <w:pPr>
      <w:pStyle w:val="Footer"/>
      <w:spacing w:before="60"/>
      <w:jc w:val="center"/>
    </w:pPr>
  </w:p>
  <w:p w14:paraId="0714B346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402E3210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6-1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08768E" w14:textId="77777777" w:rsidR="00540B8E" w:rsidRDefault="00540B8E">
    <w:pPr>
      <w:pStyle w:val="Footer"/>
      <w:spacing w:before="60"/>
      <w:jc w:val="center"/>
    </w:pPr>
  </w:p>
  <w:p w14:paraId="25B92351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4A8CAC52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7-1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F871DA" w14:textId="77777777" w:rsidR="00540B8E" w:rsidRDefault="00540B8E">
    <w:pPr>
      <w:pStyle w:val="Footer"/>
      <w:spacing w:before="60"/>
      <w:jc w:val="center"/>
    </w:pPr>
  </w:p>
  <w:p w14:paraId="1E34AB70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65A1A919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8-1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45284" w14:textId="77777777" w:rsidR="00540B8E" w:rsidRDefault="00540B8E">
    <w:pPr>
      <w:pStyle w:val="Footer"/>
      <w:spacing w:before="60"/>
      <w:jc w:val="center"/>
    </w:pPr>
  </w:p>
  <w:p w14:paraId="549E5922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59CE5C9E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9-1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92EC13" w14:textId="77777777" w:rsidR="00540B8E" w:rsidRDefault="00540B8E">
    <w:pPr>
      <w:pStyle w:val="Footer"/>
      <w:spacing w:before="60"/>
      <w:jc w:val="center"/>
    </w:pPr>
  </w:p>
  <w:p w14:paraId="6777818C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6EB1C03B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10-1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737835" w14:textId="77777777" w:rsidR="00540B8E" w:rsidRDefault="00540B8E">
    <w:pPr>
      <w:pStyle w:val="Footer"/>
      <w:spacing w:before="60"/>
      <w:jc w:val="center"/>
    </w:pPr>
  </w:p>
  <w:p w14:paraId="2CD7536F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5BA89C6B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11-1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4770B2" w14:textId="77777777" w:rsidR="00540B8E" w:rsidRDefault="00540B8E">
    <w:pPr>
      <w:pStyle w:val="Footer"/>
      <w:spacing w:before="60"/>
      <w:jc w:val="center"/>
    </w:pPr>
  </w:p>
  <w:p w14:paraId="2ABB093F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645E92A5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12-1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AFD9A7" w14:textId="77777777" w:rsidR="00540B8E" w:rsidRDefault="00540B8E">
    <w:pPr>
      <w:pStyle w:val="Footer"/>
      <w:spacing w:before="60"/>
      <w:jc w:val="center"/>
    </w:pPr>
  </w:p>
  <w:p w14:paraId="5B3D9224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641C4AF0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13-1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A1776E" w14:textId="77777777" w:rsidR="00540B8E" w:rsidRDefault="00540B8E">
    <w:pPr>
      <w:pStyle w:val="Footer"/>
      <w:spacing w:before="60"/>
      <w:jc w:val="center"/>
    </w:pPr>
  </w:p>
  <w:p w14:paraId="5A6FB5AA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0A991A98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14-1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62C541" w14:textId="77777777" w:rsidR="00540B8E" w:rsidRDefault="00540B8E">
    <w:pPr>
      <w:pStyle w:val="Footer"/>
      <w:spacing w:before="60"/>
      <w:jc w:val="center"/>
    </w:pPr>
  </w:p>
  <w:p w14:paraId="51363ACF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287AFC21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15-1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7B678C" w14:textId="77777777" w:rsidR="00540B8E" w:rsidRDefault="00540B8E">
    <w:pPr>
      <w:pStyle w:val="Footer"/>
      <w:jc w:val="center"/>
    </w:pPr>
  </w:p>
  <w:p w14:paraId="38401ECE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0EEAA07A" w14:textId="77777777" w:rsidR="00540B8E" w:rsidRDefault="005314F1">
    <w:pPr>
      <w:pStyle w:val="TextHeading2"/>
      <w:tabs>
        <w:tab w:val="left" w:pos="8640"/>
      </w:tabs>
      <w:spacing w:before="0" w:after="0"/>
      <w:jc w:val="center"/>
    </w:pPr>
    <w:r>
      <w:t xml:space="preserve">C 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DDC915" w14:textId="77777777" w:rsidR="00540B8E" w:rsidRDefault="00540B8E">
    <w:pPr>
      <w:pStyle w:val="Footer"/>
      <w:jc w:val="center"/>
    </w:pPr>
  </w:p>
  <w:p w14:paraId="207801D9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36EBA5CB" w14:textId="77777777" w:rsidR="00540B8E" w:rsidRDefault="005314F1">
    <w:pPr>
      <w:pStyle w:val="TextHeading2"/>
      <w:tabs>
        <w:tab w:val="left" w:pos="8640"/>
      </w:tabs>
      <w:spacing w:before="0" w:after="0"/>
      <w:jc w:val="center"/>
    </w:pPr>
    <w:r>
      <w:rPr>
        <w:rStyle w:val="PageNumber"/>
      </w:rPr>
      <w:t xml:space="preserve">G-1 </w:t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7C1ADA" w14:textId="77777777" w:rsidR="00540B8E" w:rsidRDefault="00540B8E">
    <w:pPr>
      <w:pStyle w:val="Footer"/>
      <w:jc w:val="center"/>
    </w:pPr>
  </w:p>
  <w:p w14:paraId="0F1ECAC1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2B551260" w14:textId="77777777" w:rsidR="00540B8E" w:rsidRDefault="005314F1">
    <w:pPr>
      <w:pStyle w:val="TextHeading2"/>
      <w:tabs>
        <w:tab w:val="left" w:pos="8640"/>
      </w:tabs>
      <w:spacing w:before="0" w:after="0"/>
      <w:jc w:val="center"/>
    </w:pPr>
    <w:r>
      <w:rPr>
        <w:rStyle w:val="PageNumber"/>
      </w:rPr>
      <w:t xml:space="preserve">G-2 </w:t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04EEF1" w14:textId="77777777" w:rsidR="00540B8E" w:rsidRDefault="00540B8E">
    <w:pPr>
      <w:pStyle w:val="Footer"/>
      <w:spacing w:before="60"/>
      <w:jc w:val="center"/>
      <w:rPr>
        <w:del w:id="2845" w:author="Moti Sorkin" w:date="2026-06-29T11:21:00Z" w16du:dateUtc="2026-06-29T15:21:00Z"/>
      </w:rPr>
    </w:pPr>
  </w:p>
  <w:p w14:paraId="5E4F690B" w14:textId="77777777" w:rsidR="00540B8E" w:rsidRDefault="005314F1">
    <w:pPr>
      <w:pStyle w:val="Footer"/>
      <w:jc w:val="center"/>
      <w:rPr>
        <w:del w:id="2846" w:author="Moti Sorkin" w:date="2026-06-29T11:21:00Z" w16du:dateUtc="2026-06-29T15:21:00Z"/>
      </w:rPr>
    </w:pPr>
    <w:del w:id="2847" w:author="Moti Sorkin" w:date="2026-06-29T11:21:00Z" w16du:dateUtc="2026-06-29T15:21:00Z">
      <w:r>
        <w:rPr>
          <w:rStyle w:val="PageNumber"/>
        </w:rPr>
        <w:delText>Smith Family Trust</w:delText>
      </w:r>
    </w:del>
  </w:p>
  <w:p w14:paraId="277DAE81" w14:textId="77777777" w:rsidR="00540B8E" w:rsidRDefault="005314F1">
    <w:pPr>
      <w:spacing w:after="165"/>
      <w:pPrChange w:id="2848" w:author="Moti Sorkin" w:date="2026-06-29T11:21:00Z" w16du:dateUtc="2026-06-29T15:21:00Z">
        <w:pPr>
          <w:pStyle w:val="Footer"/>
          <w:jc w:val="center"/>
        </w:pPr>
      </w:pPrChange>
    </w:pPr>
    <w:del w:id="2849" w:author="Moti Sorkin" w:date="2026-06-29T11:21:00Z" w16du:dateUtc="2026-06-29T15:21:00Z">
      <w:r>
        <w:fldChar w:fldCharType="begin"/>
      </w:r>
      <w:r>
        <w:delInstrText xml:space="preserve"> PAGE </w:delInstrText>
      </w:r>
      <w:r>
        <w:fldChar w:fldCharType="separate"/>
      </w:r>
      <w:r>
        <w:rPr>
          <w:noProof/>
        </w:rPr>
        <w:delText>15-1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381E1E" w14:textId="77777777" w:rsidR="00FA7361" w:rsidRDefault="00FA7361">
      <w:pPr>
        <w:spacing w:after="0" w:line="240" w:lineRule="auto"/>
        <w:pPrChange w:id="19" w:author="Moti Sorkin" w:date="2026-06-29T11:21:00Z" w16du:dateUtc="2026-06-29T15:21:00Z"/>
      </w:pPr>
      <w:r>
        <w:separator/>
      </w:r>
    </w:p>
  </w:footnote>
  <w:footnote w:type="continuationSeparator" w:id="0">
    <w:p w14:paraId="40076C08" w14:textId="77777777" w:rsidR="00FA7361" w:rsidRDefault="00FA7361">
      <w:pPr>
        <w:spacing w:after="0" w:line="240" w:lineRule="auto"/>
        <w:pPrChange w:id="20" w:author="Moti Sorkin" w:date="2026-06-29T11:21:00Z" w16du:dateUtc="2026-06-29T15:21:00Z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CF702A" w14:textId="77777777" w:rsidR="0006748D" w:rsidRDefault="0006748D">
    <w:pPr>
      <w:spacing w:after="165"/>
      <w:pPrChange w:id="62" w:author="Moti Sorkin" w:date="2026-06-29T11:21:00Z" w16du:dateUtc="2026-06-29T15:2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224A3"/>
    <w:multiLevelType w:val="hybridMultilevel"/>
    <w:tmpl w:val="014AC192"/>
    <w:lvl w:ilvl="0" w:tplc="742403B4">
      <w:start w:val="1"/>
      <w:numFmt w:val="decimal"/>
      <w:pStyle w:val="TextHeading2List"/>
      <w:lvlText w:val="%1."/>
      <w:lvlJc w:val="left"/>
      <w:pPr>
        <w:ind w:left="360" w:hanging="360"/>
      </w:pPr>
    </w:lvl>
    <w:lvl w:ilvl="1" w:tplc="8A92AC52">
      <w:start w:val="1"/>
      <w:numFmt w:val="lowerLetter"/>
      <w:lvlText w:val="%2."/>
      <w:lvlJc w:val="left"/>
      <w:pPr>
        <w:ind w:left="1080" w:hanging="360"/>
      </w:pPr>
    </w:lvl>
    <w:lvl w:ilvl="2" w:tplc="44AA9140">
      <w:start w:val="1"/>
      <w:numFmt w:val="lowerRoman"/>
      <w:lvlText w:val="%3."/>
      <w:lvlJc w:val="right"/>
      <w:pPr>
        <w:ind w:left="1800" w:hanging="180"/>
      </w:pPr>
    </w:lvl>
    <w:lvl w:ilvl="3" w:tplc="A61AD0CA">
      <w:start w:val="1"/>
      <w:numFmt w:val="decimal"/>
      <w:lvlText w:val="%4."/>
      <w:lvlJc w:val="left"/>
      <w:pPr>
        <w:ind w:left="2520" w:hanging="360"/>
      </w:pPr>
    </w:lvl>
    <w:lvl w:ilvl="4" w:tplc="5F387994">
      <w:start w:val="1"/>
      <w:numFmt w:val="lowerLetter"/>
      <w:lvlText w:val="%5."/>
      <w:lvlJc w:val="left"/>
      <w:pPr>
        <w:ind w:left="3240" w:hanging="360"/>
      </w:pPr>
    </w:lvl>
    <w:lvl w:ilvl="5" w:tplc="C7E67B40">
      <w:start w:val="1"/>
      <w:numFmt w:val="lowerRoman"/>
      <w:lvlText w:val="%6."/>
      <w:lvlJc w:val="right"/>
      <w:pPr>
        <w:ind w:left="3960" w:hanging="180"/>
      </w:pPr>
    </w:lvl>
    <w:lvl w:ilvl="6" w:tplc="B266A872">
      <w:start w:val="1"/>
      <w:numFmt w:val="decimal"/>
      <w:lvlText w:val="%7."/>
      <w:lvlJc w:val="left"/>
      <w:pPr>
        <w:ind w:left="4680" w:hanging="360"/>
      </w:pPr>
    </w:lvl>
    <w:lvl w:ilvl="7" w:tplc="9B883AFA">
      <w:start w:val="1"/>
      <w:numFmt w:val="lowerLetter"/>
      <w:lvlText w:val="%8."/>
      <w:lvlJc w:val="left"/>
      <w:pPr>
        <w:ind w:left="5400" w:hanging="360"/>
      </w:pPr>
    </w:lvl>
    <w:lvl w:ilvl="8" w:tplc="011E1E74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40E1"/>
    <w:multiLevelType w:val="multilevel"/>
    <w:tmpl w:val="0B286D34"/>
    <w:lvl w:ilvl="0">
      <w:start w:val="1"/>
      <w:numFmt w:val="upperRoman"/>
      <w:pStyle w:val="BUYSELL2"/>
      <w:suff w:val="nothing"/>
      <w:lvlText w:val="%1.     "/>
      <w:lvlJc w:val="center"/>
      <w:pPr>
        <w:ind w:left="720"/>
      </w:pPr>
      <w:rPr>
        <w:b/>
        <w:i w:val="0"/>
        <w:u w:val="none"/>
      </w:rPr>
    </w:lvl>
    <w:lvl w:ilvl="1">
      <w:start w:val="1"/>
      <w:numFmt w:val="decimal"/>
      <w:lvlText w:val="Section %2."/>
      <w:lvlJc w:val="left"/>
      <w:pPr>
        <w:tabs>
          <w:tab w:val="num" w:pos="1800"/>
        </w:tabs>
        <w:ind w:firstLine="720"/>
      </w:pPr>
      <w:rPr>
        <w:rFonts w:ascii="Times New Roman" w:hAnsi="Times New Roman" w:cs="Times New Roman"/>
        <w:b w:val="0"/>
        <w:i w:val="0"/>
        <w:sz w:val="24"/>
        <w:u w:val="singl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224" w:hanging="144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77683"/>
    <w:multiLevelType w:val="multilevel"/>
    <w:tmpl w:val="115A0E8E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  <w:rPr>
        <w:rFonts w:hint="default"/>
      </w:r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  <w:rPr>
        <w:rFonts w:hint="default"/>
      </w:rPr>
    </w:lvl>
  </w:abstractNum>
  <w:abstractNum w:abstractNumId="5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A0478"/>
    <w:multiLevelType w:val="hybridMultilevel"/>
    <w:tmpl w:val="5A5E5518"/>
    <w:lvl w:ilvl="0" w:tplc="131A3970">
      <w:start w:val="1"/>
      <w:numFmt w:val="decimal"/>
      <w:pStyle w:val="Style1"/>
      <w:lvlText w:val="%1."/>
      <w:lvlJc w:val="left"/>
      <w:pPr>
        <w:ind w:left="360" w:hanging="360"/>
      </w:pPr>
    </w:lvl>
    <w:lvl w:ilvl="1" w:tplc="DE54C424">
      <w:start w:val="1"/>
      <w:numFmt w:val="lowerLetter"/>
      <w:lvlText w:val="%2."/>
      <w:lvlJc w:val="left"/>
      <w:pPr>
        <w:ind w:left="1080" w:hanging="360"/>
      </w:pPr>
    </w:lvl>
    <w:lvl w:ilvl="2" w:tplc="4AA4FE1E">
      <w:start w:val="1"/>
      <w:numFmt w:val="lowerRoman"/>
      <w:lvlText w:val="%3."/>
      <w:lvlJc w:val="right"/>
      <w:pPr>
        <w:ind w:left="1800" w:hanging="180"/>
      </w:pPr>
    </w:lvl>
    <w:lvl w:ilvl="3" w:tplc="62E67D34">
      <w:start w:val="1"/>
      <w:numFmt w:val="decimal"/>
      <w:lvlText w:val="%4."/>
      <w:lvlJc w:val="left"/>
      <w:pPr>
        <w:ind w:left="2520" w:hanging="360"/>
      </w:pPr>
    </w:lvl>
    <w:lvl w:ilvl="4" w:tplc="9B9C4790">
      <w:start w:val="1"/>
      <w:numFmt w:val="lowerLetter"/>
      <w:lvlText w:val="%5."/>
      <w:lvlJc w:val="left"/>
      <w:pPr>
        <w:ind w:left="3240" w:hanging="360"/>
      </w:pPr>
    </w:lvl>
    <w:lvl w:ilvl="5" w:tplc="E17E2AA4">
      <w:start w:val="1"/>
      <w:numFmt w:val="lowerRoman"/>
      <w:lvlText w:val="%6."/>
      <w:lvlJc w:val="right"/>
      <w:pPr>
        <w:ind w:left="3960" w:hanging="180"/>
      </w:pPr>
    </w:lvl>
    <w:lvl w:ilvl="6" w:tplc="5D76FE44">
      <w:start w:val="1"/>
      <w:numFmt w:val="decimal"/>
      <w:lvlText w:val="%7."/>
      <w:lvlJc w:val="left"/>
      <w:pPr>
        <w:ind w:left="4680" w:hanging="360"/>
      </w:pPr>
    </w:lvl>
    <w:lvl w:ilvl="7" w:tplc="39C499DA">
      <w:start w:val="1"/>
      <w:numFmt w:val="lowerLetter"/>
      <w:lvlText w:val="%8."/>
      <w:lvlJc w:val="left"/>
      <w:pPr>
        <w:ind w:left="5400" w:hanging="360"/>
      </w:pPr>
    </w:lvl>
    <w:lvl w:ilvl="8" w:tplc="D1985B74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8C0934"/>
    <w:multiLevelType w:val="multilevel"/>
    <w:tmpl w:val="41082D6E"/>
    <w:lvl w:ilvl="0">
      <w:start w:val="1"/>
      <w:numFmt w:val="decimal"/>
      <w:pStyle w:val="ExhibitSectionHeading"/>
      <w:lvlText w:val="Section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25D1"/>
    <w:multiLevelType w:val="multilevel"/>
    <w:tmpl w:val="F3802F9E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91359"/>
    <w:multiLevelType w:val="hybridMultilevel"/>
    <w:tmpl w:val="EC842EDC"/>
    <w:lvl w:ilvl="0" w:tplc="20E08EDE">
      <w:start w:val="1"/>
      <w:numFmt w:val="lowerLetter"/>
      <w:pStyle w:val="TextHeading3List"/>
      <w:lvlText w:val="(%1)"/>
      <w:lvlJc w:val="left"/>
      <w:pPr>
        <w:ind w:left="720" w:hanging="360"/>
      </w:pPr>
    </w:lvl>
    <w:lvl w:ilvl="1" w:tplc="7FECF1CA">
      <w:start w:val="1"/>
      <w:numFmt w:val="lowerLetter"/>
      <w:lvlText w:val="%2."/>
      <w:lvlJc w:val="left"/>
      <w:pPr>
        <w:ind w:left="1440" w:hanging="360"/>
      </w:pPr>
    </w:lvl>
    <w:lvl w:ilvl="2" w:tplc="8502398C">
      <w:start w:val="1"/>
      <w:numFmt w:val="lowerRoman"/>
      <w:lvlText w:val="%3."/>
      <w:lvlJc w:val="right"/>
      <w:pPr>
        <w:ind w:left="2160" w:hanging="180"/>
      </w:pPr>
    </w:lvl>
    <w:lvl w:ilvl="3" w:tplc="1A8E13CC">
      <w:start w:val="1"/>
      <w:numFmt w:val="decimal"/>
      <w:lvlText w:val="%4."/>
      <w:lvlJc w:val="left"/>
      <w:pPr>
        <w:ind w:left="2880" w:hanging="360"/>
      </w:pPr>
    </w:lvl>
    <w:lvl w:ilvl="4" w:tplc="D77C520C">
      <w:start w:val="1"/>
      <w:numFmt w:val="lowerLetter"/>
      <w:lvlText w:val="%5."/>
      <w:lvlJc w:val="left"/>
      <w:pPr>
        <w:ind w:left="3600" w:hanging="360"/>
      </w:pPr>
    </w:lvl>
    <w:lvl w:ilvl="5" w:tplc="F702D23E">
      <w:start w:val="1"/>
      <w:numFmt w:val="lowerRoman"/>
      <w:lvlText w:val="%6."/>
      <w:lvlJc w:val="right"/>
      <w:pPr>
        <w:ind w:left="4320" w:hanging="180"/>
      </w:pPr>
    </w:lvl>
    <w:lvl w:ilvl="6" w:tplc="17A0A030">
      <w:start w:val="1"/>
      <w:numFmt w:val="decimal"/>
      <w:lvlText w:val="%7."/>
      <w:lvlJc w:val="left"/>
      <w:pPr>
        <w:ind w:left="5040" w:hanging="360"/>
      </w:pPr>
    </w:lvl>
    <w:lvl w:ilvl="7" w:tplc="BFA6D01A">
      <w:start w:val="1"/>
      <w:numFmt w:val="lowerLetter"/>
      <w:lvlText w:val="%8."/>
      <w:lvlJc w:val="left"/>
      <w:pPr>
        <w:ind w:left="5760" w:hanging="360"/>
      </w:pPr>
    </w:lvl>
    <w:lvl w:ilvl="8" w:tplc="105E37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0628F"/>
    <w:multiLevelType w:val="hybridMultilevel"/>
    <w:tmpl w:val="FF66B450"/>
    <w:lvl w:ilvl="0" w:tplc="18003E3A">
      <w:start w:val="1"/>
      <w:numFmt w:val="lowerRoman"/>
      <w:pStyle w:val="TextHeading5List"/>
      <w:lvlText w:val="(%1)"/>
      <w:lvlJc w:val="left"/>
      <w:pPr>
        <w:ind w:left="1440" w:hanging="360"/>
      </w:pPr>
    </w:lvl>
    <w:lvl w:ilvl="1" w:tplc="C70CA64C">
      <w:start w:val="1"/>
      <w:numFmt w:val="lowerLetter"/>
      <w:lvlText w:val="%2."/>
      <w:lvlJc w:val="left"/>
      <w:pPr>
        <w:ind w:left="2160" w:hanging="360"/>
      </w:pPr>
    </w:lvl>
    <w:lvl w:ilvl="2" w:tplc="48B26BAE">
      <w:start w:val="1"/>
      <w:numFmt w:val="lowerRoman"/>
      <w:lvlText w:val="%3."/>
      <w:lvlJc w:val="right"/>
      <w:pPr>
        <w:ind w:left="2880" w:hanging="180"/>
      </w:pPr>
    </w:lvl>
    <w:lvl w:ilvl="3" w:tplc="82965C86">
      <w:start w:val="1"/>
      <w:numFmt w:val="decimal"/>
      <w:lvlText w:val="%4."/>
      <w:lvlJc w:val="left"/>
      <w:pPr>
        <w:ind w:left="3600" w:hanging="360"/>
      </w:pPr>
    </w:lvl>
    <w:lvl w:ilvl="4" w:tplc="10D8B2FA">
      <w:start w:val="1"/>
      <w:numFmt w:val="lowerLetter"/>
      <w:lvlText w:val="%5."/>
      <w:lvlJc w:val="left"/>
      <w:pPr>
        <w:ind w:left="4320" w:hanging="360"/>
      </w:pPr>
    </w:lvl>
    <w:lvl w:ilvl="5" w:tplc="BC90921A">
      <w:start w:val="1"/>
      <w:numFmt w:val="lowerRoman"/>
      <w:lvlText w:val="%6."/>
      <w:lvlJc w:val="right"/>
      <w:pPr>
        <w:ind w:left="5040" w:hanging="180"/>
      </w:pPr>
    </w:lvl>
    <w:lvl w:ilvl="6" w:tplc="7C5664D4">
      <w:start w:val="1"/>
      <w:numFmt w:val="decimal"/>
      <w:lvlText w:val="%7."/>
      <w:lvlJc w:val="left"/>
      <w:pPr>
        <w:ind w:left="5760" w:hanging="360"/>
      </w:pPr>
    </w:lvl>
    <w:lvl w:ilvl="7" w:tplc="B6E4B5D0">
      <w:start w:val="1"/>
      <w:numFmt w:val="lowerLetter"/>
      <w:lvlText w:val="%8."/>
      <w:lvlJc w:val="left"/>
      <w:pPr>
        <w:ind w:left="6480" w:hanging="360"/>
      </w:pPr>
    </w:lvl>
    <w:lvl w:ilvl="8" w:tplc="6E067FA2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D0D05"/>
    <w:multiLevelType w:val="multilevel"/>
    <w:tmpl w:val="1F1AB3E4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w:abstractNumId="17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A6B47"/>
    <w:multiLevelType w:val="hybridMultilevel"/>
    <w:tmpl w:val="1952C376"/>
    <w:lvl w:ilvl="0" w:tplc="1AA47AF8">
      <w:start w:val="1"/>
      <w:numFmt w:val="decimal"/>
      <w:pStyle w:val="TextHeading4List"/>
      <w:lvlText w:val="(%1)"/>
      <w:lvlJc w:val="left"/>
      <w:pPr>
        <w:ind w:left="1080" w:hanging="360"/>
      </w:pPr>
    </w:lvl>
    <w:lvl w:ilvl="1" w:tplc="0E789454">
      <w:start w:val="1"/>
      <w:numFmt w:val="lowerLetter"/>
      <w:lvlText w:val="%2."/>
      <w:lvlJc w:val="left"/>
      <w:pPr>
        <w:ind w:left="1620" w:hanging="360"/>
      </w:pPr>
    </w:lvl>
    <w:lvl w:ilvl="2" w:tplc="063EBC56">
      <w:start w:val="1"/>
      <w:numFmt w:val="lowerRoman"/>
      <w:lvlText w:val="%3."/>
      <w:lvlJc w:val="right"/>
      <w:pPr>
        <w:ind w:left="2340" w:hanging="180"/>
      </w:pPr>
    </w:lvl>
    <w:lvl w:ilvl="3" w:tplc="A614E5EC">
      <w:start w:val="1"/>
      <w:numFmt w:val="decimal"/>
      <w:lvlText w:val="%4."/>
      <w:lvlJc w:val="left"/>
      <w:pPr>
        <w:ind w:left="3060" w:hanging="360"/>
      </w:pPr>
    </w:lvl>
    <w:lvl w:ilvl="4" w:tplc="4C1E8B96">
      <w:start w:val="1"/>
      <w:numFmt w:val="lowerLetter"/>
      <w:lvlText w:val="%5."/>
      <w:lvlJc w:val="left"/>
      <w:pPr>
        <w:ind w:left="3780" w:hanging="360"/>
      </w:pPr>
    </w:lvl>
    <w:lvl w:ilvl="5" w:tplc="6614AEA2">
      <w:start w:val="1"/>
      <w:numFmt w:val="lowerRoman"/>
      <w:lvlText w:val="%6."/>
      <w:lvlJc w:val="right"/>
      <w:pPr>
        <w:ind w:left="4500" w:hanging="180"/>
      </w:pPr>
    </w:lvl>
    <w:lvl w:ilvl="6" w:tplc="FE6611DE">
      <w:start w:val="1"/>
      <w:numFmt w:val="decimal"/>
      <w:lvlText w:val="%7."/>
      <w:lvlJc w:val="left"/>
      <w:pPr>
        <w:ind w:left="5220" w:hanging="360"/>
      </w:pPr>
    </w:lvl>
    <w:lvl w:ilvl="7" w:tplc="D3E24700">
      <w:start w:val="1"/>
      <w:numFmt w:val="lowerLetter"/>
      <w:lvlText w:val="%8."/>
      <w:lvlJc w:val="left"/>
      <w:pPr>
        <w:ind w:left="5940" w:hanging="360"/>
      </w:pPr>
    </w:lvl>
    <w:lvl w:ilvl="8" w:tplc="2CDEA06A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737494">
    <w:abstractNumId w:val="16"/>
  </w:num>
  <w:num w:numId="2" w16cid:durableId="1210999309">
    <w:abstractNumId w:val="4"/>
  </w:num>
  <w:num w:numId="3" w16cid:durableId="564295750">
    <w:abstractNumId w:val="2"/>
  </w:num>
  <w:num w:numId="4" w16cid:durableId="1156384952">
    <w:abstractNumId w:val="11"/>
  </w:num>
  <w:num w:numId="5" w16cid:durableId="348527904">
    <w:abstractNumId w:val="6"/>
  </w:num>
  <w:num w:numId="6" w16cid:durableId="1251348052">
    <w:abstractNumId w:val="0"/>
  </w:num>
  <w:num w:numId="7" w16cid:durableId="1454442930">
    <w:abstractNumId w:val="7"/>
  </w:num>
  <w:num w:numId="8" w16cid:durableId="486239857">
    <w:abstractNumId w:val="18"/>
  </w:num>
  <w:num w:numId="9" w16cid:durableId="65609196">
    <w:abstractNumId w:val="12"/>
  </w:num>
  <w:num w:numId="10" w16cid:durableId="1978947974">
    <w:abstractNumId w:val="1"/>
  </w:num>
  <w:num w:numId="11" w16cid:durableId="2026401631">
    <w:abstractNumId w:val="13"/>
  </w:num>
  <w:num w:numId="12" w16cid:durableId="1974096054">
    <w:abstractNumId w:val="14"/>
  </w:num>
  <w:num w:numId="13" w16cid:durableId="2031177229">
    <w:abstractNumId w:val="5"/>
  </w:num>
  <w:num w:numId="14" w16cid:durableId="706176372">
    <w:abstractNumId w:val="3"/>
  </w:num>
  <w:num w:numId="15" w16cid:durableId="101413648">
    <w:abstractNumId w:val="15"/>
  </w:num>
  <w:num w:numId="16" w16cid:durableId="733428086">
    <w:abstractNumId w:val="10"/>
  </w:num>
  <w:num w:numId="17" w16cid:durableId="1210806196">
    <w:abstractNumId w:val="9"/>
  </w:num>
  <w:num w:numId="18" w16cid:durableId="857738865">
    <w:abstractNumId w:val="17"/>
  </w:num>
  <w:num w:numId="19" w16cid:durableId="806556344">
    <w:abstractNumId w:val="19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attachedTemplate r:id="rId1"/>
  <w:defaultTabStop w:val="720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B8E"/>
    <w:rsid w:val="000605E6"/>
    <w:rsid w:val="00063043"/>
    <w:rsid w:val="0006748D"/>
    <w:rsid w:val="00122B2B"/>
    <w:rsid w:val="001E56B1"/>
    <w:rsid w:val="0028181C"/>
    <w:rsid w:val="00297B20"/>
    <w:rsid w:val="00322D35"/>
    <w:rsid w:val="00370461"/>
    <w:rsid w:val="003906D6"/>
    <w:rsid w:val="003F6963"/>
    <w:rsid w:val="004368DF"/>
    <w:rsid w:val="004407C2"/>
    <w:rsid w:val="005314F1"/>
    <w:rsid w:val="00540B5B"/>
    <w:rsid w:val="00540B8E"/>
    <w:rsid w:val="00563DB5"/>
    <w:rsid w:val="005F38AD"/>
    <w:rsid w:val="005F7DF0"/>
    <w:rsid w:val="00634084"/>
    <w:rsid w:val="006C325D"/>
    <w:rsid w:val="006E7E61"/>
    <w:rsid w:val="007F6CB4"/>
    <w:rsid w:val="00890B34"/>
    <w:rsid w:val="008B66F6"/>
    <w:rsid w:val="008C7AEF"/>
    <w:rsid w:val="00967AE9"/>
    <w:rsid w:val="009C7AE6"/>
    <w:rsid w:val="00A01E55"/>
    <w:rsid w:val="00A97C79"/>
    <w:rsid w:val="00AC72FF"/>
    <w:rsid w:val="00B10251"/>
    <w:rsid w:val="00B1347F"/>
    <w:rsid w:val="00C13A77"/>
    <w:rsid w:val="00C72167"/>
    <w:rsid w:val="00C77090"/>
    <w:rsid w:val="00D22DB6"/>
    <w:rsid w:val="00D44BE2"/>
    <w:rsid w:val="00D62A0F"/>
    <w:rsid w:val="00D833B8"/>
    <w:rsid w:val="00DD6938"/>
    <w:rsid w:val="00E53EAD"/>
    <w:rsid w:val="00EB43E9"/>
    <w:rsid w:val="00ED75C1"/>
    <w:rsid w:val="00F70040"/>
    <w:rsid w:val="00FA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60A08EB"/>
  <w15:docId w15:val="{0585185D-470F-42E5-88B8-A5C08B57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  <w:pPr>
      <w:spacing w:after="160" w:line="278" w:lineRule="auto"/>
      <w:pPrChange w:id="0" w:author="Moti Sorkin" w:date="2026-06-29T11:21:00Z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  <w:rPrChange w:id="0" w:author="Moti Sorkin" w:date="2026-06-29T11:21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  <w:pPrChange w:id="1" w:author="Moti Sorkin" w:date="2026-06-29T11:21:00Z">
        <w:pPr>
          <w:keepNext/>
          <w:keepLines/>
          <w:numPr>
            <w:ilvl w:val="1"/>
            <w:numId w:val="2"/>
          </w:numPr>
          <w:spacing w:after="360" w:line="400" w:lineRule="exact"/>
          <w:jc w:val="center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Moti Sorkin" w:date="2026-06-29T11:21:00Z">
        <w:rPr>
          <w:rFonts w:ascii="Arial" w:hAnsi="Arial"/>
          <w:b/>
          <w:sz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  <w:pPrChange w:id="2" w:author="Moti Sorkin" w:date="2026-06-29T11:21:00Z">
        <w:pPr>
          <w:keepNext/>
          <w:keepLines/>
          <w:numPr>
            <w:ilvl w:val="2"/>
            <w:numId w:val="2"/>
          </w:numPr>
          <w:tabs>
            <w:tab w:val="num" w:pos="1800"/>
          </w:tabs>
          <w:spacing w:before="240" w:after="120"/>
          <w:ind w:left="1800" w:hanging="180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Moti Sorkin" w:date="2026-06-29T11:21:00Z">
        <w:rPr>
          <w:rFonts w:ascii="Arial" w:hAnsi="Arial"/>
          <w:b/>
          <w:sz w:val="24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  <w:pPrChange w:id="3" w:author="Moti Sorkin" w:date="2026-06-29T11:21:00Z">
        <w:pPr>
          <w:keepNext/>
          <w:keepLines/>
          <w:numPr>
            <w:ilvl w:val="3"/>
            <w:numId w:val="2"/>
          </w:numPr>
          <w:tabs>
            <w:tab w:val="num" w:pos="1440"/>
          </w:tabs>
          <w:spacing w:before="120" w:after="120"/>
          <w:ind w:left="1440" w:right="720" w:hanging="72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Moti Sorkin" w:date="2026-06-29T11:21:00Z">
        <w:rPr>
          <w:rFonts w:ascii="Arial" w:hAnsi="Arial"/>
          <w:b/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  <w:pPrChange w:id="4" w:author="Moti Sorkin" w:date="2026-06-29T11:21:00Z">
        <w:pPr>
          <w:keepNext/>
          <w:keepLines/>
          <w:numPr>
            <w:ilvl w:val="4"/>
            <w:numId w:val="2"/>
          </w:numPr>
          <w:tabs>
            <w:tab w:val="num" w:pos="2160"/>
          </w:tabs>
          <w:spacing w:before="120" w:after="120"/>
          <w:ind w:left="2160" w:right="1440" w:hanging="72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Moti Sorkin" w:date="2026-06-29T11:21:00Z">
        <w:rPr>
          <w:rFonts w:ascii="Arial" w:hAnsi="Arial"/>
          <w:b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  <w:pPrChange w:id="5" w:author="Moti Sorkin" w:date="2026-06-29T11:21:00Z">
        <w:pPr>
          <w:keepNext/>
          <w:keepLines/>
          <w:numPr>
            <w:ilvl w:val="5"/>
            <w:numId w:val="2"/>
          </w:numPr>
          <w:tabs>
            <w:tab w:val="num" w:pos="2880"/>
          </w:tabs>
          <w:spacing w:before="120" w:after="120"/>
          <w:ind w:left="2880" w:right="2160" w:hanging="720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Moti Sorkin" w:date="2026-06-29T11:21:00Z">
        <w:rPr>
          <w:rFonts w:ascii="Arial" w:hAnsi="Arial"/>
          <w:b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  <w:pPrChange w:id="6" w:author="Moti Sorkin" w:date="2026-06-29T11:21:00Z">
        <w:pPr>
          <w:numPr>
            <w:ilvl w:val="5"/>
            <w:numId w:val="1"/>
          </w:numPr>
          <w:tabs>
            <w:tab w:val="num" w:pos="4680"/>
          </w:tabs>
          <w:spacing w:before="240" w:after="60" w:line="278" w:lineRule="auto"/>
          <w:ind w:left="432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Moti Sorkin" w:date="2026-06-29T11:21:00Z">
        <w:rPr>
          <w:rFonts w:asciiTheme="minorHAnsi" w:eastAsiaTheme="minorHAnsi" w:hAnsiTheme="minorHAnsi" w:cstheme="minorBidi"/>
          <w:b/>
          <w:kern w:val="2"/>
          <w:sz w:val="22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  <w:pPrChange w:id="7" w:author="Moti Sorkin" w:date="2026-06-29T11:21:00Z">
        <w:pPr>
          <w:numPr>
            <w:ilvl w:val="6"/>
            <w:numId w:val="1"/>
          </w:numPr>
          <w:tabs>
            <w:tab w:val="num" w:pos="5400"/>
          </w:tabs>
          <w:spacing w:before="240" w:after="60" w:line="278" w:lineRule="auto"/>
          <w:ind w:left="50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Moti Sorkin" w:date="2026-06-29T11:2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  <w:pPrChange w:id="8" w:author="Moti Sorkin" w:date="2026-06-29T11:21:00Z">
        <w:pPr>
          <w:numPr>
            <w:ilvl w:val="7"/>
            <w:numId w:val="1"/>
          </w:numPr>
          <w:tabs>
            <w:tab w:val="num" w:pos="6120"/>
          </w:tabs>
          <w:spacing w:before="240" w:after="60" w:line="278" w:lineRule="auto"/>
          <w:ind w:left="576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Moti Sorkin" w:date="2026-06-29T11:21:00Z">
        <w:rPr>
          <w:rFonts w:asciiTheme="minorHAnsi" w:eastAsiaTheme="minorHAnsi" w:hAnsiTheme="minorHAnsi" w:cstheme="minorBidi"/>
          <w:i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  <w:pPrChange w:id="9" w:author="Moti Sorkin" w:date="2026-06-29T11:21:00Z">
        <w:pPr>
          <w:numPr>
            <w:ilvl w:val="8"/>
            <w:numId w:val="1"/>
          </w:numPr>
          <w:tabs>
            <w:tab w:val="num" w:pos="6840"/>
          </w:tabs>
          <w:spacing w:before="240" w:after="60" w:line="278" w:lineRule="auto"/>
          <w:ind w:left="6480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Moti Sorkin" w:date="2026-06-29T11:21:00Z">
        <w:rPr>
          <w:rFonts w:ascii="Arial" w:eastAsiaTheme="minorHAnsi" w:hAnsi="Arial" w:cs="Arial"/>
          <w:kern w:val="2"/>
          <w:sz w:val="22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rPr>
      <w:sz w:val="18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</w:rPr>
  </w:style>
  <w:style w:type="character" w:styleId="CommentReference">
    <w:name w:val="annotation reference"/>
    <w:basedOn w:val="DefaultParagraphFont"/>
    <w:rPr>
      <w:sz w:val="16"/>
    </w:rPr>
  </w:style>
  <w:style w:type="paragraph" w:styleId="CommentSubject">
    <w:name w:val="annotation subject"/>
    <w:basedOn w:val="CommentText"/>
    <w:next w:val="CommentText"/>
    <w:link w:val="CommentSubjectChar1"/>
    <w:rPr>
      <w:b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b/>
      <w:sz w:val="20"/>
    </w:rPr>
  </w:style>
  <w:style w:type="paragraph" w:styleId="CommentText">
    <w:name w:val="annotation text"/>
    <w:basedOn w:val="Normal"/>
    <w:link w:val="CommentTextChar"/>
    <w:rPr>
      <w:sz w:val="20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hAnsi="Times New Roman" w:cs="Times New Roman"/>
      <w:sz w:val="20"/>
    </w:rPr>
  </w:style>
  <w:style w:type="paragraph" w:styleId="DocumentMap">
    <w:name w:val="Document Map"/>
    <w:basedOn w:val="Normal"/>
    <w:link w:val="DocumentMapChar"/>
    <w:rsid w:val="00AC72FF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Pr>
      <w:rFonts w:ascii="Tahoma" w:hAnsi="Tahoma" w:cs="Tahoma"/>
      <w:sz w:val="24"/>
      <w:szCs w:val="24"/>
      <w:shd w:val="clear" w:color="auto" w:fill="000080"/>
      <w:lang w:val="en-US" w:eastAsia="en-US"/>
    </w:rPr>
  </w:style>
  <w:style w:type="paragraph" w:customStyle="1" w:styleId="DocumentTitle">
    <w:name w:val="Document Title"/>
    <w:next w:val="TextHeading2"/>
    <w:rsid w:val="00AC72FF"/>
    <w:pPr>
      <w:keepNext/>
      <w:keepLines/>
      <w:numPr>
        <w:numId w:val="2"/>
      </w:numPr>
      <w:spacing w:after="480" w:line="400" w:lineRule="exact"/>
      <w:jc w:val="center"/>
      <w:outlineLvl w:val="0"/>
    </w:pPr>
    <w:rPr>
      <w:rFonts w:ascii="Arial" w:hAnsi="Arial" w:cs="Times New Roman"/>
      <w:b/>
      <w:sz w:val="36"/>
      <w:lang w:val="en-US" w:eastAsia="en-US"/>
    </w:rPr>
  </w:style>
  <w:style w:type="paragraph" w:customStyle="1" w:styleId="DocumentTOC">
    <w:name w:val="Document TOC"/>
    <w:next w:val="TextHeading2"/>
    <w:rsid w:val="00AC72FF"/>
    <w:pPr>
      <w:keepNext/>
      <w:keepLines/>
      <w:spacing w:after="48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customStyle="1" w:styleId="Heading1Unnumbered">
    <w:name w:val="Heading 1 Unnumbered"/>
    <w:basedOn w:val="Heading1"/>
    <w:rsid w:val="00AC72FF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customStyle="1" w:styleId="Heading2Unnumbered">
    <w:name w:val="Heading 2 Unnumbered"/>
    <w:basedOn w:val="Heading2"/>
    <w:rsid w:val="00AC72FF"/>
  </w:style>
  <w:style w:type="character" w:customStyle="1" w:styleId="Heading3Char">
    <w:name w:val="Heading 3 Char"/>
    <w:basedOn w:val="DefaultParagraphFont"/>
    <w:link w:val="Heading3"/>
    <w:uiPriority w:val="9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  <w:rPrChange w:id="10" w:author="Moti Sorkin" w:date="2026-06-29T11:21:00Z">
        <w:rPr>
          <w:color w:val="0000FF"/>
          <w:u w:val="single"/>
        </w:rPr>
      </w:rPrChange>
    </w:rPr>
  </w:style>
  <w:style w:type="paragraph" w:customStyle="1" w:styleId="Level1Text">
    <w:name w:val="Level 1 Text"/>
    <w:basedOn w:val="Normal"/>
    <w:pPr>
      <w:spacing w:before="120" w:after="120"/>
      <w:jc w:val="both"/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paragraph" w:customStyle="1" w:styleId="PortfolioSection">
    <w:name w:val="Portfolio Section"/>
    <w:next w:val="TextHeading2"/>
    <w:rsid w:val="00AC72FF"/>
    <w:pPr>
      <w:pBdr>
        <w:bottom w:val="single" w:sz="12" w:space="1" w:color="FFCC00"/>
      </w:pBdr>
      <w:spacing w:after="240" w:line="240" w:lineRule="auto"/>
      <w:jc w:val="right"/>
      <w:outlineLvl w:val="0"/>
    </w:pPr>
    <w:rPr>
      <w:rFonts w:ascii="Arial" w:hAnsi="Arial" w:cs="Arial"/>
      <w:b/>
      <w:bCs/>
      <w:sz w:val="32"/>
      <w:szCs w:val="32"/>
      <w:lang w:val="en-US" w:eastAsia="en-US"/>
    </w:rPr>
  </w:style>
  <w:style w:type="paragraph" w:customStyle="1" w:styleId="PortfolioTitle">
    <w:name w:val="Portfolio Title"/>
    <w:next w:val="TextHeading2"/>
    <w:rsid w:val="00AC72FF"/>
    <w:pPr>
      <w:pBdr>
        <w:top w:val="single" w:sz="12" w:space="11" w:color="FFCC00"/>
        <w:bottom w:val="single" w:sz="12" w:space="11" w:color="FFCC00"/>
      </w:pBdr>
      <w:spacing w:before="2880" w:after="0" w:line="240" w:lineRule="atLeast"/>
      <w:jc w:val="center"/>
    </w:pPr>
    <w:rPr>
      <w:rFonts w:ascii="Arial" w:hAnsi="Arial" w:cs="Times New Roman"/>
      <w:b/>
      <w:bCs/>
      <w:sz w:val="48"/>
      <w:lang w:val="en-US" w:eastAsia="en-US"/>
    </w:rPr>
  </w:style>
  <w:style w:type="paragraph" w:customStyle="1" w:styleId="t1">
    <w:name w:val="t1"/>
    <w:basedOn w:val="Normal"/>
    <w:pPr>
      <w:spacing w:before="120" w:after="120"/>
    </w:pPr>
  </w:style>
  <w:style w:type="paragraph" w:customStyle="1" w:styleId="t2">
    <w:name w:val="t2"/>
    <w:basedOn w:val="Normal"/>
    <w:pPr>
      <w:spacing w:before="279" w:line="279" w:lineRule="exact"/>
      <w:ind w:left="475" w:right="475"/>
      <w:jc w:val="both"/>
    </w:pPr>
  </w:style>
  <w:style w:type="paragraph" w:customStyle="1" w:styleId="TextHeading2">
    <w:name w:val="Text Heading 2"/>
    <w:link w:val="TextHeading2Char"/>
    <w:rsid w:val="00AC72FF"/>
    <w:pPr>
      <w:spacing w:before="120" w:after="120" w:line="240" w:lineRule="auto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customStyle="1" w:styleId="TextHeading3">
    <w:name w:val="Text Heading 3"/>
    <w:link w:val="TextHeading3Char"/>
    <w:rsid w:val="00AC72FF"/>
    <w:pPr>
      <w:spacing w:before="120" w:after="120" w:line="240" w:lineRule="auto"/>
      <w:ind w:left="720" w:right="720"/>
      <w:jc w:val="both"/>
    </w:pPr>
    <w:rPr>
      <w:rFonts w:ascii="Times New Roman" w:hAnsi="Times New Roman" w:cs="Times New Roman"/>
      <w:sz w:val="24"/>
      <w:lang w:val="en-US" w:eastAsia="en-US"/>
    </w:rPr>
  </w:style>
  <w:style w:type="character" w:customStyle="1" w:styleId="TextHeading3Char0">
    <w:name w:val="Text Heading 3 Char"/>
    <w:rPr>
      <w:rFonts w:ascii="Times New Roman" w:hAnsi="Times New Roman" w:cs="Times New Roman"/>
      <w:sz w:val="24"/>
    </w:rPr>
  </w:style>
  <w:style w:type="paragraph" w:customStyle="1" w:styleId="TextHeading4">
    <w:name w:val="Text Heading 4"/>
    <w:rsid w:val="00AC72FF"/>
    <w:pPr>
      <w:spacing w:before="120" w:after="120" w:line="240" w:lineRule="auto"/>
      <w:ind w:left="1440" w:right="1440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customStyle="1" w:styleId="TextHeading5">
    <w:name w:val="Text Heading 5"/>
    <w:rsid w:val="00AC72FF"/>
    <w:pPr>
      <w:spacing w:before="120" w:after="120" w:line="240" w:lineRule="auto"/>
      <w:ind w:left="2160" w:right="2160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  <w:pPrChange w:id="11" w:author="Moti Sorkin" w:date="2026-06-29T11:21:00Z">
        <w:pPr>
          <w:spacing w:before="240" w:after="240" w:line="480" w:lineRule="exact"/>
          <w:jc w:val="center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1" w:author="Moti Sorkin" w:date="2026-06-29T11:21:00Z">
        <w:rPr>
          <w:rFonts w:ascii="Arial" w:eastAsiaTheme="minorHAnsi" w:hAnsi="Arial" w:cstheme="minorBidi"/>
          <w:b/>
          <w:kern w:val="2"/>
          <w:sz w:val="3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paragraph" w:customStyle="1" w:styleId="TitleDocument">
    <w:name w:val="Title Document"/>
    <w:link w:val="TextHeading2CharChar"/>
    <w:rsid w:val="00AC72FF"/>
    <w:pPr>
      <w:spacing w:after="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customStyle="1" w:styleId="TitleDocumentCenter">
    <w:name w:val="Title Document Center"/>
    <w:next w:val="TextHeading2"/>
    <w:rsid w:val="00AC72FF"/>
    <w:pPr>
      <w:spacing w:before="120" w:after="0" w:line="400" w:lineRule="atLeast"/>
      <w:jc w:val="center"/>
    </w:pPr>
    <w:rPr>
      <w:rFonts w:ascii="Arial" w:hAnsi="Arial" w:cs="Times New Roman"/>
      <w:b/>
      <w:noProof/>
      <w:sz w:val="36"/>
      <w:lang w:val="en-US" w:eastAsia="en-US"/>
    </w:rPr>
  </w:style>
  <w:style w:type="paragraph" w:customStyle="1" w:styleId="TitlePage">
    <w:name w:val="Title Page"/>
    <w:rsid w:val="00AC72FF"/>
    <w:pPr>
      <w:keepNext/>
      <w:keepLines/>
      <w:spacing w:after="48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styleId="TOC1">
    <w:name w:val="toc 1"/>
    <w:next w:val="Normal"/>
    <w:uiPriority w:val="39"/>
    <w:rsid w:val="00AC72FF"/>
    <w:pPr>
      <w:keepNext/>
      <w:tabs>
        <w:tab w:val="left" w:pos="2520"/>
        <w:tab w:val="right" w:leader="dot" w:pos="8640"/>
      </w:tabs>
      <w:spacing w:before="360" w:after="60" w:line="240" w:lineRule="auto"/>
      <w:ind w:left="2520" w:right="720" w:hanging="2520"/>
    </w:pPr>
    <w:rPr>
      <w:rFonts w:ascii="Arial" w:hAnsi="Arial" w:cs="Times New Roman"/>
      <w:b/>
      <w:sz w:val="24"/>
      <w:lang w:val="en-US" w:eastAsia="en-US"/>
    </w:rPr>
  </w:style>
  <w:style w:type="paragraph" w:styleId="TOC2">
    <w:name w:val="toc 2"/>
    <w:next w:val="Normal"/>
    <w:uiPriority w:val="39"/>
    <w:rsid w:val="00AC72FF"/>
    <w:pPr>
      <w:tabs>
        <w:tab w:val="left" w:pos="2520"/>
        <w:tab w:val="right" w:leader="dot" w:pos="8640"/>
      </w:tabs>
      <w:spacing w:after="0" w:line="240" w:lineRule="auto"/>
      <w:ind w:left="2520" w:right="720" w:hanging="2520"/>
    </w:pPr>
    <w:rPr>
      <w:rFonts w:ascii="Times New Roman" w:hAnsi="Times New Roman" w:cs="Times New Roman"/>
      <w:sz w:val="24"/>
      <w:lang w:val="en-US" w:eastAsia="en-US"/>
    </w:rPr>
  </w:style>
  <w:style w:type="paragraph" w:styleId="TOC3">
    <w:name w:val="toc 3"/>
    <w:basedOn w:val="Normal"/>
    <w:next w:val="Normal"/>
    <w:uiPriority w:val="39"/>
    <w:pPr>
      <w:ind w:left="480"/>
    </w:pPr>
  </w:style>
  <w:style w:type="character" w:customStyle="1" w:styleId="TextHeading3Char">
    <w:name w:val="Text Heading 3 Char"/>
    <w:link w:val="TextHeading3"/>
    <w:rPr>
      <w:rFonts w:ascii="Times New Roman" w:hAnsi="Times New Roman" w:cs="Times New Roman"/>
      <w:sz w:val="24"/>
      <w:lang w:val="en-US" w:eastAsia="en-US"/>
    </w:rPr>
  </w:style>
  <w:style w:type="paragraph" w:styleId="NormalWeb">
    <w:name w:val="Normal (Web)"/>
    <w:basedOn w:val="Normal"/>
    <w:pPr>
      <w:spacing w:before="100" w:after="100"/>
    </w:pPr>
  </w:style>
  <w:style w:type="character" w:customStyle="1" w:styleId="TextHeading2CharChar1">
    <w:name w:val="Text Heading 2 Char Char1"/>
    <w:basedOn w:val="DefaultParagraphFont"/>
    <w:rPr>
      <w:sz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TextHeading2List">
    <w:name w:val="Text Heading 2 List"/>
    <w:basedOn w:val="TextHeading2"/>
    <w:pPr>
      <w:numPr>
        <w:numId w:val="6"/>
      </w:numPr>
    </w:pPr>
  </w:style>
  <w:style w:type="paragraph" w:customStyle="1" w:styleId="ExhibitSectionHeading">
    <w:name w:val="Exhibit Section Heading"/>
    <w:basedOn w:val="Normal"/>
    <w:next w:val="TextHeading2"/>
    <w:pPr>
      <w:numPr>
        <w:numId w:val="7"/>
      </w:numPr>
      <w:spacing w:before="120" w:after="120"/>
    </w:pPr>
    <w:rPr>
      <w:rFonts w:ascii="Arial" w:hAnsi="Arial" w:cs="Arial"/>
      <w:b/>
    </w:rPr>
  </w:style>
  <w:style w:type="paragraph" w:customStyle="1" w:styleId="TextHeading4List">
    <w:name w:val="Text Heading 4 List"/>
    <w:basedOn w:val="TextHeading4"/>
    <w:pPr>
      <w:numPr>
        <w:numId w:val="8"/>
      </w:numPr>
    </w:pPr>
  </w:style>
  <w:style w:type="paragraph" w:customStyle="1" w:styleId="BUYSELL2">
    <w:name w:val="BUYSELL 2"/>
    <w:basedOn w:val="Normal"/>
    <w:pPr>
      <w:numPr>
        <w:numId w:val="3"/>
      </w:numPr>
      <w:jc w:val="center"/>
    </w:pPr>
    <w:rPr>
      <w:b/>
      <w:u w:val="single"/>
    </w:rPr>
  </w:style>
  <w:style w:type="paragraph" w:customStyle="1" w:styleId="Level1Text0">
    <w:name w:val="Level 1 Text"/>
    <w:basedOn w:val="Normal"/>
    <w:pPr>
      <w:spacing w:before="120" w:after="120"/>
      <w:jc w:val="both"/>
    </w:pPr>
  </w:style>
  <w:style w:type="character" w:customStyle="1" w:styleId="CommentSubjectChar1">
    <w:name w:val="Comment Subject Char1"/>
    <w:basedOn w:val="CommentTextChar"/>
    <w:link w:val="CommentSubject"/>
    <w:rPr>
      <w:rFonts w:ascii="Times New Roman" w:hAnsi="Times New Roman" w:cs="Times New Roman"/>
      <w:b/>
      <w:sz w:val="20"/>
    </w:rPr>
  </w:style>
  <w:style w:type="paragraph" w:customStyle="1" w:styleId="msonormal0">
    <w:name w:val="msonormal"/>
    <w:basedOn w:val="Normal"/>
    <w:pPr>
      <w:spacing w:before="100" w:after="100"/>
    </w:pPr>
  </w:style>
  <w:style w:type="character" w:customStyle="1" w:styleId="apple-converted-space">
    <w:name w:val="apple-converted-space"/>
  </w:style>
  <w:style w:type="paragraph" w:customStyle="1" w:styleId="TextHeading3List">
    <w:name w:val="Text Heading 3 List"/>
    <w:basedOn w:val="TextHeading3"/>
    <w:pPr>
      <w:numPr>
        <w:numId w:val="4"/>
      </w:numPr>
    </w:pPr>
  </w:style>
  <w:style w:type="paragraph" w:customStyle="1" w:styleId="Level2Text">
    <w:name w:val="Level 2 Text"/>
    <w:basedOn w:val="Normal"/>
    <w:pPr>
      <w:spacing w:before="120" w:after="120"/>
      <w:ind w:left="720" w:right="720"/>
      <w:jc w:val="both"/>
    </w:pPr>
  </w:style>
  <w:style w:type="paragraph" w:customStyle="1" w:styleId="TextHeading5List">
    <w:name w:val="Text Heading 5 List"/>
    <w:basedOn w:val="TextHeading4List"/>
    <w:pPr>
      <w:numPr>
        <w:numId w:val="9"/>
      </w:numPr>
      <w:spacing w:after="100"/>
    </w:pPr>
  </w:style>
  <w:style w:type="character" w:customStyle="1" w:styleId="TextHeading2Char">
    <w:name w:val="Text Heading 2 Char"/>
    <w:basedOn w:val="DefaultParagraphFont"/>
    <w:link w:val="TextHeading2"/>
    <w:rPr>
      <w:rFonts w:ascii="Times New Roman" w:hAnsi="Times New Roman" w:cs="Times New Roman"/>
      <w:sz w:val="24"/>
      <w:lang w:val="en-US" w:eastAsia="en-US"/>
    </w:rPr>
  </w:style>
  <w:style w:type="character" w:customStyle="1" w:styleId="BalloonTextChar1">
    <w:name w:val="Balloon Text Char1"/>
    <w:basedOn w:val="DefaultParagraphFont"/>
    <w:link w:val="BalloonText"/>
    <w:rPr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Heading8Char1">
    <w:name w:val="Heading 8 Char1"/>
    <w:aliases w:val="OutHeading 8 Char1"/>
    <w:basedOn w:val="DefaultParagraphFont"/>
    <w:rPr>
      <w:color w:val="272727"/>
      <w:sz w:val="21"/>
    </w:rPr>
  </w:style>
  <w:style w:type="character" w:customStyle="1" w:styleId="TextHeading2CharChar">
    <w:name w:val="Text Heading 2 Char Char"/>
    <w:basedOn w:val="DefaultParagraphFont"/>
    <w:link w:val="TitleDocument"/>
    <w:rPr>
      <w:rFonts w:ascii="Arial" w:hAnsi="Arial" w:cs="Times New Roman"/>
      <w:b/>
      <w:sz w:val="36"/>
      <w:lang w:val="en-US" w:eastAsia="en-US"/>
    </w:rPr>
  </w:style>
  <w:style w:type="character" w:customStyle="1" w:styleId="Heading7Char1">
    <w:name w:val="Heading 7 Char1"/>
    <w:aliases w:val="OutHeading 7 Char1"/>
    <w:basedOn w:val="DefaultParagraphFont"/>
    <w:rPr>
      <w:i/>
      <w:color w:val="243F60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tyleListParagraphJustified">
    <w:name w:val="Style List Paragraph + Justified"/>
    <w:basedOn w:val="ListParagraph"/>
    <w:next w:val="TextHeading2"/>
    <w:pPr>
      <w:jc w:val="both"/>
    </w:pPr>
  </w:style>
  <w:style w:type="paragraph" w:customStyle="1" w:styleId="TextHeading6">
    <w:name w:val="Text Heading 6"/>
    <w:basedOn w:val="TextHeading5"/>
    <w:pPr>
      <w:ind w:left="2016"/>
    </w:p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  <w:pPrChange w:id="12" w:author="Moti Sorkin" w:date="2026-06-29T11:21:00Z">
        <w:pPr>
          <w:spacing w:after="120" w:line="278" w:lineRule="auto"/>
        </w:pPr>
      </w:pPrChange>
    </w:pPr>
    <w:rPr>
      <w:rPrChange w:id="12" w:author="Moti Sorkin" w:date="2026-06-29T11:2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normaltextrun">
    <w:name w:val="normaltextrun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  <w:rPrChange w:id="13" w:author="Moti Sorkin" w:date="2026-06-29T11:21:00Z">
        <w:rPr>
          <w:color w:val="605E5C"/>
          <w:shd w:val="clear" w:color="auto" w:fill="E1DFDD"/>
        </w:rPr>
      </w:rPrChange>
    </w:rPr>
  </w:style>
  <w:style w:type="paragraph" w:customStyle="1" w:styleId="StyleLeft05">
    <w:name w:val="Style Left:  0.5&quot;"/>
    <w:basedOn w:val="TextHeading2"/>
    <w:pPr>
      <w:ind w:left="720"/>
    </w:p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1">
    <w:name w:val="Heading 9 Char1"/>
    <w:aliases w:val="OutHeading 9 Char1"/>
    <w:basedOn w:val="DefaultParagraphFont"/>
    <w:rPr>
      <w:i/>
      <w:color w:val="272727"/>
      <w:sz w:val="21"/>
    </w:rPr>
  </w:style>
  <w:style w:type="paragraph" w:customStyle="1" w:styleId="Style1">
    <w:name w:val="Style1"/>
    <w:basedOn w:val="TextHeading2"/>
    <w:pPr>
      <w:numPr>
        <w:numId w:val="5"/>
      </w:numPr>
    </w:pPr>
  </w:style>
  <w:style w:type="character" w:customStyle="1" w:styleId="PortfolioHeading">
    <w:name w:val="Portfolio Heading"/>
    <w:rPr>
      <w:rFonts w:ascii="Arial" w:hAnsi="Arial" w:cs="Arial"/>
      <w:b/>
    </w:rPr>
  </w:style>
  <w:style w:type="paragraph" w:styleId="PlainText">
    <w:name w:val="Plain Text"/>
    <w:basedOn w:val="Normal"/>
    <w:link w:val="PlainTextChar"/>
    <w:rPr>
      <w:sz w:val="20"/>
    </w:rPr>
  </w:style>
  <w:style w:type="character" w:customStyle="1" w:styleId="Heading6Char1">
    <w:name w:val="Heading 6 Char1"/>
    <w:aliases w:val="Paragraph2 Char1,OutHeading 6 Char1"/>
    <w:basedOn w:val="DefaultParagraphFont"/>
    <w:rPr>
      <w:color w:val="243F60"/>
      <w:sz w:val="24"/>
    </w:rPr>
  </w:style>
  <w:style w:type="paragraph" w:customStyle="1" w:styleId="Paragraph">
    <w:name w:val="Paragraph"/>
    <w:basedOn w:val="PlainText"/>
    <w:pPr>
      <w:spacing w:before="120" w:after="120"/>
      <w:ind w:firstLine="720"/>
    </w:pPr>
    <w:rPr>
      <w:sz w:val="24"/>
    </w:rPr>
  </w:style>
  <w:style w:type="character" w:customStyle="1" w:styleId="PlainTextChar">
    <w:name w:val="Plain Text Char"/>
    <w:basedOn w:val="DefaultParagraphFont"/>
    <w:link w:val="PlainText"/>
    <w:rPr>
      <w:sz w:val="24"/>
    </w:r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540B5B"/>
    <w:pPr>
      <w:spacing w:after="100"/>
      <w:ind w:left="720"/>
    </w:pPr>
    <w:rPr>
      <w:rFonts w:eastAsiaTheme="minorEastAsia"/>
      <w:lang w:val="pt-BR" w:eastAsia="pt-BR"/>
    </w:rPr>
  </w:style>
  <w:style w:type="paragraph" w:styleId="TOC5">
    <w:name w:val="toc 5"/>
    <w:basedOn w:val="Normal"/>
    <w:next w:val="Normal"/>
    <w:autoRedefine/>
    <w:uiPriority w:val="39"/>
    <w:unhideWhenUsed/>
    <w:rsid w:val="00540B5B"/>
    <w:pPr>
      <w:spacing w:after="100"/>
      <w:ind w:left="960"/>
    </w:pPr>
    <w:rPr>
      <w:rFonts w:eastAsiaTheme="minorEastAsia"/>
      <w:lang w:val="pt-BR" w:eastAsia="pt-BR"/>
    </w:rPr>
  </w:style>
  <w:style w:type="paragraph" w:styleId="TOC6">
    <w:name w:val="toc 6"/>
    <w:basedOn w:val="Normal"/>
    <w:next w:val="Normal"/>
    <w:autoRedefine/>
    <w:uiPriority w:val="39"/>
    <w:unhideWhenUsed/>
    <w:rsid w:val="00540B5B"/>
    <w:pPr>
      <w:spacing w:after="100"/>
      <w:ind w:left="1200"/>
    </w:pPr>
    <w:rPr>
      <w:rFonts w:eastAsiaTheme="minorEastAsia"/>
      <w:lang w:val="pt-BR" w:eastAsia="pt-BR"/>
    </w:rPr>
  </w:style>
  <w:style w:type="paragraph" w:styleId="TOC7">
    <w:name w:val="toc 7"/>
    <w:basedOn w:val="Normal"/>
    <w:next w:val="Normal"/>
    <w:autoRedefine/>
    <w:uiPriority w:val="39"/>
    <w:unhideWhenUsed/>
    <w:rsid w:val="00540B5B"/>
    <w:pPr>
      <w:spacing w:after="100"/>
      <w:ind w:left="1440"/>
    </w:pPr>
    <w:rPr>
      <w:rFonts w:eastAsiaTheme="minorEastAsia"/>
      <w:lang w:val="pt-BR" w:eastAsia="pt-BR"/>
    </w:rPr>
  </w:style>
  <w:style w:type="paragraph" w:styleId="TOC8">
    <w:name w:val="toc 8"/>
    <w:basedOn w:val="Normal"/>
    <w:next w:val="Normal"/>
    <w:autoRedefine/>
    <w:uiPriority w:val="39"/>
    <w:unhideWhenUsed/>
    <w:rsid w:val="00540B5B"/>
    <w:pPr>
      <w:spacing w:after="100"/>
      <w:ind w:left="1680"/>
    </w:pPr>
    <w:rPr>
      <w:rFonts w:eastAsiaTheme="minorEastAsia"/>
      <w:lang w:val="pt-BR" w:eastAsia="pt-BR"/>
    </w:rPr>
  </w:style>
  <w:style w:type="paragraph" w:styleId="TOC9">
    <w:name w:val="toc 9"/>
    <w:basedOn w:val="Normal"/>
    <w:next w:val="Normal"/>
    <w:autoRedefine/>
    <w:uiPriority w:val="39"/>
    <w:unhideWhenUsed/>
    <w:rsid w:val="00540B5B"/>
    <w:pPr>
      <w:spacing w:after="100"/>
      <w:ind w:left="1920"/>
    </w:pPr>
    <w:rPr>
      <w:rFonts w:eastAsiaTheme="minorEastAsia"/>
      <w:lang w:val="pt-BR" w:eastAsia="pt-BR"/>
    </w:r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  <w:pPrChange w:id="14" w:author="Moti Sorkin" w:date="2026-06-29T11:21:00Z">
        <w:pPr>
          <w:widowControl w:val="0"/>
          <w:spacing w:after="120" w:line="278" w:lineRule="auto"/>
          <w:jc w:val="both"/>
        </w:pPr>
      </w:pPrChange>
    </w:pPr>
    <w:rPr>
      <w:rFonts w:asciiTheme="majorHAnsi" w:eastAsia="Times New Roman" w:hAnsiTheme="majorHAnsi" w:cstheme="majorHAnsi"/>
      <w:color w:val="00B050"/>
      <w:kern w:val="0"/>
      <w:szCs w:val="20"/>
      <w14:ligatures w14:val="none"/>
      <w:rPrChange w:id="14" w:author="Moti Sorkin" w:date="2026-06-29T11:21:00Z">
        <w:rPr>
          <w:rFonts w:asciiTheme="majorHAnsi" w:eastAsiaTheme="minorHAnsi" w:hAnsiTheme="majorHAnsi" w:cstheme="majorHAnsi"/>
          <w:color w:val="00B050"/>
          <w:kern w:val="2"/>
          <w:sz w:val="24"/>
          <w:lang w:val="en-US" w:eastAsia="en-US" w:bidi="ar-SA"/>
          <w14:ligatures w14:val="standardContextual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pPrChange w:id="15" w:author="Moti Sorkin" w:date="2026-06-29T11:21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5" w:author="Moti Sorkin" w:date="2026-06-29T11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6748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  <w:pPrChange w:id="16" w:author="Moti Sorkin" w:date="2026-06-29T11:21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6" w:author="Moti Sorkin" w:date="2026-06-29T11:2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6748D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7" w:author="Moti Sorkin" w:date="2026-06-29T11:2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0F4761" w:themeColor="accent1" w:themeShade="BF"/>
      <w:rPrChange w:id="17" w:author="Moti Sorkin" w:date="2026-06-29T11:21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8D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6748D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14"/>
      </w:numPr>
      <w:spacing w:after="0" w:line="240" w:lineRule="auto"/>
      <w:pPrChange w:id="18" w:author="Moti Sorkin" w:date="2026-06-29T11:21:00Z">
        <w:pPr>
          <w:keepNext/>
          <w:keepLines/>
          <w:numPr>
            <w:numId w:val="14"/>
          </w:numPr>
          <w:spacing w:before="160" w:line="278" w:lineRule="auto"/>
          <w:ind w:left="720" w:hanging="360"/>
          <w:outlineLvl w:val="1"/>
        </w:pPr>
      </w:pPrChange>
    </w:pPr>
    <w:rPr>
      <w:rPrChange w:id="18" w:author="Moti Sorkin" w:date="2026-06-29T11:21:00Z">
        <w:rPr>
          <w:rFonts w:asciiTheme="majorHAnsi" w:eastAsiaTheme="majorEastAsia" w:hAnsiTheme="majorHAnsi" w:cstheme="majorBidi"/>
          <w:b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character" w:customStyle="1" w:styleId="MotistyleChar">
    <w:name w:val="Moti style Char"/>
    <w:basedOn w:val="Heading2Char"/>
    <w:link w:val="Motistyle"/>
    <w:rsid w:val="0006748D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29" Type="http://schemas.openxmlformats.org/officeDocument/2006/relationships/footer" Target="footer2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footer" Target="footer20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oter" Target="footer19.xml"/><Relationship Id="rId30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WealthCounsel\Styles\WCStyles2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5349F-F820-468E-A496-CA3D32800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(x86)\WealthCounsel\Styles\WCStyles2.dot</Template>
  <TotalTime>30</TotalTime>
  <Pages>118</Pages>
  <Words>31090</Words>
  <Characters>177214</Characters>
  <Application>Microsoft Office Word</Application>
  <DocSecurity>0</DocSecurity>
  <Lines>1476</Lines>
  <Paragraphs>415</Paragraphs>
  <ScaleCrop>false</ScaleCrop>
  <Company>WealthCounsel, LLC</Company>
  <LinksUpToDate>false</LinksUpToDate>
  <CharactersWithSpaces>207889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rlt_trustAgreement</dc:title>
  <dc:creator>brenda.lopes@wealthcounsel.com</dc:creator>
  <cp:keywords/>
  <dc:description>Transformed to EPML from XQML</dc:description>
  <cp:lastModifiedBy>Arthur Souza Rodrigues</cp:lastModifiedBy>
  <cp:revision>1</cp:revision>
  <dcterms:created xsi:type="dcterms:W3CDTF">2025-11-10T21:52:00Z</dcterms:created>
  <dcterms:modified xsi:type="dcterms:W3CDTF">2026-06-29T15:21:00Z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  <property fmtid="{D5CDD505-2E9C-101B-9397-08002B2CF9AE}" pid="5" name="macrosRun">
    <vt:lpwstr>Yes</vt:lpwstr>
  </property>
</Properties>
</file>