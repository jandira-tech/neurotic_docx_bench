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8B7E" w14:textId="77777777" w:rsidR="00540B8E" w:rsidRDefault="005314F1" w:rsidP="00AC72FF">
      <w:pPr>
        <w:pStyle w:val="DocumentTitle"/>
      </w:pPr>
      <w:r>
        <w:t>ut et et labore</w:t>
      </w:r>
    </w:p>
    <w:p w14:paraId="78378B7F" w14:textId="77777777" w:rsidR="00540B8E" w:rsidRDefault="00540B8E" w:rsidP="00AC72FF">
      <w:pPr>
        <w:pStyle w:val="DocumentTitle"/>
      </w:pPr>
    </w:p>
    <w:p w14:paraId="78378B80" w14:textId="77777777" w:rsidR="00540B8E" w:rsidRDefault="00540B8E" w:rsidP="00AC72FF">
      <w:pPr>
        <w:pStyle w:val="DocumentTitle"/>
      </w:pPr>
    </w:p>
    <w:p w14:paraId="78378B81" w14:textId="77777777" w:rsidR="00540B8E" w:rsidRDefault="00540B8E">
      <w:pPr>
        <w:pStyle w:val="TitlePage"/>
      </w:pPr>
    </w:p>
    <w:p w14:paraId="78378B82" w14:textId="77777777" w:rsidR="00540B8E" w:rsidRDefault="005314F1">
      <w:pPr>
        <w:pStyle w:val="TitlePage"/>
      </w:pPr>
      <w:r>
        <w:t>dolor 10, 2026</w:t>
      </w:r>
    </w:p>
    <w:p w14:paraId="78378B83" w14:textId="77777777" w:rsidR="00540B8E" w:rsidRDefault="00540B8E">
      <w:pPr>
        <w:pStyle w:val="TitlePage"/>
      </w:pPr>
    </w:p>
    <w:p w14:paraId="78378B84" w14:textId="77777777" w:rsidR="00540B8E" w:rsidRDefault="00540B8E">
      <w:pPr>
        <w:pStyle w:val="TitlePage"/>
      </w:pPr>
    </w:p>
    <w:p w14:paraId="78378B85" w14:textId="77777777" w:rsidR="00540B8E" w:rsidRDefault="005314F1">
      <w:pPr>
        <w:keepNext/>
        <w:spacing w:before="40" w:after="40"/>
        <w:jc w:val="center"/>
        <w:rPr>
          <w:rFonts w:ascii="Arial" w:hAnsi="Arial" w:cs="Arial"/>
        </w:rPr>
      </w:pPr>
      <w:r>
        <w:rPr>
          <w:rFonts w:ascii="Arial" w:hAnsi="Arial" w:cs="Arial"/>
        </w:rPr>
        <w:t>sit dolore, adipiscing eiusmod ut</w:t>
      </w:r>
    </w:p>
    <w:p w14:paraId="78378B86" w14:textId="77777777" w:rsidR="00540B8E" w:rsidRDefault="005314F1">
      <w:pPr>
        <w:keepNext/>
        <w:spacing w:before="40" w:after="40"/>
        <w:jc w:val="center"/>
        <w:rPr>
          <w:rFonts w:ascii="Arial" w:hAnsi="Arial" w:cs="Arial"/>
          <w:spacing w:val="20"/>
          <w:sz w:val="12"/>
        </w:rPr>
      </w:pPr>
      <w:r>
        <w:rPr>
          <w:rFonts w:ascii="Arial" w:hAnsi="Arial" w:cs="Arial"/>
          <w:spacing w:val="20"/>
          <w:sz w:val="12"/>
        </w:rPr>
        <w:t>do labore eiusmod</w:t>
      </w:r>
    </w:p>
    <w:p w14:paraId="78378B87" w14:textId="77777777" w:rsidR="00540B8E" w:rsidRDefault="005314F1">
      <w:pPr>
        <w:keepNext/>
        <w:spacing w:line="240" w:lineRule="atLeast"/>
        <w:jc w:val="center"/>
        <w:rPr>
          <w:rFonts w:ascii="Arial" w:hAnsi="Arial" w:cs="Arial"/>
          <w:spacing w:val="24"/>
          <w:sz w:val="16"/>
        </w:rPr>
        <w:sectPr w:rsidR="00540B8E">
          <w:pgSz w:w="12240" w:h="15840"/>
          <w:pgMar w:top="1440" w:right="2160" w:bottom="1440" w:left="2160" w:header="720" w:footer="720" w:gutter="0"/>
          <w:pgNumType w:start="1"/>
          <w:cols w:space="720"/>
          <w:vAlign w:val="center"/>
        </w:sectPr>
      </w:pPr>
      <w:r>
        <w:rPr>
          <w:rFonts w:ascii="Arial" w:hAnsi="Arial" w:cs="Arial"/>
          <w:spacing w:val="24"/>
          <w:sz w:val="16"/>
        </w:rPr>
        <w:t>1363 ipsum eiusmod, magna 8</w:t>
      </w:r>
      <w:r>
        <w:rPr>
          <w:rFonts w:ascii="Arial" w:hAnsi="Arial" w:cs="Arial"/>
          <w:spacing w:val="24"/>
          <w:sz w:val="16"/>
        </w:rPr>
        <w:br/>
      </w:r>
      <w:r>
        <w:rPr>
          <w:rFonts w:ascii="Arial" w:hAnsi="Arial" w:cs="Arial"/>
          <w:spacing w:val="24"/>
          <w:sz w:val="16"/>
        </w:rPr>
        <w:t>eiusmod, dolor 93003</w:t>
      </w:r>
    </w:p>
    <w:p w14:paraId="78378B88" w14:textId="77777777" w:rsidR="00540B8E" w:rsidRDefault="005314F1">
      <w:pPr>
        <w:pStyle w:val="TitleDocument"/>
      </w:pPr>
      <w:bookmarkStart w:id="0" w:name="WCTOCHeading"/>
      <w:r>
        <w:lastRenderedPageBreak/>
      </w:r>
      <w:r>
        <w:t>eiusmod elit sit ipsum</w:t>
      </w:r>
      <w:bookmarkEnd w:id="0"/>
    </w:p>
    <w:p w14:paraId="78378B89" w14:textId="77777777" w:rsidR="00540B8E" w:rsidRDefault="005314F1">
      <w:pPr>
        <w:pStyle w:val="DocumentTOC"/>
      </w:pPr>
      <w:r>
        <w:t>adipiscing elit ut</w:t>
      </w:r>
    </w:p>
    <w:p w14:paraId="6BB8C469" w14:textId="77777777" w:rsidR="00540B8E" w:rsidRDefault="00540B8E"/>
    <w:p w14:paraId="55EB5165" w14:textId="39B8326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r>
        <w:fldChar w:fldCharType="begin"/>
      </w:r>
      <w:r>
        <w:instrText xml:space="preserve"> TOC \h \z \t "Título 1;1;Título 2;2" </w:instrText>
      </w:r>
      <w:r>
        <w:fldChar w:fldCharType="separate"/>
      </w:r>
      <w:hyperlink w:anchor="_Toc218523778" w:history="1">
        <w:r>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fldChar w:fldCharType="separate"/>
        </w:r>
        <w:r>
          <w:rPr>
            <w:noProof/>
            <w:webHidden/>
          </w:rPr>
          <w:t>1-1</w:t>
        </w:r>
        <w:r>
          <w:rPr>
            <w:noProof/>
            <w:webHidden/>
          </w:rPr>
          <w:fldChar w:fldCharType="end"/>
        </w:r>
      </w:hyperlink>
    </w:p>
    <w:p w14:paraId="3F9E66D5" w14:textId="4EF6FB5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79" w:history="1">
        <w:r>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fldChar w:fldCharType="separate"/>
        </w:r>
        <w:r>
          <w:rPr>
            <w:noProof/>
            <w:webHidden/>
          </w:rPr>
          <w:t>1-1</w:t>
        </w:r>
        <w:r>
          <w:rPr>
            <w:noProof/>
            <w:webHidden/>
          </w:rPr>
          <w:fldChar w:fldCharType="end"/>
        </w:r>
      </w:hyperlink>
    </w:p>
    <w:p w14:paraId="3ADBDCBC" w14:textId="4DF456A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0" w:history="1">
        <w:r>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fldChar w:fldCharType="separate"/>
        </w:r>
        <w:r>
          <w:rPr>
            <w:noProof/>
            <w:webHidden/>
          </w:rPr>
          <w:t>1-1</w:t>
        </w:r>
        <w:r>
          <w:rPr>
            <w:noProof/>
            <w:webHidden/>
          </w:rPr>
          <w:fldChar w:fldCharType="end"/>
        </w:r>
      </w:hyperlink>
    </w:p>
    <w:p w14:paraId="1FAFEC98" w14:textId="5E467B8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1" w:history="1">
        <w:r>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fldChar w:fldCharType="separate"/>
        </w:r>
        <w:r>
          <w:rPr>
            <w:noProof/>
            <w:webHidden/>
          </w:rPr>
          <w:t>1-2</w:t>
        </w:r>
        <w:r>
          <w:rPr>
            <w:noProof/>
            <w:webHidden/>
          </w:rPr>
          <w:fldChar w:fldCharType="end"/>
        </w:r>
      </w:hyperlink>
    </w:p>
    <w:p w14:paraId="3B1443F5" w14:textId="4F207AE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2" w:history="1">
        <w:r>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fldChar w:fldCharType="separate"/>
        </w:r>
        <w:r>
          <w:rPr>
            <w:noProof/>
            <w:webHidden/>
          </w:rPr>
          <w:t>1-3</w:t>
        </w:r>
        <w:r>
          <w:rPr>
            <w:noProof/>
            <w:webHidden/>
          </w:rPr>
          <w:fldChar w:fldCharType="end"/>
        </w:r>
      </w:hyperlink>
    </w:p>
    <w:p w14:paraId="137FE573" w14:textId="465C875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3" w:history="1">
        <w:r>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fldChar w:fldCharType="separate"/>
        </w:r>
        <w:r>
          <w:rPr>
            <w:noProof/>
            <w:webHidden/>
          </w:rPr>
          <w:t>1-5</w:t>
        </w:r>
        <w:r>
          <w:rPr>
            <w:noProof/>
            <w:webHidden/>
          </w:rPr>
          <w:fldChar w:fldCharType="end"/>
        </w:r>
      </w:hyperlink>
    </w:p>
    <w:p w14:paraId="2C921F48" w14:textId="6AC2E728"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784" w:history="1">
        <w:r>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fldChar w:fldCharType="separate"/>
        </w:r>
        <w:r>
          <w:rPr>
            <w:noProof/>
            <w:webHidden/>
          </w:rPr>
          <w:t>2-1</w:t>
        </w:r>
        <w:r>
          <w:rPr>
            <w:noProof/>
            <w:webHidden/>
          </w:rPr>
          <w:fldChar w:fldCharType="end"/>
        </w:r>
      </w:hyperlink>
    </w:p>
    <w:p w14:paraId="7CC6D0F7" w14:textId="505345A1"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785" w:history="1">
        <w:r>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fldChar w:fldCharType="separate"/>
        </w:r>
        <w:r>
          <w:rPr>
            <w:noProof/>
            <w:webHidden/>
          </w:rPr>
          <w:t>3-1</w:t>
        </w:r>
        <w:r>
          <w:rPr>
            <w:noProof/>
            <w:webHidden/>
          </w:rPr>
          <w:fldChar w:fldCharType="end"/>
        </w:r>
      </w:hyperlink>
    </w:p>
    <w:p w14:paraId="724B7C54" w14:textId="79AEB5E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6" w:history="1">
        <w:r>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fldChar w:fldCharType="separate"/>
        </w:r>
        <w:r>
          <w:rPr>
            <w:noProof/>
            <w:webHidden/>
          </w:rPr>
          <w:t>3-1</w:t>
        </w:r>
        <w:r>
          <w:rPr>
            <w:noProof/>
            <w:webHidden/>
          </w:rPr>
          <w:fldChar w:fldCharType="end"/>
        </w:r>
      </w:hyperlink>
    </w:p>
    <w:p w14:paraId="54ED923C" w14:textId="41765D3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7" w:history="1">
        <w:r>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fldChar w:fldCharType="separate"/>
        </w:r>
        <w:r>
          <w:rPr>
            <w:noProof/>
            <w:webHidden/>
          </w:rPr>
          <w:t>3-1</w:t>
        </w:r>
        <w:r>
          <w:rPr>
            <w:noProof/>
            <w:webHidden/>
          </w:rPr>
          <w:fldChar w:fldCharType="end"/>
        </w:r>
      </w:hyperlink>
    </w:p>
    <w:p w14:paraId="390FDB0B" w14:textId="2973C05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8" w:history="1">
        <w:r>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fldChar w:fldCharType="separate"/>
        </w:r>
        <w:r>
          <w:rPr>
            <w:noProof/>
            <w:webHidden/>
          </w:rPr>
          <w:t>3-2</w:t>
        </w:r>
        <w:r>
          <w:rPr>
            <w:noProof/>
            <w:webHidden/>
          </w:rPr>
          <w:fldChar w:fldCharType="end"/>
        </w:r>
      </w:hyperlink>
    </w:p>
    <w:p w14:paraId="30530745" w14:textId="7877BD4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89" w:history="1">
        <w:r>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fldChar w:fldCharType="separate"/>
        </w:r>
        <w:r>
          <w:rPr>
            <w:noProof/>
            <w:webHidden/>
          </w:rPr>
          <w:t>3-4</w:t>
        </w:r>
        <w:r>
          <w:rPr>
            <w:noProof/>
            <w:webHidden/>
          </w:rPr>
          <w:fldChar w:fldCharType="end"/>
        </w:r>
      </w:hyperlink>
    </w:p>
    <w:p w14:paraId="7C4AA679" w14:textId="1390BEEE"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0" w:history="1">
        <w:r>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fldChar w:fldCharType="separate"/>
        </w:r>
        <w:r>
          <w:rPr>
            <w:noProof/>
            <w:webHidden/>
          </w:rPr>
          <w:t>3-4</w:t>
        </w:r>
        <w:r>
          <w:rPr>
            <w:noProof/>
            <w:webHidden/>
          </w:rPr>
          <w:fldChar w:fldCharType="end"/>
        </w:r>
      </w:hyperlink>
    </w:p>
    <w:p w14:paraId="56E169F0" w14:textId="25F44EE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1" w:history="1">
        <w:r>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fldChar w:fldCharType="separate"/>
        </w:r>
        <w:r>
          <w:rPr>
            <w:noProof/>
            <w:webHidden/>
          </w:rPr>
          <w:t>3-4</w:t>
        </w:r>
        <w:r>
          <w:rPr>
            <w:noProof/>
            <w:webHidden/>
          </w:rPr>
          <w:fldChar w:fldCharType="end"/>
        </w:r>
      </w:hyperlink>
    </w:p>
    <w:p w14:paraId="20AA114D" w14:textId="79FCB9D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2" w:history="1">
        <w:r>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fldChar w:fldCharType="separate"/>
        </w:r>
        <w:r>
          <w:rPr>
            <w:noProof/>
            <w:webHidden/>
          </w:rPr>
          <w:t>3-4</w:t>
        </w:r>
        <w:r>
          <w:rPr>
            <w:noProof/>
            <w:webHidden/>
          </w:rPr>
          <w:fldChar w:fldCharType="end"/>
        </w:r>
      </w:hyperlink>
    </w:p>
    <w:p w14:paraId="37668D24" w14:textId="1D15F71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3" w:history="1">
        <w:r>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fldChar w:fldCharType="separate"/>
        </w:r>
        <w:r>
          <w:rPr>
            <w:noProof/>
            <w:webHidden/>
          </w:rPr>
          <w:t>3-4</w:t>
        </w:r>
        <w:r>
          <w:rPr>
            <w:noProof/>
            <w:webHidden/>
          </w:rPr>
          <w:fldChar w:fldCharType="end"/>
        </w:r>
      </w:hyperlink>
    </w:p>
    <w:p w14:paraId="74417392" w14:textId="2BD1A0A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4" w:history="1">
        <w:r>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fldChar w:fldCharType="separate"/>
        </w:r>
        <w:r>
          <w:rPr>
            <w:noProof/>
            <w:webHidden/>
          </w:rPr>
          <w:t>3-5</w:t>
        </w:r>
        <w:r>
          <w:rPr>
            <w:noProof/>
            <w:webHidden/>
          </w:rPr>
          <w:fldChar w:fldCharType="end"/>
        </w:r>
      </w:hyperlink>
    </w:p>
    <w:p w14:paraId="0DFB8B8C" w14:textId="3E9801D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5" w:history="1">
        <w:r>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fldChar w:fldCharType="separate"/>
        </w:r>
        <w:r>
          <w:rPr>
            <w:noProof/>
            <w:webHidden/>
          </w:rPr>
          <w:t>3-5</w:t>
        </w:r>
        <w:r>
          <w:rPr>
            <w:noProof/>
            <w:webHidden/>
          </w:rPr>
          <w:fldChar w:fldCharType="end"/>
        </w:r>
      </w:hyperlink>
    </w:p>
    <w:p w14:paraId="062535BB" w14:textId="311BD53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6" w:history="1">
        <w:r>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fldChar w:fldCharType="separate"/>
        </w:r>
        <w:r>
          <w:rPr>
            <w:noProof/>
            <w:webHidden/>
          </w:rPr>
          <w:t>3-5</w:t>
        </w:r>
        <w:r>
          <w:rPr>
            <w:noProof/>
            <w:webHidden/>
          </w:rPr>
          <w:fldChar w:fldCharType="end"/>
        </w:r>
      </w:hyperlink>
    </w:p>
    <w:p w14:paraId="5C8AFF6E" w14:textId="22BDF5D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797" w:history="1">
        <w:r>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fldChar w:fldCharType="separate"/>
        </w:r>
        <w:r>
          <w:rPr>
            <w:noProof/>
            <w:webHidden/>
          </w:rPr>
          <w:t>4-1</w:t>
        </w:r>
        <w:r>
          <w:rPr>
            <w:noProof/>
            <w:webHidden/>
          </w:rPr>
          <w:fldChar w:fldCharType="end"/>
        </w:r>
      </w:hyperlink>
    </w:p>
    <w:p w14:paraId="5B75F726" w14:textId="01EA913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8" w:history="1">
        <w:r>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fldChar w:fldCharType="separate"/>
        </w:r>
        <w:r>
          <w:rPr>
            <w:noProof/>
            <w:webHidden/>
          </w:rPr>
          <w:t>4-1</w:t>
        </w:r>
        <w:r>
          <w:rPr>
            <w:noProof/>
            <w:webHidden/>
          </w:rPr>
          <w:fldChar w:fldCharType="end"/>
        </w:r>
      </w:hyperlink>
    </w:p>
    <w:p w14:paraId="579764FD" w14:textId="6FD7853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799" w:history="1">
        <w:r>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fldChar w:fldCharType="separate"/>
        </w:r>
        <w:r>
          <w:rPr>
            <w:noProof/>
            <w:webHidden/>
          </w:rPr>
          <w:t>4-1</w:t>
        </w:r>
        <w:r>
          <w:rPr>
            <w:noProof/>
            <w:webHidden/>
          </w:rPr>
          <w:fldChar w:fldCharType="end"/>
        </w:r>
      </w:hyperlink>
    </w:p>
    <w:p w14:paraId="660A253C" w14:textId="2DE110A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0" w:history="1">
        <w:r>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fldChar w:fldCharType="separate"/>
        </w:r>
        <w:r>
          <w:rPr>
            <w:noProof/>
            <w:webHidden/>
          </w:rPr>
          <w:t>4-2</w:t>
        </w:r>
        <w:r>
          <w:rPr>
            <w:noProof/>
            <w:webHidden/>
          </w:rPr>
          <w:fldChar w:fldCharType="end"/>
        </w:r>
      </w:hyperlink>
    </w:p>
    <w:p w14:paraId="2E435B25" w14:textId="28FAEEE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01" w:history="1">
        <w:r>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fldChar w:fldCharType="separate"/>
        </w:r>
        <w:r>
          <w:rPr>
            <w:noProof/>
            <w:webHidden/>
          </w:rPr>
          <w:t>5-1</w:t>
        </w:r>
        <w:r>
          <w:rPr>
            <w:noProof/>
            <w:webHidden/>
          </w:rPr>
          <w:fldChar w:fldCharType="end"/>
        </w:r>
      </w:hyperlink>
    </w:p>
    <w:p w14:paraId="690C66F1" w14:textId="0F16893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2" w:history="1">
        <w:r>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fldChar w:fldCharType="separate"/>
        </w:r>
        <w:r>
          <w:rPr>
            <w:noProof/>
            <w:webHidden/>
          </w:rPr>
          <w:t>5-1</w:t>
        </w:r>
        <w:r>
          <w:rPr>
            <w:noProof/>
            <w:webHidden/>
          </w:rPr>
          <w:fldChar w:fldCharType="end"/>
        </w:r>
      </w:hyperlink>
    </w:p>
    <w:p w14:paraId="1BD616DA" w14:textId="47A5C3F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3" w:history="1">
        <w:r>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fldChar w:fldCharType="separate"/>
        </w:r>
        <w:r>
          <w:rPr>
            <w:noProof/>
            <w:webHidden/>
          </w:rPr>
          <w:t>5-1</w:t>
        </w:r>
        <w:r>
          <w:rPr>
            <w:noProof/>
            <w:webHidden/>
          </w:rPr>
          <w:fldChar w:fldCharType="end"/>
        </w:r>
      </w:hyperlink>
    </w:p>
    <w:p w14:paraId="7F3760DD" w14:textId="1F4007C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4" w:history="1">
        <w:r>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fldChar w:fldCharType="separate"/>
        </w:r>
        <w:r>
          <w:rPr>
            <w:noProof/>
            <w:webHidden/>
          </w:rPr>
          <w:t>5-1</w:t>
        </w:r>
        <w:r>
          <w:rPr>
            <w:noProof/>
            <w:webHidden/>
          </w:rPr>
          <w:fldChar w:fldCharType="end"/>
        </w:r>
      </w:hyperlink>
    </w:p>
    <w:p w14:paraId="0A8BFCEB" w14:textId="38733F9E"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5" w:history="1">
        <w:r>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fldChar w:fldCharType="separate"/>
        </w:r>
        <w:r>
          <w:rPr>
            <w:noProof/>
            <w:webHidden/>
          </w:rPr>
          <w:t>5-2</w:t>
        </w:r>
        <w:r>
          <w:rPr>
            <w:noProof/>
            <w:webHidden/>
          </w:rPr>
          <w:fldChar w:fldCharType="end"/>
        </w:r>
      </w:hyperlink>
    </w:p>
    <w:p w14:paraId="377275F3" w14:textId="4BB7FF9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6" w:history="1">
        <w:r>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fldChar w:fldCharType="separate"/>
        </w:r>
        <w:r>
          <w:rPr>
            <w:noProof/>
            <w:webHidden/>
          </w:rPr>
          <w:t>5-2</w:t>
        </w:r>
        <w:r>
          <w:rPr>
            <w:noProof/>
            <w:webHidden/>
          </w:rPr>
          <w:fldChar w:fldCharType="end"/>
        </w:r>
      </w:hyperlink>
    </w:p>
    <w:p w14:paraId="3D23B60E" w14:textId="495F2AA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7" w:history="1">
        <w:r>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fldChar w:fldCharType="separate"/>
        </w:r>
        <w:r>
          <w:rPr>
            <w:noProof/>
            <w:webHidden/>
          </w:rPr>
          <w:t>5-2</w:t>
        </w:r>
        <w:r>
          <w:rPr>
            <w:noProof/>
            <w:webHidden/>
          </w:rPr>
          <w:fldChar w:fldCharType="end"/>
        </w:r>
      </w:hyperlink>
    </w:p>
    <w:p w14:paraId="1E0C1B91" w14:textId="236D6D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8" w:history="1">
        <w:r>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fldChar w:fldCharType="separate"/>
        </w:r>
        <w:r>
          <w:rPr>
            <w:noProof/>
            <w:webHidden/>
          </w:rPr>
          <w:t>5-3</w:t>
        </w:r>
        <w:r>
          <w:rPr>
            <w:noProof/>
            <w:webHidden/>
          </w:rPr>
          <w:fldChar w:fldCharType="end"/>
        </w:r>
      </w:hyperlink>
    </w:p>
    <w:p w14:paraId="518A5368" w14:textId="4A21300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09" w:history="1">
        <w:r>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fldChar w:fldCharType="separate"/>
        </w:r>
        <w:r>
          <w:rPr>
            <w:noProof/>
            <w:webHidden/>
          </w:rPr>
          <w:t>5-3</w:t>
        </w:r>
        <w:r>
          <w:rPr>
            <w:noProof/>
            <w:webHidden/>
          </w:rPr>
          <w:fldChar w:fldCharType="end"/>
        </w:r>
      </w:hyperlink>
    </w:p>
    <w:p w14:paraId="42AE8C6E" w14:textId="7E2D7FE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0" w:history="1">
        <w:r>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fldChar w:fldCharType="separate"/>
        </w:r>
        <w:r>
          <w:rPr>
            <w:noProof/>
            <w:webHidden/>
          </w:rPr>
          <w:t>5-4</w:t>
        </w:r>
        <w:r>
          <w:rPr>
            <w:noProof/>
            <w:webHidden/>
          </w:rPr>
          <w:fldChar w:fldCharType="end"/>
        </w:r>
      </w:hyperlink>
    </w:p>
    <w:p w14:paraId="3D4E3506" w14:textId="229695F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1" w:history="1">
        <w:r>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fldChar w:fldCharType="separate"/>
        </w:r>
        <w:r>
          <w:rPr>
            <w:noProof/>
            <w:webHidden/>
          </w:rPr>
          <w:t>5-5</w:t>
        </w:r>
        <w:r>
          <w:rPr>
            <w:noProof/>
            <w:webHidden/>
          </w:rPr>
          <w:fldChar w:fldCharType="end"/>
        </w:r>
      </w:hyperlink>
    </w:p>
    <w:p w14:paraId="7C54F195" w14:textId="486842CF"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12" w:history="1">
        <w:r>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fldChar w:fldCharType="separate"/>
        </w:r>
        <w:r>
          <w:rPr>
            <w:noProof/>
            <w:webHidden/>
          </w:rPr>
          <w:t>6-1</w:t>
        </w:r>
        <w:r>
          <w:rPr>
            <w:noProof/>
            <w:webHidden/>
          </w:rPr>
          <w:fldChar w:fldCharType="end"/>
        </w:r>
      </w:hyperlink>
    </w:p>
    <w:p w14:paraId="61C4C921" w14:textId="0B5B211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3" w:history="1">
        <w:r>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fldChar w:fldCharType="separate"/>
        </w:r>
        <w:r>
          <w:rPr>
            <w:noProof/>
            <w:webHidden/>
          </w:rPr>
          <w:t>6-1</w:t>
        </w:r>
        <w:r>
          <w:rPr>
            <w:noProof/>
            <w:webHidden/>
          </w:rPr>
          <w:fldChar w:fldCharType="end"/>
        </w:r>
      </w:hyperlink>
    </w:p>
    <w:p w14:paraId="5564D552" w14:textId="167D6ED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4" w:history="1">
        <w:r>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fldChar w:fldCharType="separate"/>
        </w:r>
        <w:r>
          <w:rPr>
            <w:noProof/>
            <w:webHidden/>
          </w:rPr>
          <w:t>6-1</w:t>
        </w:r>
        <w:r>
          <w:rPr>
            <w:noProof/>
            <w:webHidden/>
          </w:rPr>
          <w:fldChar w:fldCharType="end"/>
        </w:r>
      </w:hyperlink>
    </w:p>
    <w:p w14:paraId="18589EEE" w14:textId="66AF21A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5" w:history="1">
        <w:r>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fldChar w:fldCharType="separate"/>
        </w:r>
        <w:r>
          <w:rPr>
            <w:noProof/>
            <w:webHidden/>
          </w:rPr>
          <w:t>6-2</w:t>
        </w:r>
        <w:r>
          <w:rPr>
            <w:noProof/>
            <w:webHidden/>
          </w:rPr>
          <w:fldChar w:fldCharType="end"/>
        </w:r>
      </w:hyperlink>
    </w:p>
    <w:p w14:paraId="1AD5D8C5" w14:textId="7EF23E2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6" w:history="1">
        <w:r>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fldChar w:fldCharType="separate"/>
        </w:r>
        <w:r>
          <w:rPr>
            <w:noProof/>
            <w:webHidden/>
          </w:rPr>
          <w:t>6-2</w:t>
        </w:r>
        <w:r>
          <w:rPr>
            <w:noProof/>
            <w:webHidden/>
          </w:rPr>
          <w:fldChar w:fldCharType="end"/>
        </w:r>
      </w:hyperlink>
    </w:p>
    <w:p w14:paraId="18E9BBE9" w14:textId="7094E82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7" w:history="1">
        <w:r>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fldChar w:fldCharType="separate"/>
        </w:r>
        <w:r>
          <w:rPr>
            <w:noProof/>
            <w:webHidden/>
          </w:rPr>
          <w:t>6-2</w:t>
        </w:r>
        <w:r>
          <w:rPr>
            <w:noProof/>
            <w:webHidden/>
          </w:rPr>
          <w:fldChar w:fldCharType="end"/>
        </w:r>
      </w:hyperlink>
    </w:p>
    <w:p w14:paraId="59DA91EA" w14:textId="1E03CF46"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18" w:history="1">
        <w:r>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fldChar w:fldCharType="separate"/>
        </w:r>
        <w:r>
          <w:rPr>
            <w:noProof/>
            <w:webHidden/>
          </w:rPr>
          <w:t>7-1</w:t>
        </w:r>
        <w:r>
          <w:rPr>
            <w:noProof/>
            <w:webHidden/>
          </w:rPr>
          <w:fldChar w:fldCharType="end"/>
        </w:r>
      </w:hyperlink>
    </w:p>
    <w:p w14:paraId="311CA7A8" w14:textId="38248F1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19" w:history="1">
        <w:r>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fldChar w:fldCharType="separate"/>
        </w:r>
        <w:r>
          <w:rPr>
            <w:noProof/>
            <w:webHidden/>
          </w:rPr>
          <w:t>7-1</w:t>
        </w:r>
        <w:r>
          <w:rPr>
            <w:noProof/>
            <w:webHidden/>
          </w:rPr>
          <w:fldChar w:fldCharType="end"/>
        </w:r>
      </w:hyperlink>
    </w:p>
    <w:p w14:paraId="3358B638" w14:textId="0E4FCDF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0" w:history="1">
        <w:r>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fldChar w:fldCharType="separate"/>
        </w:r>
        <w:r>
          <w:rPr>
            <w:noProof/>
            <w:webHidden/>
          </w:rPr>
          <w:t>7-1</w:t>
        </w:r>
        <w:r>
          <w:rPr>
            <w:noProof/>
            <w:webHidden/>
          </w:rPr>
          <w:fldChar w:fldCharType="end"/>
        </w:r>
      </w:hyperlink>
    </w:p>
    <w:p w14:paraId="6D53422E" w14:textId="0547120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1" w:history="1">
        <w:r>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fldChar w:fldCharType="separate"/>
        </w:r>
        <w:r>
          <w:rPr>
            <w:noProof/>
            <w:webHidden/>
          </w:rPr>
          <w:t>7-1</w:t>
        </w:r>
        <w:r>
          <w:rPr>
            <w:noProof/>
            <w:webHidden/>
          </w:rPr>
          <w:fldChar w:fldCharType="end"/>
        </w:r>
      </w:hyperlink>
    </w:p>
    <w:p w14:paraId="2E1ED5A0" w14:textId="236D50E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2" w:history="1">
        <w:r>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fldChar w:fldCharType="separate"/>
        </w:r>
        <w:r>
          <w:rPr>
            <w:noProof/>
            <w:webHidden/>
          </w:rPr>
          <w:t>7-1</w:t>
        </w:r>
        <w:r>
          <w:rPr>
            <w:noProof/>
            <w:webHidden/>
          </w:rPr>
          <w:fldChar w:fldCharType="end"/>
        </w:r>
      </w:hyperlink>
    </w:p>
    <w:p w14:paraId="6FF618CA" w14:textId="163BA1B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3" w:history="1">
        <w:r>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fldChar w:fldCharType="separate"/>
        </w:r>
        <w:r>
          <w:rPr>
            <w:noProof/>
            <w:webHidden/>
          </w:rPr>
          <w:t>7-1</w:t>
        </w:r>
        <w:r>
          <w:rPr>
            <w:noProof/>
            <w:webHidden/>
          </w:rPr>
          <w:fldChar w:fldCharType="end"/>
        </w:r>
      </w:hyperlink>
    </w:p>
    <w:p w14:paraId="4F21EA07" w14:textId="5E61C9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4" w:history="1">
        <w:r>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fldChar w:fldCharType="separate"/>
        </w:r>
        <w:r>
          <w:rPr>
            <w:noProof/>
            <w:webHidden/>
          </w:rPr>
          <w:t>7-2</w:t>
        </w:r>
        <w:r>
          <w:rPr>
            <w:noProof/>
            <w:webHidden/>
          </w:rPr>
          <w:fldChar w:fldCharType="end"/>
        </w:r>
      </w:hyperlink>
    </w:p>
    <w:p w14:paraId="631BF711" w14:textId="249AF5F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5" w:history="1">
        <w:r>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fldChar w:fldCharType="separate"/>
        </w:r>
        <w:r>
          <w:rPr>
            <w:noProof/>
            <w:webHidden/>
          </w:rPr>
          <w:t>7-2</w:t>
        </w:r>
        <w:r>
          <w:rPr>
            <w:noProof/>
            <w:webHidden/>
          </w:rPr>
          <w:fldChar w:fldCharType="end"/>
        </w:r>
      </w:hyperlink>
    </w:p>
    <w:p w14:paraId="42E22FED" w14:textId="534B90B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6" w:history="1">
        <w:r>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fldChar w:fldCharType="separate"/>
        </w:r>
        <w:r>
          <w:rPr>
            <w:noProof/>
            <w:webHidden/>
          </w:rPr>
          <w:t>7-2</w:t>
        </w:r>
        <w:r>
          <w:rPr>
            <w:noProof/>
            <w:webHidden/>
          </w:rPr>
          <w:fldChar w:fldCharType="end"/>
        </w:r>
      </w:hyperlink>
    </w:p>
    <w:p w14:paraId="7A556E63" w14:textId="7227110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7" w:history="1">
        <w:r>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fldChar w:fldCharType="separate"/>
        </w:r>
        <w:r>
          <w:rPr>
            <w:noProof/>
            <w:webHidden/>
          </w:rPr>
          <w:t>7-2</w:t>
        </w:r>
        <w:r>
          <w:rPr>
            <w:noProof/>
            <w:webHidden/>
          </w:rPr>
          <w:fldChar w:fldCharType="end"/>
        </w:r>
      </w:hyperlink>
    </w:p>
    <w:p w14:paraId="3A78BD42" w14:textId="206F6E72"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28" w:history="1">
        <w:r>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fldChar w:fldCharType="separate"/>
        </w:r>
        <w:r>
          <w:rPr>
            <w:noProof/>
            <w:webHidden/>
          </w:rPr>
          <w:t>8-1</w:t>
        </w:r>
        <w:r>
          <w:rPr>
            <w:noProof/>
            <w:webHidden/>
          </w:rPr>
          <w:fldChar w:fldCharType="end"/>
        </w:r>
      </w:hyperlink>
    </w:p>
    <w:p w14:paraId="45015907" w14:textId="30A5C88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29" w:history="1">
        <w:r>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fldChar w:fldCharType="separate"/>
        </w:r>
        <w:r>
          <w:rPr>
            <w:noProof/>
            <w:webHidden/>
          </w:rPr>
          <w:t>8-1</w:t>
        </w:r>
        <w:r>
          <w:rPr>
            <w:noProof/>
            <w:webHidden/>
          </w:rPr>
          <w:fldChar w:fldCharType="end"/>
        </w:r>
      </w:hyperlink>
    </w:p>
    <w:p w14:paraId="5FC14964" w14:textId="0DC8EEA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0" w:history="1">
        <w:r>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fldChar w:fldCharType="separate"/>
        </w:r>
        <w:r>
          <w:rPr>
            <w:noProof/>
            <w:webHidden/>
          </w:rPr>
          <w:t>8-1</w:t>
        </w:r>
        <w:r>
          <w:rPr>
            <w:noProof/>
            <w:webHidden/>
          </w:rPr>
          <w:fldChar w:fldCharType="end"/>
        </w:r>
      </w:hyperlink>
    </w:p>
    <w:p w14:paraId="15297818" w14:textId="7C46F67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1" w:history="1">
        <w:r>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fldChar w:fldCharType="separate"/>
        </w:r>
        <w:r>
          <w:rPr>
            <w:noProof/>
            <w:webHidden/>
          </w:rPr>
          <w:t>8-1</w:t>
        </w:r>
        <w:r>
          <w:rPr>
            <w:noProof/>
            <w:webHidden/>
          </w:rPr>
          <w:fldChar w:fldCharType="end"/>
        </w:r>
      </w:hyperlink>
    </w:p>
    <w:p w14:paraId="72F0E05F" w14:textId="1AF93AA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2" w:history="1">
        <w:r>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fldChar w:fldCharType="separate"/>
        </w:r>
        <w:r>
          <w:rPr>
            <w:noProof/>
            <w:webHidden/>
          </w:rPr>
          <w:t>8-1</w:t>
        </w:r>
        <w:r>
          <w:rPr>
            <w:noProof/>
            <w:webHidden/>
          </w:rPr>
          <w:fldChar w:fldCharType="end"/>
        </w:r>
      </w:hyperlink>
    </w:p>
    <w:p w14:paraId="1DDC8A6F" w14:textId="6FC48C5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3" w:history="1">
        <w:r>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fldChar w:fldCharType="separate"/>
        </w:r>
        <w:r>
          <w:rPr>
            <w:noProof/>
            <w:webHidden/>
          </w:rPr>
          <w:t>8-2</w:t>
        </w:r>
        <w:r>
          <w:rPr>
            <w:noProof/>
            <w:webHidden/>
          </w:rPr>
          <w:fldChar w:fldCharType="end"/>
        </w:r>
      </w:hyperlink>
    </w:p>
    <w:p w14:paraId="30B789C9" w14:textId="4FEAD2E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4" w:history="1">
        <w:r>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fldChar w:fldCharType="separate"/>
        </w:r>
        <w:r>
          <w:rPr>
            <w:noProof/>
            <w:webHidden/>
          </w:rPr>
          <w:t>8-2</w:t>
        </w:r>
        <w:r>
          <w:rPr>
            <w:noProof/>
            <w:webHidden/>
          </w:rPr>
          <w:fldChar w:fldCharType="end"/>
        </w:r>
      </w:hyperlink>
    </w:p>
    <w:p w14:paraId="0C2DA61C" w14:textId="6A37843E"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35" w:history="1">
        <w:r>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fldChar w:fldCharType="separate"/>
        </w:r>
        <w:r>
          <w:rPr>
            <w:noProof/>
            <w:webHidden/>
          </w:rPr>
          <w:t>9-1</w:t>
        </w:r>
        <w:r>
          <w:rPr>
            <w:noProof/>
            <w:webHidden/>
          </w:rPr>
          <w:fldChar w:fldCharType="end"/>
        </w:r>
      </w:hyperlink>
    </w:p>
    <w:p w14:paraId="4E4A3B97" w14:textId="1B7CA2F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6" w:history="1">
        <w:r>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fldChar w:fldCharType="separate"/>
        </w:r>
        <w:r>
          <w:rPr>
            <w:noProof/>
            <w:webHidden/>
          </w:rPr>
          <w:t>9-1</w:t>
        </w:r>
        <w:r>
          <w:rPr>
            <w:noProof/>
            <w:webHidden/>
          </w:rPr>
          <w:fldChar w:fldCharType="end"/>
        </w:r>
      </w:hyperlink>
    </w:p>
    <w:p w14:paraId="10DCEB45" w14:textId="49F8E0B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37" w:history="1">
        <w:r>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fldChar w:fldCharType="separate"/>
        </w:r>
        <w:r>
          <w:rPr>
            <w:noProof/>
            <w:webHidden/>
          </w:rPr>
          <w:t>9-1</w:t>
        </w:r>
        <w:r>
          <w:rPr>
            <w:noProof/>
            <w:webHidden/>
          </w:rPr>
          <w:fldChar w:fldCharType="end"/>
        </w:r>
      </w:hyperlink>
    </w:p>
    <w:p w14:paraId="063A80A0" w14:textId="4BF348D3"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38" w:history="1">
        <w:r>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fldChar w:fldCharType="separate"/>
        </w:r>
        <w:r>
          <w:rPr>
            <w:noProof/>
            <w:webHidden/>
          </w:rPr>
          <w:t>10-1</w:t>
        </w:r>
        <w:r>
          <w:rPr>
            <w:noProof/>
            <w:webHidden/>
          </w:rPr>
          <w:fldChar w:fldCharType="end"/>
        </w:r>
      </w:hyperlink>
    </w:p>
    <w:p w14:paraId="0D652357" w14:textId="086B68A9"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39" w:history="1">
        <w:r>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fldChar w:fldCharType="separate"/>
        </w:r>
        <w:r>
          <w:rPr>
            <w:noProof/>
            <w:webHidden/>
          </w:rPr>
          <w:t>11-1</w:t>
        </w:r>
        <w:r>
          <w:rPr>
            <w:noProof/>
            <w:webHidden/>
          </w:rPr>
          <w:fldChar w:fldCharType="end"/>
        </w:r>
      </w:hyperlink>
    </w:p>
    <w:p w14:paraId="7C097055" w14:textId="1ABA6CC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0" w:history="1">
        <w:r>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fldChar w:fldCharType="separate"/>
        </w:r>
        <w:r>
          <w:rPr>
            <w:noProof/>
            <w:webHidden/>
          </w:rPr>
          <w:t>11-1</w:t>
        </w:r>
        <w:r>
          <w:rPr>
            <w:noProof/>
            <w:webHidden/>
          </w:rPr>
          <w:fldChar w:fldCharType="end"/>
        </w:r>
      </w:hyperlink>
    </w:p>
    <w:p w14:paraId="112761C5" w14:textId="2D67350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1" w:history="1">
        <w:r>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fldChar w:fldCharType="separate"/>
        </w:r>
        <w:r>
          <w:rPr>
            <w:noProof/>
            <w:webHidden/>
          </w:rPr>
          <w:t>11-6</w:t>
        </w:r>
        <w:r>
          <w:rPr>
            <w:noProof/>
            <w:webHidden/>
          </w:rPr>
          <w:fldChar w:fldCharType="end"/>
        </w:r>
      </w:hyperlink>
    </w:p>
    <w:p w14:paraId="2EDE83D5" w14:textId="358032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2" w:history="1">
        <w:r>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fldChar w:fldCharType="separate"/>
        </w:r>
        <w:r>
          <w:rPr>
            <w:noProof/>
            <w:webHidden/>
          </w:rPr>
          <w:t>11-6</w:t>
        </w:r>
        <w:r>
          <w:rPr>
            <w:noProof/>
            <w:webHidden/>
          </w:rPr>
          <w:fldChar w:fldCharType="end"/>
        </w:r>
      </w:hyperlink>
    </w:p>
    <w:p w14:paraId="29743DE0" w14:textId="5639E46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3" w:history="1">
        <w:r>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fldChar w:fldCharType="separate"/>
        </w:r>
        <w:r>
          <w:rPr>
            <w:noProof/>
            <w:webHidden/>
          </w:rPr>
          <w:t>11-7</w:t>
        </w:r>
        <w:r>
          <w:rPr>
            <w:noProof/>
            <w:webHidden/>
          </w:rPr>
          <w:fldChar w:fldCharType="end"/>
        </w:r>
      </w:hyperlink>
    </w:p>
    <w:p w14:paraId="6B767664" w14:textId="11548DC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4" w:history="1">
        <w:r>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fldChar w:fldCharType="separate"/>
        </w:r>
        <w:r>
          <w:rPr>
            <w:noProof/>
            <w:webHidden/>
          </w:rPr>
          <w:t>11-8</w:t>
        </w:r>
        <w:r>
          <w:rPr>
            <w:noProof/>
            <w:webHidden/>
          </w:rPr>
          <w:fldChar w:fldCharType="end"/>
        </w:r>
      </w:hyperlink>
    </w:p>
    <w:p w14:paraId="3AA8C720" w14:textId="5E6C8C27"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45" w:history="1">
        <w:r>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fldChar w:fldCharType="separate"/>
        </w:r>
        <w:r>
          <w:rPr>
            <w:noProof/>
            <w:webHidden/>
          </w:rPr>
          <w:t>12-1</w:t>
        </w:r>
        <w:r>
          <w:rPr>
            <w:noProof/>
            <w:webHidden/>
          </w:rPr>
          <w:fldChar w:fldCharType="end"/>
        </w:r>
      </w:hyperlink>
    </w:p>
    <w:p w14:paraId="77EBE692" w14:textId="7166B99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6" w:history="1">
        <w:r>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fldChar w:fldCharType="separate"/>
        </w:r>
        <w:r>
          <w:rPr>
            <w:noProof/>
            <w:webHidden/>
          </w:rPr>
          <w:t>12-1</w:t>
        </w:r>
        <w:r>
          <w:rPr>
            <w:noProof/>
            <w:webHidden/>
          </w:rPr>
          <w:fldChar w:fldCharType="end"/>
        </w:r>
      </w:hyperlink>
    </w:p>
    <w:p w14:paraId="2FF967FA" w14:textId="0748099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7" w:history="1">
        <w:r>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fldChar w:fldCharType="separate"/>
        </w:r>
        <w:r>
          <w:rPr>
            <w:noProof/>
            <w:webHidden/>
          </w:rPr>
          <w:t>12-4</w:t>
        </w:r>
        <w:r>
          <w:rPr>
            <w:noProof/>
            <w:webHidden/>
          </w:rPr>
          <w:fldChar w:fldCharType="end"/>
        </w:r>
      </w:hyperlink>
    </w:p>
    <w:p w14:paraId="0E169BE5" w14:textId="6C65DA7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8" w:history="1">
        <w:r>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fldChar w:fldCharType="separate"/>
        </w:r>
        <w:r>
          <w:rPr>
            <w:noProof/>
            <w:webHidden/>
          </w:rPr>
          <w:t>12-4</w:t>
        </w:r>
        <w:r>
          <w:rPr>
            <w:noProof/>
            <w:webHidden/>
          </w:rPr>
          <w:fldChar w:fldCharType="end"/>
        </w:r>
      </w:hyperlink>
    </w:p>
    <w:p w14:paraId="14674AE7" w14:textId="1AFC23F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49" w:history="1">
        <w:r>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fldChar w:fldCharType="separate"/>
        </w:r>
        <w:r>
          <w:rPr>
            <w:noProof/>
            <w:webHidden/>
          </w:rPr>
          <w:t>12-5</w:t>
        </w:r>
        <w:r>
          <w:rPr>
            <w:noProof/>
            <w:webHidden/>
          </w:rPr>
          <w:fldChar w:fldCharType="end"/>
        </w:r>
      </w:hyperlink>
    </w:p>
    <w:p w14:paraId="59B147EC" w14:textId="4F3F62E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0" w:history="1">
        <w:r>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fldChar w:fldCharType="separate"/>
        </w:r>
        <w:r>
          <w:rPr>
            <w:noProof/>
            <w:webHidden/>
          </w:rPr>
          <w:t>12-5</w:t>
        </w:r>
        <w:r>
          <w:rPr>
            <w:noProof/>
            <w:webHidden/>
          </w:rPr>
          <w:fldChar w:fldCharType="end"/>
        </w:r>
      </w:hyperlink>
    </w:p>
    <w:p w14:paraId="012117EF" w14:textId="0DEFAB07"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51" w:history="1">
        <w:r>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fldChar w:fldCharType="separate"/>
        </w:r>
        <w:r>
          <w:rPr>
            <w:noProof/>
            <w:webHidden/>
          </w:rPr>
          <w:t>13-1</w:t>
        </w:r>
        <w:r>
          <w:rPr>
            <w:noProof/>
            <w:webHidden/>
          </w:rPr>
          <w:fldChar w:fldCharType="end"/>
        </w:r>
      </w:hyperlink>
    </w:p>
    <w:p w14:paraId="6D9FCE37" w14:textId="6F40C84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2" w:history="1">
        <w:r>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fldChar w:fldCharType="separate"/>
        </w:r>
        <w:r>
          <w:rPr>
            <w:noProof/>
            <w:webHidden/>
          </w:rPr>
          <w:t>13-1</w:t>
        </w:r>
        <w:r>
          <w:rPr>
            <w:noProof/>
            <w:webHidden/>
          </w:rPr>
          <w:fldChar w:fldCharType="end"/>
        </w:r>
      </w:hyperlink>
    </w:p>
    <w:p w14:paraId="26B6FC22" w14:textId="51708FA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3" w:history="1">
        <w:r>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fldChar w:fldCharType="separate"/>
        </w:r>
        <w:r>
          <w:rPr>
            <w:noProof/>
            <w:webHidden/>
          </w:rPr>
          <w:t>13-1</w:t>
        </w:r>
        <w:r>
          <w:rPr>
            <w:noProof/>
            <w:webHidden/>
          </w:rPr>
          <w:fldChar w:fldCharType="end"/>
        </w:r>
      </w:hyperlink>
    </w:p>
    <w:p w14:paraId="54F375CC" w14:textId="73BA1BF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4" w:history="1">
        <w:r>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fldChar w:fldCharType="separate"/>
        </w:r>
        <w:r>
          <w:rPr>
            <w:noProof/>
            <w:webHidden/>
          </w:rPr>
          <w:t>13-2</w:t>
        </w:r>
        <w:r>
          <w:rPr>
            <w:noProof/>
            <w:webHidden/>
          </w:rPr>
          <w:fldChar w:fldCharType="end"/>
        </w:r>
      </w:hyperlink>
    </w:p>
    <w:p w14:paraId="1AFAFDF6" w14:textId="3276AA9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5" w:history="1">
        <w:r>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fldChar w:fldCharType="separate"/>
        </w:r>
        <w:r>
          <w:rPr>
            <w:noProof/>
            <w:webHidden/>
          </w:rPr>
          <w:t>13-2</w:t>
        </w:r>
        <w:r>
          <w:rPr>
            <w:noProof/>
            <w:webHidden/>
          </w:rPr>
          <w:fldChar w:fldCharType="end"/>
        </w:r>
      </w:hyperlink>
    </w:p>
    <w:p w14:paraId="29ED7A98" w14:textId="3F0FFD6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6" w:history="1">
        <w:r>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fldChar w:fldCharType="separate"/>
        </w:r>
        <w:r>
          <w:rPr>
            <w:noProof/>
            <w:webHidden/>
          </w:rPr>
          <w:t>13-2</w:t>
        </w:r>
        <w:r>
          <w:rPr>
            <w:noProof/>
            <w:webHidden/>
          </w:rPr>
          <w:fldChar w:fldCharType="end"/>
        </w:r>
      </w:hyperlink>
    </w:p>
    <w:p w14:paraId="1684E3DA" w14:textId="19C6448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7" w:history="1">
        <w:r>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fldChar w:fldCharType="separate"/>
        </w:r>
        <w:r>
          <w:rPr>
            <w:noProof/>
            <w:webHidden/>
          </w:rPr>
          <w:t>13-2</w:t>
        </w:r>
        <w:r>
          <w:rPr>
            <w:noProof/>
            <w:webHidden/>
          </w:rPr>
          <w:fldChar w:fldCharType="end"/>
        </w:r>
      </w:hyperlink>
    </w:p>
    <w:p w14:paraId="0325D261" w14:textId="3DD2B52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8" w:history="1">
        <w:r>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fldChar w:fldCharType="separate"/>
        </w:r>
        <w:r>
          <w:rPr>
            <w:noProof/>
            <w:webHidden/>
          </w:rPr>
          <w:t>13-3</w:t>
        </w:r>
        <w:r>
          <w:rPr>
            <w:noProof/>
            <w:webHidden/>
          </w:rPr>
          <w:fldChar w:fldCharType="end"/>
        </w:r>
      </w:hyperlink>
    </w:p>
    <w:p w14:paraId="5D047ED8" w14:textId="7728107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59" w:history="1">
        <w:r>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fldChar w:fldCharType="separate"/>
        </w:r>
        <w:r>
          <w:rPr>
            <w:noProof/>
            <w:webHidden/>
          </w:rPr>
          <w:t>13-3</w:t>
        </w:r>
        <w:r>
          <w:rPr>
            <w:noProof/>
            <w:webHidden/>
          </w:rPr>
          <w:fldChar w:fldCharType="end"/>
        </w:r>
      </w:hyperlink>
    </w:p>
    <w:p w14:paraId="108319BD" w14:textId="6F437F3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0" w:history="1">
        <w:r>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fldChar w:fldCharType="separate"/>
        </w:r>
        <w:r>
          <w:rPr>
            <w:noProof/>
            <w:webHidden/>
          </w:rPr>
          <w:t>13-3</w:t>
        </w:r>
        <w:r>
          <w:rPr>
            <w:noProof/>
            <w:webHidden/>
          </w:rPr>
          <w:fldChar w:fldCharType="end"/>
        </w:r>
      </w:hyperlink>
    </w:p>
    <w:p w14:paraId="107F160B" w14:textId="6C3F194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1" w:history="1">
        <w:r>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fldChar w:fldCharType="separate"/>
        </w:r>
        <w:r>
          <w:rPr>
            <w:noProof/>
            <w:webHidden/>
          </w:rPr>
          <w:t>13-4</w:t>
        </w:r>
        <w:r>
          <w:rPr>
            <w:noProof/>
            <w:webHidden/>
          </w:rPr>
          <w:fldChar w:fldCharType="end"/>
        </w:r>
      </w:hyperlink>
    </w:p>
    <w:p w14:paraId="767D682E" w14:textId="24BA768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2" w:history="1">
        <w:r>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fldChar w:fldCharType="separate"/>
        </w:r>
        <w:r>
          <w:rPr>
            <w:noProof/>
            <w:webHidden/>
          </w:rPr>
          <w:t>13-4</w:t>
        </w:r>
        <w:r>
          <w:rPr>
            <w:noProof/>
            <w:webHidden/>
          </w:rPr>
          <w:fldChar w:fldCharType="end"/>
        </w:r>
      </w:hyperlink>
    </w:p>
    <w:p w14:paraId="441291CA" w14:textId="70E4DB3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3" w:history="1">
        <w:r>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fldChar w:fldCharType="separate"/>
        </w:r>
        <w:r>
          <w:rPr>
            <w:noProof/>
            <w:webHidden/>
          </w:rPr>
          <w:t>13-4</w:t>
        </w:r>
        <w:r>
          <w:rPr>
            <w:noProof/>
            <w:webHidden/>
          </w:rPr>
          <w:fldChar w:fldCharType="end"/>
        </w:r>
      </w:hyperlink>
    </w:p>
    <w:p w14:paraId="176FCD93" w14:textId="31068E3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4" w:history="1">
        <w:r>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fldChar w:fldCharType="separate"/>
        </w:r>
        <w:r>
          <w:rPr>
            <w:noProof/>
            <w:webHidden/>
          </w:rPr>
          <w:t>13-6</w:t>
        </w:r>
        <w:r>
          <w:rPr>
            <w:noProof/>
            <w:webHidden/>
          </w:rPr>
          <w:fldChar w:fldCharType="end"/>
        </w:r>
      </w:hyperlink>
    </w:p>
    <w:p w14:paraId="372E360D" w14:textId="7A04D4D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5" w:history="1">
        <w:r>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fldChar w:fldCharType="separate"/>
        </w:r>
        <w:r>
          <w:rPr>
            <w:noProof/>
            <w:webHidden/>
          </w:rPr>
          <w:t>13-6</w:t>
        </w:r>
        <w:r>
          <w:rPr>
            <w:noProof/>
            <w:webHidden/>
          </w:rPr>
          <w:fldChar w:fldCharType="end"/>
        </w:r>
      </w:hyperlink>
    </w:p>
    <w:p w14:paraId="02DC6CAA" w14:textId="34AF9EB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6" w:history="1">
        <w:r>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fldChar w:fldCharType="separate"/>
        </w:r>
        <w:r>
          <w:rPr>
            <w:noProof/>
            <w:webHidden/>
          </w:rPr>
          <w:t>13-6</w:t>
        </w:r>
        <w:r>
          <w:rPr>
            <w:noProof/>
            <w:webHidden/>
          </w:rPr>
          <w:fldChar w:fldCharType="end"/>
        </w:r>
      </w:hyperlink>
    </w:p>
    <w:p w14:paraId="5D41645D" w14:textId="75FEFC8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7" w:history="1">
        <w:r>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fldChar w:fldCharType="separate"/>
        </w:r>
        <w:r>
          <w:rPr>
            <w:noProof/>
            <w:webHidden/>
          </w:rPr>
          <w:t>13-7</w:t>
        </w:r>
        <w:r>
          <w:rPr>
            <w:noProof/>
            <w:webHidden/>
          </w:rPr>
          <w:fldChar w:fldCharType="end"/>
        </w:r>
      </w:hyperlink>
    </w:p>
    <w:p w14:paraId="30B41CE1" w14:textId="6D4D86E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8" w:history="1">
        <w:r>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fldChar w:fldCharType="separate"/>
        </w:r>
        <w:r>
          <w:rPr>
            <w:noProof/>
            <w:webHidden/>
          </w:rPr>
          <w:t>13-7</w:t>
        </w:r>
        <w:r>
          <w:rPr>
            <w:noProof/>
            <w:webHidden/>
          </w:rPr>
          <w:fldChar w:fldCharType="end"/>
        </w:r>
      </w:hyperlink>
    </w:p>
    <w:p w14:paraId="08C4AD19" w14:textId="433A1A4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69" w:history="1">
        <w:r>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fldChar w:fldCharType="separate"/>
        </w:r>
        <w:r>
          <w:rPr>
            <w:noProof/>
            <w:webHidden/>
          </w:rPr>
          <w:t>13-7</w:t>
        </w:r>
        <w:r>
          <w:rPr>
            <w:noProof/>
            <w:webHidden/>
          </w:rPr>
          <w:fldChar w:fldCharType="end"/>
        </w:r>
      </w:hyperlink>
    </w:p>
    <w:p w14:paraId="7C3144E3" w14:textId="5D5A3DAB"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0" w:history="1">
        <w:r>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fldChar w:fldCharType="separate"/>
        </w:r>
        <w:r>
          <w:rPr>
            <w:noProof/>
            <w:webHidden/>
          </w:rPr>
          <w:t>13-8</w:t>
        </w:r>
        <w:r>
          <w:rPr>
            <w:noProof/>
            <w:webHidden/>
          </w:rPr>
          <w:fldChar w:fldCharType="end"/>
        </w:r>
      </w:hyperlink>
    </w:p>
    <w:p w14:paraId="092CAA22" w14:textId="1F7CC11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1" w:history="1">
        <w:r>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fldChar w:fldCharType="separate"/>
        </w:r>
        <w:r>
          <w:rPr>
            <w:noProof/>
            <w:webHidden/>
          </w:rPr>
          <w:t>13-8</w:t>
        </w:r>
        <w:r>
          <w:rPr>
            <w:noProof/>
            <w:webHidden/>
          </w:rPr>
          <w:fldChar w:fldCharType="end"/>
        </w:r>
      </w:hyperlink>
    </w:p>
    <w:p w14:paraId="1187A2F6" w14:textId="1B4B691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2" w:history="1">
        <w:r>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fldChar w:fldCharType="separate"/>
        </w:r>
        <w:r>
          <w:rPr>
            <w:noProof/>
            <w:webHidden/>
          </w:rPr>
          <w:t>13-8</w:t>
        </w:r>
        <w:r>
          <w:rPr>
            <w:noProof/>
            <w:webHidden/>
          </w:rPr>
          <w:fldChar w:fldCharType="end"/>
        </w:r>
      </w:hyperlink>
    </w:p>
    <w:p w14:paraId="1B836B38" w14:textId="208E3CD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3" w:history="1">
        <w:r>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fldChar w:fldCharType="separate"/>
        </w:r>
        <w:r>
          <w:rPr>
            <w:noProof/>
            <w:webHidden/>
          </w:rPr>
          <w:t>13-9</w:t>
        </w:r>
        <w:r>
          <w:rPr>
            <w:noProof/>
            <w:webHidden/>
          </w:rPr>
          <w:fldChar w:fldCharType="end"/>
        </w:r>
      </w:hyperlink>
    </w:p>
    <w:p w14:paraId="1BB5117F" w14:textId="7CDF2ED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4" w:history="1">
        <w:r>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fldChar w:fldCharType="separate"/>
        </w:r>
        <w:r>
          <w:rPr>
            <w:noProof/>
            <w:webHidden/>
          </w:rPr>
          <w:t>13-9</w:t>
        </w:r>
        <w:r>
          <w:rPr>
            <w:noProof/>
            <w:webHidden/>
          </w:rPr>
          <w:fldChar w:fldCharType="end"/>
        </w:r>
      </w:hyperlink>
    </w:p>
    <w:p w14:paraId="0C6CF9ED" w14:textId="369BC5B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5" w:history="1">
        <w:r>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fldChar w:fldCharType="separate"/>
        </w:r>
        <w:r>
          <w:rPr>
            <w:noProof/>
            <w:webHidden/>
          </w:rPr>
          <w:t>13-9</w:t>
        </w:r>
        <w:r>
          <w:rPr>
            <w:noProof/>
            <w:webHidden/>
          </w:rPr>
          <w:fldChar w:fldCharType="end"/>
        </w:r>
      </w:hyperlink>
    </w:p>
    <w:p w14:paraId="4BBCA2D5" w14:textId="3163A9F1"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876" w:history="1">
        <w:r>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fldChar w:fldCharType="separate"/>
        </w:r>
        <w:r>
          <w:rPr>
            <w:noProof/>
            <w:webHidden/>
          </w:rPr>
          <w:t>14-1</w:t>
        </w:r>
        <w:r>
          <w:rPr>
            <w:noProof/>
            <w:webHidden/>
          </w:rPr>
          <w:fldChar w:fldCharType="end"/>
        </w:r>
      </w:hyperlink>
    </w:p>
    <w:p w14:paraId="1EBFA5E4" w14:textId="32691BF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7" w:history="1">
        <w:r>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fldChar w:fldCharType="separate"/>
        </w:r>
        <w:r>
          <w:rPr>
            <w:noProof/>
            <w:webHidden/>
          </w:rPr>
          <w:t>14-1</w:t>
        </w:r>
        <w:r>
          <w:rPr>
            <w:noProof/>
            <w:webHidden/>
          </w:rPr>
          <w:fldChar w:fldCharType="end"/>
        </w:r>
      </w:hyperlink>
    </w:p>
    <w:p w14:paraId="394BCD82" w14:textId="10B7768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8" w:history="1">
        <w:r>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fldChar w:fldCharType="separate"/>
        </w:r>
        <w:r>
          <w:rPr>
            <w:noProof/>
            <w:webHidden/>
          </w:rPr>
          <w:t>14-1</w:t>
        </w:r>
        <w:r>
          <w:rPr>
            <w:noProof/>
            <w:webHidden/>
          </w:rPr>
          <w:fldChar w:fldCharType="end"/>
        </w:r>
      </w:hyperlink>
    </w:p>
    <w:p w14:paraId="2C17B81D" w14:textId="646401F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79" w:history="1">
        <w:r>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fldChar w:fldCharType="separate"/>
        </w:r>
        <w:r>
          <w:rPr>
            <w:noProof/>
            <w:webHidden/>
          </w:rPr>
          <w:t>14-1</w:t>
        </w:r>
        <w:r>
          <w:rPr>
            <w:noProof/>
            <w:webHidden/>
          </w:rPr>
          <w:fldChar w:fldCharType="end"/>
        </w:r>
      </w:hyperlink>
    </w:p>
    <w:p w14:paraId="24FEF9BE" w14:textId="68A67BC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0" w:history="1">
        <w:r>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fldChar w:fldCharType="separate"/>
        </w:r>
        <w:r>
          <w:rPr>
            <w:noProof/>
            <w:webHidden/>
          </w:rPr>
          <w:t>14-2</w:t>
        </w:r>
        <w:r>
          <w:rPr>
            <w:noProof/>
            <w:webHidden/>
          </w:rPr>
          <w:fldChar w:fldCharType="end"/>
        </w:r>
      </w:hyperlink>
    </w:p>
    <w:p w14:paraId="64BFB341" w14:textId="11A3B63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1" w:history="1">
        <w:r>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fldChar w:fldCharType="separate"/>
        </w:r>
        <w:r>
          <w:rPr>
            <w:noProof/>
            <w:webHidden/>
          </w:rPr>
          <w:t>14-2</w:t>
        </w:r>
        <w:r>
          <w:rPr>
            <w:noProof/>
            <w:webHidden/>
          </w:rPr>
          <w:fldChar w:fldCharType="end"/>
        </w:r>
      </w:hyperlink>
    </w:p>
    <w:p w14:paraId="294CBE86" w14:textId="3E3D263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2" w:history="1">
        <w:r>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fldChar w:fldCharType="separate"/>
        </w:r>
        <w:r>
          <w:rPr>
            <w:noProof/>
            <w:webHidden/>
          </w:rPr>
          <w:t>14-4</w:t>
        </w:r>
        <w:r>
          <w:rPr>
            <w:noProof/>
            <w:webHidden/>
          </w:rPr>
          <w:fldChar w:fldCharType="end"/>
        </w:r>
      </w:hyperlink>
    </w:p>
    <w:p w14:paraId="0035E277" w14:textId="207090AC"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3" w:history="1">
        <w:r>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fldChar w:fldCharType="separate"/>
        </w:r>
        <w:r>
          <w:rPr>
            <w:noProof/>
            <w:webHidden/>
          </w:rPr>
          <w:t>14-4</w:t>
        </w:r>
        <w:r>
          <w:rPr>
            <w:noProof/>
            <w:webHidden/>
          </w:rPr>
          <w:fldChar w:fldCharType="end"/>
        </w:r>
      </w:hyperlink>
    </w:p>
    <w:p w14:paraId="2E3DA328" w14:textId="34258DC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4" w:history="1">
        <w:r>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fldChar w:fldCharType="separate"/>
        </w:r>
        <w:r>
          <w:rPr>
            <w:noProof/>
            <w:webHidden/>
          </w:rPr>
          <w:t>14-5</w:t>
        </w:r>
        <w:r>
          <w:rPr>
            <w:noProof/>
            <w:webHidden/>
          </w:rPr>
          <w:fldChar w:fldCharType="end"/>
        </w:r>
      </w:hyperlink>
    </w:p>
    <w:p w14:paraId="0DA90AA8" w14:textId="110A196D"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5" w:history="1">
        <w:r>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fldChar w:fldCharType="separate"/>
        </w:r>
        <w:r>
          <w:rPr>
            <w:noProof/>
            <w:webHidden/>
          </w:rPr>
          <w:t>14-5</w:t>
        </w:r>
        <w:r>
          <w:rPr>
            <w:noProof/>
            <w:webHidden/>
          </w:rPr>
          <w:fldChar w:fldCharType="end"/>
        </w:r>
      </w:hyperlink>
    </w:p>
    <w:p w14:paraId="290A77B8" w14:textId="42FAF20E"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6" w:history="1">
        <w:r>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fldChar w:fldCharType="separate"/>
        </w:r>
        <w:r>
          <w:rPr>
            <w:noProof/>
            <w:webHidden/>
          </w:rPr>
          <w:t>14-6</w:t>
        </w:r>
        <w:r>
          <w:rPr>
            <w:noProof/>
            <w:webHidden/>
          </w:rPr>
          <w:fldChar w:fldCharType="end"/>
        </w:r>
      </w:hyperlink>
    </w:p>
    <w:p w14:paraId="119F9986" w14:textId="0F2599D4"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7" w:history="1">
        <w:r>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fldChar w:fldCharType="separate"/>
        </w:r>
        <w:r>
          <w:rPr>
            <w:noProof/>
            <w:webHidden/>
          </w:rPr>
          <w:t>14-6</w:t>
        </w:r>
        <w:r>
          <w:rPr>
            <w:noProof/>
            <w:webHidden/>
          </w:rPr>
          <w:fldChar w:fldCharType="end"/>
        </w:r>
      </w:hyperlink>
    </w:p>
    <w:p w14:paraId="32D16EB1" w14:textId="61636E8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8" w:history="1">
        <w:r>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fldChar w:fldCharType="separate"/>
        </w:r>
        <w:r>
          <w:rPr>
            <w:noProof/>
            <w:webHidden/>
          </w:rPr>
          <w:t>14-7</w:t>
        </w:r>
        <w:r>
          <w:rPr>
            <w:noProof/>
            <w:webHidden/>
          </w:rPr>
          <w:fldChar w:fldCharType="end"/>
        </w:r>
      </w:hyperlink>
    </w:p>
    <w:p w14:paraId="27903AF1" w14:textId="3D83EBD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89" w:history="1">
        <w:r>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fldChar w:fldCharType="separate"/>
        </w:r>
        <w:r>
          <w:rPr>
            <w:noProof/>
            <w:webHidden/>
          </w:rPr>
          <w:t>14-7</w:t>
        </w:r>
        <w:r>
          <w:rPr>
            <w:noProof/>
            <w:webHidden/>
          </w:rPr>
          <w:fldChar w:fldCharType="end"/>
        </w:r>
      </w:hyperlink>
    </w:p>
    <w:p w14:paraId="633203B2" w14:textId="0F3FCC27"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0" w:history="1">
        <w:r>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fldChar w:fldCharType="separate"/>
        </w:r>
        <w:r>
          <w:rPr>
            <w:noProof/>
            <w:webHidden/>
          </w:rPr>
          <w:t>14-7</w:t>
        </w:r>
        <w:r>
          <w:rPr>
            <w:noProof/>
            <w:webHidden/>
          </w:rPr>
          <w:fldChar w:fldCharType="end"/>
        </w:r>
      </w:hyperlink>
    </w:p>
    <w:p w14:paraId="10C49CD5" w14:textId="7A875BF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1" w:history="1">
        <w:r>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fldChar w:fldCharType="separate"/>
        </w:r>
        <w:r>
          <w:rPr>
            <w:noProof/>
            <w:webHidden/>
          </w:rPr>
          <w:t>14-8</w:t>
        </w:r>
        <w:r>
          <w:rPr>
            <w:noProof/>
            <w:webHidden/>
          </w:rPr>
          <w:fldChar w:fldCharType="end"/>
        </w:r>
      </w:hyperlink>
    </w:p>
    <w:p w14:paraId="61C150B3" w14:textId="7533F3A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2" w:history="1">
        <w:r>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fldChar w:fldCharType="separate"/>
        </w:r>
        <w:r>
          <w:rPr>
            <w:noProof/>
            <w:webHidden/>
          </w:rPr>
          <w:t>14-8</w:t>
        </w:r>
        <w:r>
          <w:rPr>
            <w:noProof/>
            <w:webHidden/>
          </w:rPr>
          <w:fldChar w:fldCharType="end"/>
        </w:r>
      </w:hyperlink>
    </w:p>
    <w:p w14:paraId="5041BB24" w14:textId="5AC59586"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3" w:history="1">
        <w:r>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fldChar w:fldCharType="separate"/>
        </w:r>
        <w:r>
          <w:rPr>
            <w:noProof/>
            <w:webHidden/>
          </w:rPr>
          <w:t>14-8</w:t>
        </w:r>
        <w:r>
          <w:rPr>
            <w:noProof/>
            <w:webHidden/>
          </w:rPr>
          <w:fldChar w:fldCharType="end"/>
        </w:r>
      </w:hyperlink>
    </w:p>
    <w:p w14:paraId="04B5454C" w14:textId="2C17AA41"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4" w:history="1">
        <w:r>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fldChar w:fldCharType="separate"/>
        </w:r>
        <w:r>
          <w:rPr>
            <w:noProof/>
            <w:webHidden/>
          </w:rPr>
          <w:t>14-8</w:t>
        </w:r>
        <w:r>
          <w:rPr>
            <w:noProof/>
            <w:webHidden/>
          </w:rPr>
          <w:fldChar w:fldCharType="end"/>
        </w:r>
      </w:hyperlink>
    </w:p>
    <w:p w14:paraId="393039B2" w14:textId="34F1211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5" w:history="1">
        <w:r>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fldChar w:fldCharType="separate"/>
        </w:r>
        <w:r>
          <w:rPr>
            <w:noProof/>
            <w:webHidden/>
          </w:rPr>
          <w:t>14-9</w:t>
        </w:r>
        <w:r>
          <w:rPr>
            <w:noProof/>
            <w:webHidden/>
          </w:rPr>
          <w:fldChar w:fldCharType="end"/>
        </w:r>
      </w:hyperlink>
    </w:p>
    <w:p w14:paraId="0A222747" w14:textId="729852A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6" w:history="1">
        <w:r>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fldChar w:fldCharType="separate"/>
        </w:r>
        <w:r>
          <w:rPr>
            <w:noProof/>
            <w:webHidden/>
          </w:rPr>
          <w:t>14-9</w:t>
        </w:r>
        <w:r>
          <w:rPr>
            <w:noProof/>
            <w:webHidden/>
          </w:rPr>
          <w:fldChar w:fldCharType="end"/>
        </w:r>
      </w:hyperlink>
    </w:p>
    <w:p w14:paraId="5B497874" w14:textId="4203451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7" w:history="1">
        <w:r>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fldChar w:fldCharType="separate"/>
        </w:r>
        <w:r>
          <w:rPr>
            <w:noProof/>
            <w:webHidden/>
          </w:rPr>
          <w:t>14-10</w:t>
        </w:r>
        <w:r>
          <w:rPr>
            <w:noProof/>
            <w:webHidden/>
          </w:rPr>
          <w:fldChar w:fldCharType="end"/>
        </w:r>
      </w:hyperlink>
    </w:p>
    <w:p w14:paraId="2C9ED3AE" w14:textId="1A367A60"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8" w:history="1">
        <w:r>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fldChar w:fldCharType="separate"/>
        </w:r>
        <w:r>
          <w:rPr>
            <w:noProof/>
            <w:webHidden/>
          </w:rPr>
          <w:t>14-10</w:t>
        </w:r>
        <w:r>
          <w:rPr>
            <w:noProof/>
            <w:webHidden/>
          </w:rPr>
          <w:fldChar w:fldCharType="end"/>
        </w:r>
      </w:hyperlink>
    </w:p>
    <w:p w14:paraId="642B965F" w14:textId="4CA56F8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899" w:history="1">
        <w:r>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fldChar w:fldCharType="separate"/>
        </w:r>
        <w:r>
          <w:rPr>
            <w:noProof/>
            <w:webHidden/>
          </w:rPr>
          <w:t>14-11</w:t>
        </w:r>
        <w:r>
          <w:rPr>
            <w:noProof/>
            <w:webHidden/>
          </w:rPr>
          <w:fldChar w:fldCharType="end"/>
        </w:r>
      </w:hyperlink>
    </w:p>
    <w:p w14:paraId="7734A462" w14:textId="6BB5301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0" w:history="1">
        <w:r>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fldChar w:fldCharType="separate"/>
        </w:r>
        <w:r>
          <w:rPr>
            <w:noProof/>
            <w:webHidden/>
          </w:rPr>
          <w:t>14-11</w:t>
        </w:r>
        <w:r>
          <w:rPr>
            <w:noProof/>
            <w:webHidden/>
          </w:rPr>
          <w:fldChar w:fldCharType="end"/>
        </w:r>
      </w:hyperlink>
    </w:p>
    <w:p w14:paraId="399336B1" w14:textId="16A39972"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1" w:history="1">
        <w:r>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fldChar w:fldCharType="separate"/>
        </w:r>
        <w:r>
          <w:rPr>
            <w:noProof/>
            <w:webHidden/>
          </w:rPr>
          <w:t>14-13</w:t>
        </w:r>
        <w:r>
          <w:rPr>
            <w:noProof/>
            <w:webHidden/>
          </w:rPr>
          <w:fldChar w:fldCharType="end"/>
        </w:r>
      </w:hyperlink>
    </w:p>
    <w:p w14:paraId="5FA5FE23" w14:textId="1A37B60A" w:rsidR="00540B5B" w:rsidRDefault="00540B5B">
      <w:pPr>
        <w:pStyle w:val="Sumrio1"/>
        <w:rPr>
          <w:rFonts w:asciiTheme="minorHAnsi" w:eastAsiaTheme="minorEastAsia" w:hAnsiTheme="minorHAnsi" w:cstheme="minorBidi"/>
          <w:b w:val="0"/>
          <w:noProof/>
          <w:kern w:val="2"/>
          <w:szCs w:val="24"/>
          <w:lang w:val="pt-BR" w:eastAsia="pt-BR"/>
          <w14:ligatures w14:val="standardContextual"/>
        </w:rPr>
      </w:pPr>
      <w:hyperlink w:anchor="_Toc218523902" w:history="1">
        <w:r>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fldChar w:fldCharType="separate"/>
        </w:r>
        <w:r>
          <w:rPr>
            <w:noProof/>
            <w:webHidden/>
          </w:rPr>
          <w:t>15-1</w:t>
        </w:r>
        <w:r>
          <w:rPr>
            <w:noProof/>
            <w:webHidden/>
          </w:rPr>
          <w:fldChar w:fldCharType="end"/>
        </w:r>
      </w:hyperlink>
    </w:p>
    <w:p w14:paraId="7E137CBF" w14:textId="0F262B79"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3" w:history="1">
        <w:r>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fldChar w:fldCharType="separate"/>
        </w:r>
        <w:r>
          <w:rPr>
            <w:noProof/>
            <w:webHidden/>
          </w:rPr>
          <w:t>15-1</w:t>
        </w:r>
        <w:r>
          <w:rPr>
            <w:noProof/>
            <w:webHidden/>
          </w:rPr>
          <w:fldChar w:fldCharType="end"/>
        </w:r>
      </w:hyperlink>
    </w:p>
    <w:p w14:paraId="4CA5AB24" w14:textId="30523BB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4" w:history="1">
        <w:r>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fldChar w:fldCharType="separate"/>
        </w:r>
        <w:r>
          <w:rPr>
            <w:noProof/>
            <w:webHidden/>
          </w:rPr>
          <w:t>15-1</w:t>
        </w:r>
        <w:r>
          <w:rPr>
            <w:noProof/>
            <w:webHidden/>
          </w:rPr>
          <w:fldChar w:fldCharType="end"/>
        </w:r>
      </w:hyperlink>
    </w:p>
    <w:p w14:paraId="0AA35262" w14:textId="4CD423E3"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5" w:history="1">
        <w:r>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fldChar w:fldCharType="separate"/>
        </w:r>
        <w:r>
          <w:rPr>
            <w:noProof/>
            <w:webHidden/>
          </w:rPr>
          <w:t>15-1</w:t>
        </w:r>
        <w:r>
          <w:rPr>
            <w:noProof/>
            <w:webHidden/>
          </w:rPr>
          <w:fldChar w:fldCharType="end"/>
        </w:r>
      </w:hyperlink>
    </w:p>
    <w:p w14:paraId="369C25F6" w14:textId="7F2BAF7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6" w:history="1">
        <w:r>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fldChar w:fldCharType="separate"/>
        </w:r>
        <w:r>
          <w:rPr>
            <w:noProof/>
            <w:webHidden/>
          </w:rPr>
          <w:t>15-2</w:t>
        </w:r>
        <w:r>
          <w:rPr>
            <w:noProof/>
            <w:webHidden/>
          </w:rPr>
          <w:fldChar w:fldCharType="end"/>
        </w:r>
      </w:hyperlink>
    </w:p>
    <w:p w14:paraId="1F69163A" w14:textId="43577048"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7" w:history="1">
        <w:r>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fldChar w:fldCharType="separate"/>
        </w:r>
        <w:r>
          <w:rPr>
            <w:noProof/>
            <w:webHidden/>
          </w:rPr>
          <w:t>15-2</w:t>
        </w:r>
        <w:r>
          <w:rPr>
            <w:noProof/>
            <w:webHidden/>
          </w:rPr>
          <w:fldChar w:fldCharType="end"/>
        </w:r>
      </w:hyperlink>
    </w:p>
    <w:p w14:paraId="1D8669F7" w14:textId="70D9A03F"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8" w:history="1">
        <w:r>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fldChar w:fldCharType="separate"/>
        </w:r>
        <w:r>
          <w:rPr>
            <w:noProof/>
            <w:webHidden/>
          </w:rPr>
          <w:t>15-2</w:t>
        </w:r>
        <w:r>
          <w:rPr>
            <w:noProof/>
            <w:webHidden/>
          </w:rPr>
          <w:fldChar w:fldCharType="end"/>
        </w:r>
      </w:hyperlink>
    </w:p>
    <w:p w14:paraId="489BF9BA" w14:textId="6D550D2A"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09" w:history="1">
        <w:r>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fldChar w:fldCharType="separate"/>
        </w:r>
        <w:r>
          <w:rPr>
            <w:noProof/>
            <w:webHidden/>
          </w:rPr>
          <w:t>15-2</w:t>
        </w:r>
        <w:r>
          <w:rPr>
            <w:noProof/>
            <w:webHidden/>
          </w:rPr>
          <w:fldChar w:fldCharType="end"/>
        </w:r>
      </w:hyperlink>
    </w:p>
    <w:p w14:paraId="22C83BF9" w14:textId="23C29345" w:rsidR="00540B5B" w:rsidRDefault="00540B5B">
      <w:pPr>
        <w:pStyle w:val="Sumrio2"/>
        <w:rPr>
          <w:rFonts w:asciiTheme="minorHAnsi" w:eastAsiaTheme="minorEastAsia" w:hAnsiTheme="minorHAnsi" w:cstheme="minorBidi"/>
          <w:noProof/>
          <w:kern w:val="2"/>
          <w:szCs w:val="24"/>
          <w:lang w:val="pt-BR" w:eastAsia="pt-BR"/>
          <w14:ligatures w14:val="standardContextual"/>
        </w:rPr>
      </w:pPr>
      <w:hyperlink w:anchor="_Toc218523910" w:history="1">
        <w:r>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fldChar w:fldCharType="separate"/>
        </w:r>
        <w:r>
          <w:rPr>
            <w:noProof/>
            <w:webHidden/>
          </w:rPr>
          <w:t>15-9</w:t>
        </w:r>
        <w:r>
          <w:rPr>
            <w:noProof/>
            <w:webHidden/>
          </w:rPr>
          <w:fldChar w:fldCharType="end"/>
        </w:r>
      </w:hyperlink>
    </w:p>
    <w:p w14:paraId="78378B8A" w14:textId="76B18C68" w:rsidR="00A97C79" w:rsidRDefault="00540B5B">
      <w:pPr>
        <w:sectPr w:rsidR="00A97C79">
          <w:footerReference w:type="default" r:id="rId8"/>
          <w:pgSz w:w="12240" w:h="15840"/>
          <w:pgMar w:top="1440" w:right="1800" w:bottom="1440" w:left="1800" w:header="720" w:footer="720" w:gutter="0"/>
          <w:pgNumType w:fmt="lowerRoman" w:start="1"/>
          <w:cols w:space="720"/>
        </w:sectPr>
      </w:pPr>
      <w:r>
        <w:fldChar w:fldCharType="end"/>
      </w:r>
    </w:p>
    <w:p w14:paraId="78378B8B" w14:textId="77777777" w:rsidR="00540B8E" w:rsidRDefault="005314F1">
      <w:pPr>
        <w:pStyle w:val="TitleDocument"/>
        <w:spacing w:after="480"/>
      </w:pPr>
      <w:r>
        <w:lastRenderedPageBreak/>
      </w:r>
      <w:r>
        <w:t>eiusmod elit sit ipsum</w:t>
      </w:r>
    </w:p>
    <w:p w14:paraId="78378B8C" w14:textId="77777777" w:rsidR="00540B8E" w:rsidRDefault="005314F1">
      <w:pPr>
        <w:pStyle w:val="Ttulo1"/>
      </w:pPr>
      <w:bookmarkStart w:id="1" w:name="5200000272882326702"/>
      <w:bookmarkStart w:id="2" w:name="_Toc507273045"/>
      <w:bookmarkStart w:id="3" w:name="_Ref508320673"/>
      <w:bookmarkStart w:id="4" w:name="_Ref509196458"/>
      <w:bookmarkStart w:id="5" w:name="_Ref519651687"/>
      <w:bookmarkStart w:id="6" w:name="_Ref38702372"/>
      <w:r>
        <w:br/>
      </w:r>
      <w:bookmarkStart w:id="7" w:name="_Toc218523778"/>
      <w:r>
        <w:t>sit consectetur ipsum</w:t>
      </w:r>
      <w:bookmarkEnd w:id="1"/>
      <w:bookmarkEnd w:id="2"/>
      <w:bookmarkEnd w:id="3"/>
      <w:bookmarkEnd w:id="4"/>
      <w:bookmarkEnd w:id="5"/>
      <w:bookmarkEnd w:id="6"/>
      <w:bookmarkEnd w:id="7"/>
    </w:p>
    <w:p w14:paraId="78378B8D" w14:textId="09727BBC" w:rsidR="00540B8E" w:rsidRDefault="005314F1">
      <w:pPr>
        <w:pStyle w:val="TextHeading2"/>
      </w:pPr>
      <w:r>
        <w:t xml:space="preserve">eiusmod dolor elit ipsum consectetur aliqua </w:t>
      </w:r>
      <w:r>
        <w:rPr>
          <w:color w:val="000000"/>
        </w:rPr>
        <w:t xml:space="preserve">dolor 10, 2026.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p>
    <w:p w14:paraId="78378B8E" w14:textId="3EF1920D" w:rsidR="00540B8E" w:rsidRDefault="005314F1">
      <w:pPr>
        <w:pStyle w:val="TextHeading2"/>
      </w:pPr>
      <w:r>
        <w:t>dolore sit do do eiusmod lorem consectetur et ipsum sit elit et incididunt et ipsum sit elit dolor amet consectetur lorem dolor consectetur do et ipsum consectetur eiusmod aliqua consectetur. eiusmod sit elit ipsum consectetur ut sed dolor adipiscing elit et dolor, eiusmod dolor ut consectetur sit ut incididunt adipiscing lorem magna amet.</w:t>
      </w:r>
    </w:p>
    <w:p w14:paraId="78378B8F" w14:textId="77777777" w:rsidR="00540B8E" w:rsidRDefault="005314F1">
      <w:pPr>
        <w:pStyle w:val="Ttulo2"/>
      </w:pPr>
      <w:bookmarkStart w:id="8" w:name="5200479896788036240"/>
      <w:bookmarkStart w:id="9" w:name="_Toc496420422"/>
      <w:bookmarkStart w:id="10" w:name="_Toc507273046"/>
      <w:bookmarkStart w:id="11" w:name="_Ref206921444"/>
      <w:bookmarkStart w:id="12" w:name="_Ref206921648"/>
      <w:bookmarkStart w:id="13" w:name="_Toc218523779"/>
      <w:r>
        <w:t>consectetur consectetur ipsum</w:t>
      </w:r>
      <w:bookmarkEnd w:id="8"/>
      <w:bookmarkEnd w:id="9"/>
      <w:bookmarkEnd w:id="10"/>
      <w:bookmarkEnd w:id="11"/>
      <w:bookmarkEnd w:id="12"/>
      <w:bookmarkEnd w:id="13"/>
    </w:p>
    <w:p w14:paraId="78378B90" w14:textId="77777777" w:rsidR="00540B8E" w:rsidRDefault="005314F1">
      <w:pPr>
        <w:pStyle w:val="TextHeading2"/>
      </w:pPr>
      <w:r>
        <w:t>magna do, et consectetur adipiscing magna sed do labore:</w:t>
      </w:r>
    </w:p>
    <w:p w14:paraId="78378B91" w14:textId="77777777" w:rsidR="00540B8E" w:rsidRDefault="005314F1">
      <w:pPr>
        <w:pStyle w:val="TextHeading3"/>
      </w:pPr>
      <w:r>
        <w:t>“eiusmod elit sit ipsum consectetur dolor 10, 2026.”</w:t>
      </w:r>
    </w:p>
    <w:p w14:paraId="78378B92" w14:textId="77777777" w:rsidR="00540B8E" w:rsidRDefault="005314F1">
      <w:pPr>
        <w:pStyle w:val="TextHeading2"/>
      </w:pPr>
      <w:r>
        <w:t>magna ipsum magna consectetur, amet ipsum ut elit aliqua tempor do et consectetur lorem amet et consectetur consectetur dolor adipiscing lorem elit-aliqua-ipsum lorem, et consectetur et magna ut labore:</w:t>
      </w:r>
    </w:p>
    <w:p w14:paraId="78378B93" w14:textId="77777777" w:rsidR="00540B8E" w:rsidRDefault="005314F1">
      <w:pPr>
        <w:pStyle w:val="TextHeading3"/>
      </w:pPr>
      <w:r>
        <w:t>“dolor aliqua elit incididunt tempor lorem elit, aliqua., adipiscing, lorem incididunt dolore consectetur ipsum, elit ipsum elit sit ipsum consectetur dolor 10, 2026, incididunt dolor amet do.”</w:t>
      </w:r>
    </w:p>
    <w:p w14:paraId="78378B94" w14:textId="77777777" w:rsidR="00540B8E" w:rsidRDefault="005314F1">
      <w:pPr>
        <w:pStyle w:val="TextHeading2"/>
      </w:pPr>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p>
    <w:p w14:paraId="78378B95" w14:textId="77777777" w:rsidR="00540B8E" w:rsidRDefault="005314F1">
      <w:pPr>
        <w:pStyle w:val="Ttulo2"/>
      </w:pPr>
      <w:bookmarkStart w:id="14" w:name="5201199332646600547"/>
      <w:bookmarkStart w:id="15" w:name="_Ref289678862"/>
      <w:bookmarkStart w:id="16" w:name="_Toc218523780"/>
      <w:r>
        <w:t>tempor dolor elit consectetur</w:t>
      </w:r>
      <w:bookmarkEnd w:id="14"/>
      <w:bookmarkEnd w:id="15"/>
      <w:bookmarkEnd w:id="16"/>
    </w:p>
    <w:p w14:paraId="78378B96" w14:textId="2105AD30" w:rsidR="00540B8E" w:rsidRDefault="005314F1">
      <w:pPr>
        <w:pStyle w:val="TextHeading2"/>
      </w:pPr>
      <w:bookmarkStart w:id="17" w:name="14c3cf06e3ea4c3f_HDNDE1f"/>
      <w:bookmarkStart w:id="18" w:name="14c3cf06e3ea4c3f_HDSTE20"/>
      <w:bookmarkStart w:id="19" w:name="14c3cf06e3ea4c3f_HDNDE20"/>
      <w:bookmarkStart w:id="20" w:name="14c3cf06e3ea4c3f_HDSTE21"/>
      <w:bookmarkStart w:id="21" w:name="14c3cf06e3ea4c3f_HDNDE21"/>
      <w:bookmarkStart w:id="22" w:name="14c3cf06e3ea4c3f_HDSTE22"/>
      <w:bookmarkStart w:id="23" w:name="14c3cf06e3ea4c3f_HDNDE22"/>
      <w:bookmarkStart w:id="24" w:name="14c3cf06e3ea4c3f_HDSTE23"/>
      <w:bookmarkStart w:id="25" w:name="14c3cf06e3ea4c3f_HDNDE23"/>
      <w:bookmarkStart w:id="26" w:name="14c3cf06e3ea4c3f_HDNDE1e"/>
      <w:r>
        <w:t xml:space="preserve">elit adipiscing adipiscing adipiscing adipiscing do incididunt ipsum consectetur elit ipsum consectetur, lorem </w:t>
      </w:r>
      <w:proofErr w:type="gramStart"/>
      <w:r>
        <w:t>sit ut</w:t>
      </w:r>
      <w:proofErr w:type="gramEnd"/>
      <w:r>
        <w:t xml:space="preserve"> elit tempor, do ipsum lorem elit et sed lorem ipsum magna adipiscing dolor et sed. 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 eiusmod dolore adipiscing amet magna amet ipsum ipsum sed, do ut lorem dolor amet.</w:t>
      </w:r>
      <w:bookmarkEnd w:id="17"/>
      <w:bookmarkEnd w:id="18"/>
      <w:bookmarkEnd w:id="19"/>
      <w:bookmarkEnd w:id="20"/>
      <w:bookmarkEnd w:id="21"/>
      <w:bookmarkEnd w:id="22"/>
      <w:bookmarkEnd w:id="23"/>
      <w:bookmarkEnd w:id="24"/>
      <w:bookmarkEnd w:id="25"/>
      <w:bookmarkEnd w:id="26"/>
    </w:p>
    <w:p w14:paraId="78378B97" w14:textId="203E70A0" w:rsidR="00DD6938" w:rsidRDefault="005314F1">
      <w:pPr>
        <w:pStyle w:val="TextHeading2"/>
      </w:pPr>
      <w:r>
        <w:t xml:space="preserve">adipiscing et consectetur adipiscing tempor incididunt eiusmod </w:t>
      </w:r>
      <w:proofErr w:type="gramStart"/>
      <w:r>
        <w:t>dolore</w:t>
      </w:r>
      <w:proofErr w:type="gramEnd"/>
      <w:r>
        <w:t xml:space="preserve"> elit consectetur consectetur aliqua elit dolor et sed tempor eiusmod do ipsum sit sit consectetur tempor. adipiscing et consectetur consectetur incididunt eiusmod dolore elit consectetur incididunt magna labore ipsum dolor amet amet sed ipsum et consectetur magna lorem et lorem dolore consectetur lorem incididunt ipsum sit sit consectetur ipsum dolore elit consectetur. </w:t>
      </w:r>
    </w:p>
    <w:p w14:paraId="6B471005" w14:textId="23BD0ABE" w:rsidR="00540B8E" w:rsidRPr="00DD6938" w:rsidRDefault="00DD6938" w:rsidP="00DD6938">
      <w:pPr>
        <w:spacing w:after="200" w:line="276" w:lineRule="auto"/>
        <w:rPr>
          <w:szCs w:val="20"/>
        </w:rPr>
      </w:pPr>
      <w:r>
        <w:br w:type="page"/>
      </w:r>
    </w:p>
    <w:p w14:paraId="78378B98" w14:textId="2D61B5C1" w:rsidR="00540B8E" w:rsidRDefault="005314F1">
      <w:pPr>
        <w:pStyle w:val="TextHeading2"/>
      </w:pPr>
      <w:r>
        <w:lastRenderedPageBreak/>
      </w:r>
      <w:r>
        <w:t xml:space="preserve">adipiscing et consectetur magna tempor et sed incididunt lorem magna tempor do incididunt lorem ipsum consectetur’et sit lorem ipsum labore elit et sed, lorem do sit do ipsum adipiscing elit do lorem ipsum tempor lorem dolor et sed. consectetur sed’et incididunt elit dolor do lorem tempor eiusmod, aliqua, lorem do do et sed incididunt magna eiusmod labore consectetur </w:t>
      </w:r>
      <w:proofErr w:type="gramStart"/>
      <w:r>
        <w:t>do</w:t>
      </w:r>
      <w:proofErr w:type="gramEnd"/>
      <w:r>
        <w:t xml:space="preserve"> ipsum et consectetur ipsum do amet consectetur dolor tempor magna adipiscing. adipiscing tempor incididunt dolor et sed aliqua et amet elit et sed’et labore. elit adipiscing sit lorem sed amet dolor aliqua adipiscing ipsum incididunt lorem aliqua eiusmod tempor incididunt dolor et sed labore et sed’et labore lorem ut do </w:t>
      </w:r>
      <w:proofErr w:type="gramStart"/>
      <w:r>
        <w:t>lorem</w:t>
      </w:r>
      <w:proofErr w:type="gramEnd"/>
      <w:r>
        <w:t xml:space="preserve"> eiusmod dolor elit tempor do lorem ipsum ipsum consectetur.</w:t>
      </w:r>
    </w:p>
    <w:p w14:paraId="78378B99" w14:textId="77777777" w:rsidR="00540B8E" w:rsidRDefault="005314F1">
      <w:pPr>
        <w:pStyle w:val="TextHeading2"/>
        <w:rPr>
          <w:b/>
        </w:rPr>
      </w:pPr>
      <w:r>
        <w:rPr>
          <w:b/>
        </w:rPr>
        <w:t xml:space="preserve">et et ut lorem 18100.5(do) elit consectetur eiusmod elit dolor eiusmod consectetur amet ipsum consectetur eiusmod consectetur ut do ipsum dolore elit consectetur adipiscing magna sed amet magna, do dolor magna, </w:t>
      </w:r>
      <w:proofErr w:type="gramStart"/>
      <w:r>
        <w:rPr>
          <w:b/>
        </w:rPr>
        <w:t>labore eiusmod tempor elit</w:t>
      </w:r>
      <w:proofErr w:type="gramEnd"/>
      <w:r>
        <w:rPr>
          <w:b/>
        </w:rPr>
        <w:t xml:space="preserve"> ipsum lorem do sit ipsum dolore elit consectetur.</w:t>
      </w:r>
    </w:p>
    <w:p w14:paraId="78378B9A" w14:textId="77777777" w:rsidR="00540B8E" w:rsidRDefault="005314F1">
      <w:pPr>
        <w:pStyle w:val="Ttulo2"/>
      </w:pPr>
      <w:bookmarkStart w:id="27" w:name="5201439144599455316"/>
      <w:bookmarkStart w:id="28" w:name="_Toc218523781"/>
      <w:r>
        <w:t>sed adipiscing do consectetur ipsum</w:t>
      </w:r>
      <w:bookmarkEnd w:id="27"/>
      <w:bookmarkEnd w:id="28"/>
    </w:p>
    <w:p w14:paraId="78378B9B" w14:textId="77777777" w:rsidR="00540B8E" w:rsidRDefault="005314F1">
      <w:pPr>
        <w:pStyle w:val="TextHeading2"/>
      </w:pPr>
      <w:bookmarkStart w:id="29" w:name="_Toc496420426"/>
      <w:bookmarkStart w:id="30" w:name="_Ref58049603"/>
      <w:bookmarkStart w:id="31" w:name="_Toc496420425"/>
      <w:r>
        <w:t>sit elit lorem elit adipiscing dolor dolor tempor do et consectetur consectetur dolor aliqua magna dolor dolor.</w:t>
      </w:r>
      <w:bookmarkEnd w:id="29"/>
      <w:bookmarkEnd w:id="30"/>
      <w:bookmarkEnd w:id="31"/>
    </w:p>
    <w:p w14:paraId="78378B9C" w14:textId="77777777" w:rsidR="00540B8E" w:rsidRDefault="005314F1">
      <w:pPr>
        <w:pStyle w:val="Ttulo3"/>
      </w:pPr>
      <w:bookmarkStart w:id="32" w:name="7510666417888321422"/>
      <w:bookmarkStart w:id="33" w:name="_Ref206922540"/>
      <w:proofErr w:type="gramStart"/>
      <w:r>
        <w:t>sit elit</w:t>
      </w:r>
      <w:proofErr w:type="gramEnd"/>
      <w:r>
        <w:t xml:space="preserve"> consectetur ipsum</w:t>
      </w:r>
      <w:bookmarkEnd w:id="32"/>
      <w:bookmarkEnd w:id="33"/>
    </w:p>
    <w:p w14:paraId="78378B9D" w14:textId="74FD9465" w:rsidR="00540B8E" w:rsidRDefault="005314F1">
      <w:pPr>
        <w:pStyle w:val="TextHeading3"/>
      </w:pPr>
      <w:r>
        <w:t xml:space="preserve">consectetur lorem ipsum sed, sit dolor, eiusmod, incididunt magna ipsum tempor do consectetur ipsum tempor ipsum do et sed. dolore ipsum dolor do et </w:t>
      </w:r>
      <w:proofErr w:type="gramStart"/>
      <w:r>
        <w:t>incididunt</w:t>
      </w:r>
      <w:proofErr w:type="gramEnd"/>
      <w:r>
        <w:t xml:space="preserve">, </w:t>
      </w:r>
      <w:proofErr w:type="gramStart"/>
      <w:r>
        <w:t>ut</w:t>
      </w:r>
      <w:proofErr w:type="gramEnd"/>
      <w:r>
        <w:t xml:space="preserve">, incididunt </w:t>
      </w:r>
      <w:proofErr w:type="gramStart"/>
      <w:r>
        <w:t>ipsum</w:t>
      </w:r>
      <w:proofErr w:type="gramEnd"/>
      <w:r>
        <w:t xml:space="preserve"> consectetur incididunt do </w:t>
      </w:r>
      <w:proofErr w:type="gramStart"/>
      <w:r>
        <w:t>do elit</w:t>
      </w:r>
      <w:proofErr w:type="gramEnd"/>
      <w:r>
        <w:t xml:space="preserve"> et tempor consectetur adipiscing amet magna adipiscing consectetur consectetur incididunt consectetur adipiscing magna aliqua do et consectetur dolor ipsum eiusmod. do eiusmod aliqua </w:t>
      </w:r>
      <w:proofErr w:type="gramStart"/>
      <w:r>
        <w:t>do elit</w:t>
      </w:r>
      <w:proofErr w:type="gramEnd"/>
      <w:r>
        <w:t xml:space="preserve"> et ut, magna, dolor, incididunt amet tempor dolor consectetur ipsum sit ut, dolor aliqua tempor lorem lorem tempor, incididunt dolor amet sed lorem lorem ipsum lorem elit ipsum sed, eiusmod amet adipiscing aliqua consectetur sit et lorem aliqua dolor ipsum sed:</w:t>
      </w:r>
    </w:p>
    <w:p w14:paraId="78378B9E" w14:textId="77777777" w:rsidR="00540B8E" w:rsidRDefault="005314F1">
      <w:pPr>
        <w:pStyle w:val="TextHeading4"/>
      </w:pPr>
      <w:r>
        <w:t xml:space="preserve">adipiscing lorem et, et ipsum labore elit eiusmod do aliqua aliqua do et consectetur dolor eiusmod aliqua sed consectetur adipiscing et do ipsum </w:t>
      </w:r>
      <w:proofErr w:type="gramStart"/>
      <w:r>
        <w:t>do;</w:t>
      </w:r>
      <w:proofErr w:type="gramEnd"/>
    </w:p>
    <w:p w14:paraId="78378B9F" w14:textId="77777777" w:rsidR="00540B8E" w:rsidRDefault="005314F1">
      <w:pPr>
        <w:pStyle w:val="TextHeading4"/>
      </w:pPr>
      <w:r>
        <w:t>do incididunt consectetur-ipsum (</w:t>
      </w:r>
      <w:r>
        <w:rPr>
          <w:i/>
        </w:rPr>
        <w:t>do</w:t>
      </w:r>
      <w:r>
        <w:t xml:space="preserve">) tempor, labore-aliqua, incididunt do incididunt </w:t>
      </w:r>
      <w:proofErr w:type="gramStart"/>
      <w:r>
        <w:t>incididunt;</w:t>
      </w:r>
      <w:proofErr w:type="gramEnd"/>
    </w:p>
    <w:p w14:paraId="78378BA0" w14:textId="77777777" w:rsidR="00540B8E" w:rsidRDefault="005314F1">
      <w:pPr>
        <w:pStyle w:val="TextHeading4"/>
      </w:pPr>
      <w:r>
        <w:t xml:space="preserve">sed elit </w:t>
      </w:r>
      <w:proofErr w:type="gramStart"/>
      <w:r>
        <w:t>incididunt;</w:t>
      </w:r>
      <w:proofErr w:type="gramEnd"/>
    </w:p>
    <w:p w14:paraId="78378BA1" w14:textId="77777777" w:rsidR="00540B8E" w:rsidRDefault="005314F1">
      <w:pPr>
        <w:pStyle w:val="TextHeading4"/>
      </w:pPr>
      <w:r>
        <w:t xml:space="preserve">sit </w:t>
      </w:r>
      <w:proofErr w:type="gramStart"/>
      <w:r>
        <w:t>ut;</w:t>
      </w:r>
      <w:proofErr w:type="gramEnd"/>
    </w:p>
    <w:p w14:paraId="78378BA2" w14:textId="77777777" w:rsidR="00540B8E" w:rsidRDefault="005314F1">
      <w:pPr>
        <w:pStyle w:val="TextHeading4"/>
      </w:pPr>
      <w:r>
        <w:t>lorem 1244 (eiusmod do) do; incididunt</w:t>
      </w:r>
    </w:p>
    <w:p w14:paraId="78378BA3" w14:textId="7BFBFE6A" w:rsidR="00DD6938" w:rsidRDefault="005314F1">
      <w:pPr>
        <w:pStyle w:val="TextHeading4"/>
      </w:pPr>
      <w:r>
        <w:t>dolor tempor, ipsum dolor elit lorem adipiscing tempor consectetur ipsum lorem amet elit amet consectetur do amet lorem ipsum elit, adipiscing tempor consectetur ipsum aliqua elit eiusmod lorem lorem, lorem adipiscing elit eiusmod elit aliqua dolor ut.</w:t>
      </w:r>
    </w:p>
    <w:p w14:paraId="2F376A76" w14:textId="080ABABD" w:rsidR="00540B8E" w:rsidRPr="00DD6938" w:rsidRDefault="00DD6938" w:rsidP="00DD6938">
      <w:pPr>
        <w:spacing w:after="200" w:line="276" w:lineRule="auto"/>
        <w:rPr>
          <w:szCs w:val="20"/>
        </w:rPr>
      </w:pPr>
      <w:r>
        <w:br w:type="page"/>
      </w:r>
    </w:p>
    <w:p w14:paraId="78378BA4" w14:textId="77777777" w:rsidR="00540B8E" w:rsidRDefault="005314F1">
      <w:pPr>
        <w:pStyle w:val="Ttulo3"/>
      </w:pPr>
      <w:bookmarkStart w:id="34" w:name="7510906229841176191"/>
      <w:r>
        <w:lastRenderedPageBreak/>
      </w:r>
      <w:r>
        <w:t>ipsum dolor consectetur sed</w:t>
      </w:r>
      <w:bookmarkEnd w:id="34"/>
    </w:p>
    <w:p w14:paraId="78378BA5" w14:textId="72BC72A6" w:rsidR="00540B8E" w:rsidRDefault="005314F1">
      <w:pPr>
        <w:pStyle w:val="TextHeading3"/>
      </w:pPr>
      <w:r>
        <w:t>consectetur lorem ipsum sed, et sed incididunt incididunt labore do dolore ipsum tempor aliqua do ipsum consectetur labore consectetur tempor. tempor tempor aliqua do et consectetur lorem ipsum dolor elit ipsum consectetur amet magna ut do et sed. consectetur sed adipiscing et do sit dolor tempor. consectetur sed sed dolore, magna, incididunt dolore elit do do consectetur tempor amet et ipsum incididunt amet ipsum ipsum elit et ipsum, consectetur ut tempor ipsum sit elit ipsum consectetur.</w:t>
      </w:r>
    </w:p>
    <w:p w14:paraId="78378BA6" w14:textId="77777777" w:rsidR="00540B8E" w:rsidRDefault="005314F1">
      <w:pPr>
        <w:pStyle w:val="Ttulo3"/>
      </w:pPr>
      <w:bookmarkStart w:id="35" w:name="14338993956583689674"/>
      <w:r>
        <w:t>tempor adipiscing</w:t>
      </w:r>
      <w:bookmarkEnd w:id="35"/>
    </w:p>
    <w:p w14:paraId="78378BA7" w14:textId="77777777" w:rsidR="00540B8E" w:rsidRDefault="005314F1">
      <w:pPr>
        <w:pStyle w:val="TextHeading3"/>
      </w:pPr>
      <w:r>
        <w:t>sit lorem tempor aliqua do et consectetur, do ipsum et ipsum ipsum tempor’et consectetur lorem adipiscing, incididunt sed magna eiusmod labore lorem tempor ipsum et adipiscing, do ipsum consectetur magna labore do tempor sit lorem adipiscing aliqua do et consectetur.</w:t>
      </w:r>
    </w:p>
    <w:p w14:paraId="78378BA8" w14:textId="77777777" w:rsidR="00540B8E" w:rsidRDefault="005314F1">
      <w:pPr>
        <w:pStyle w:val="Ttulo3"/>
      </w:pPr>
      <w:bookmarkStart w:id="36" w:name="15550961259466567735"/>
      <w:r>
        <w:t>elit adipiscing</w:t>
      </w:r>
      <w:bookmarkEnd w:id="36"/>
    </w:p>
    <w:p w14:paraId="78378BA9" w14:textId="2C4AB103" w:rsidR="00540B8E" w:rsidRDefault="005314F1">
      <w:pPr>
        <w:pStyle w:val="TextHeading3"/>
      </w:pPr>
      <w:r>
        <w:t>elit tempor aliqua do et consectetur incididunt sed magna eiusmod labore aliqua tempor. consectetur aliqua tempor adipiscing magna ut labore ipsum aliqua tempor elit ut elit elit aliqua ipsum tempor ipsum. eiusmod aliqua tempor elit ut elit elit, do et ipsum ipsum tempor’et consectetur lorem adipiscing, incididunt et aliqua tempor. aliqua elit elit dolore ipsum sit incididunt do adipiscing do lorem dolor magna elit et aliqua tempor do dolor sed.</w:t>
      </w:r>
    </w:p>
    <w:p w14:paraId="78378BAA" w14:textId="77777777" w:rsidR="00540B8E" w:rsidRDefault="005314F1">
      <w:pPr>
        <w:pStyle w:val="TextHeading3"/>
      </w:pPr>
      <w:r>
        <w:t>sed incididunt consectetur aliqua et do et consectetur aliqua eiusmod adipiscing lorem do consectetur aliqua ipsum aliqua tempor elit ut elit elit incididunt sed magna eiusmod labore aliqua tempor.</w:t>
      </w:r>
    </w:p>
    <w:p w14:paraId="78378BAB" w14:textId="77777777" w:rsidR="00540B8E" w:rsidRDefault="005314F1">
      <w:pPr>
        <w:pStyle w:val="Ttulo3"/>
      </w:pPr>
      <w:bookmarkStart w:id="37" w:name="15551440883372277273"/>
      <w:r>
        <w:t>lorem adipiscing</w:t>
      </w:r>
      <w:bookmarkEnd w:id="37"/>
    </w:p>
    <w:p w14:paraId="78378BAC" w14:textId="77777777" w:rsidR="00540B8E" w:rsidRDefault="005314F1">
      <w:pPr>
        <w:pStyle w:val="TextHeading3"/>
      </w:pPr>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p>
    <w:p w14:paraId="78378BAD" w14:textId="77777777" w:rsidR="00540B8E" w:rsidRDefault="005314F1">
      <w:pPr>
        <w:pStyle w:val="Ttulo3"/>
      </w:pPr>
      <w:bookmarkStart w:id="38" w:name="3481476721472270746"/>
      <w:r>
        <w:t>magna adipiscing et ut</w:t>
      </w:r>
      <w:bookmarkEnd w:id="38"/>
    </w:p>
    <w:p w14:paraId="78378BAE" w14:textId="603DAC8C" w:rsidR="00540B8E" w:rsidRDefault="005314F1">
      <w:pPr>
        <w:pStyle w:val="TextHeading3"/>
      </w:pPr>
      <w:r>
        <w:t xml:space="preserve">sed sit labore </w:t>
      </w:r>
      <w:proofErr w:type="gramStart"/>
      <w:r>
        <w:t>sed lorem</w:t>
      </w:r>
      <w:proofErr w:type="gramEnd"/>
      <w:r>
        <w:t xml:space="preserve"> lorem consectetur ipsum eiusmod </w:t>
      </w:r>
      <w:proofErr w:type="gramStart"/>
      <w:r>
        <w:t>et</w:t>
      </w:r>
      <w:proofErr w:type="gramEnd"/>
      <w:r>
        <w:t xml:space="preserve"> lorem eiusmod ut tempor ut, ipsum sit elit consectetur ut incididunt adipiscing ipsum aliqua elit tempor adipiscing consectetur ipsum lorem elit et consectetur. sed ipsum adipiscing elit eiusmod ut tempor ut, tempor adipiscing consectetur ipsum lorem elit et consectetur incididunt magna dolore dolor ipsum sit elit ipsum consectetur.</w:t>
      </w:r>
    </w:p>
    <w:p w14:paraId="78378BAF" w14:textId="77777777" w:rsidR="00540B8E" w:rsidRDefault="005314F1" w:rsidP="00DD6938">
      <w:pPr>
        <w:pStyle w:val="Ttulo2"/>
        <w:spacing w:line="276" w:lineRule="auto"/>
      </w:pPr>
      <w:bookmarkStart w:id="39" w:name="5201678956552310085"/>
      <w:bookmarkStart w:id="40" w:name="_Toc507273050"/>
      <w:bookmarkStart w:id="41" w:name="_Ref510140519"/>
      <w:bookmarkStart w:id="42" w:name="_Ref289678877"/>
      <w:bookmarkStart w:id="43" w:name="_Toc218523782"/>
      <w:r>
        <w:t>eiusmod et dolor lorem labore elit</w:t>
      </w:r>
      <w:bookmarkEnd w:id="39"/>
      <w:bookmarkEnd w:id="40"/>
      <w:bookmarkEnd w:id="41"/>
      <w:bookmarkEnd w:id="42"/>
      <w:bookmarkEnd w:id="43"/>
    </w:p>
    <w:p w14:paraId="78378BB0" w14:textId="1F2CA7AE" w:rsidR="00DD6938" w:rsidRDefault="005314F1" w:rsidP="00DD6938">
      <w:pPr>
        <w:pStyle w:val="TextHeading2"/>
        <w:spacing w:line="276" w:lineRule="auto"/>
      </w:pPr>
      <w:bookmarkStart w:id="44" w:name="_Toc496420429"/>
      <w:r>
        <w:t xml:space="preserve">elit elit, sit sed ipsum magna consectetur lorem consectetur ipsum lorem consectetur ut do dolor magna consectetur sit magna consectetur ipsum ut elit ipsum sed. </w:t>
      </w:r>
      <w:bookmarkEnd w:id="44"/>
    </w:p>
    <w:p w14:paraId="1022B955" w14:textId="0128455B" w:rsidR="00540B8E" w:rsidRPr="00DD6938" w:rsidRDefault="00DD6938" w:rsidP="00DD6938">
      <w:pPr>
        <w:spacing w:after="200" w:line="276" w:lineRule="auto"/>
        <w:rPr>
          <w:szCs w:val="20"/>
        </w:rPr>
      </w:pPr>
      <w:r>
        <w:br w:type="page"/>
      </w:r>
    </w:p>
    <w:p w14:paraId="78378BB1" w14:textId="77777777" w:rsidR="00540B8E" w:rsidRDefault="005314F1">
      <w:pPr>
        <w:pStyle w:val="Ttulo3"/>
      </w:pPr>
      <w:bookmarkStart w:id="45" w:name="16019602872552780496"/>
      <w:r>
        <w:lastRenderedPageBreak/>
      </w:r>
      <w:r>
        <w:t>do aliqua adipiscing elit consectetur ipsum</w:t>
      </w:r>
      <w:bookmarkEnd w:id="45"/>
    </w:p>
    <w:p w14:paraId="78378BB2" w14:textId="77777777" w:rsidR="00540B8E" w:rsidRDefault="005314F1">
      <w:pPr>
        <w:pStyle w:val="TextHeading3"/>
      </w:pPr>
      <w:r>
        <w:t>lorem incididunt elit elit sit elit labore sed, ut lorem incididunt elit elit adipiscing adipiscing amet incididunt adipiscing do aliqua incididunt elit et consectetur consectetur ipsum lorem elit dolor ipsum sed.</w:t>
      </w:r>
    </w:p>
    <w:p w14:paraId="78378BB3" w14:textId="77777777" w:rsidR="00540B8E" w:rsidRDefault="005314F1">
      <w:pPr>
        <w:pStyle w:val="TextHeading3"/>
      </w:pPr>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p>
    <w:p w14:paraId="78378BB4" w14:textId="77777777" w:rsidR="00540B8E" w:rsidRDefault="005314F1">
      <w:pPr>
        <w:pStyle w:val="TextHeading3"/>
      </w:pPr>
      <w:r>
        <w:t>do tempor elit elit elit, ipsum sed elit ipsum tempor elit elit, ut elit labore sed, do adipiscing do aliqua incididunt elit elit consectetur ipsum lorem elit dolor ipsum sed aliqua consectetur do ipsum sit incididunt consectetur elit et consectetur.</w:t>
      </w:r>
    </w:p>
    <w:p w14:paraId="78378BB5" w14:textId="77777777" w:rsidR="00540B8E" w:rsidRDefault="005314F1">
      <w:pPr>
        <w:pStyle w:val="Ttulo3"/>
      </w:pPr>
      <w:bookmarkStart w:id="46" w:name="16020082496458490034"/>
      <w:r>
        <w:t>adipiscing, labore, lorem amet</w:t>
      </w:r>
      <w:bookmarkEnd w:id="46"/>
    </w:p>
    <w:p w14:paraId="78378BB6" w14:textId="77777777" w:rsidR="00540B8E" w:rsidRDefault="005314F1">
      <w:pPr>
        <w:pStyle w:val="TextHeading3"/>
      </w:pPr>
      <w:r>
        <w:t>labore consectetur, sit adipiscing dolore, elit, lorem ut ipsum sed, consectetur dolore lorem consectetur magna, amet dolor ut.</w:t>
      </w:r>
    </w:p>
    <w:p w14:paraId="78378BB7" w14:textId="77777777" w:rsidR="00540B8E" w:rsidRDefault="005314F1">
      <w:pPr>
        <w:pStyle w:val="TextHeading3"/>
      </w:pPr>
      <w:r>
        <w:t xml:space="preserve">aliqua elit elit incididunt magna ipsum incididunt do ut dolor adipiscing lorem adipiscing elit ipsum consectetur </w:t>
      </w:r>
      <w:proofErr w:type="gramStart"/>
      <w:r>
        <w:t>consectetur</w:t>
      </w:r>
      <w:proofErr w:type="gramEnd"/>
      <w:r>
        <w:t xml:space="preserve"> dolore lorem consectetur magna labore do dolor elit et aliqua tempor.</w:t>
      </w:r>
    </w:p>
    <w:p w14:paraId="78378BB8" w14:textId="77777777" w:rsidR="00540B8E" w:rsidRDefault="005314F1">
      <w:pPr>
        <w:pStyle w:val="TextHeading3"/>
      </w:pPr>
      <w:r>
        <w:t>sit et, incididunt, lorem et amet magna sit consectetur labore incididunt do do et ut-elit sed.</w:t>
      </w:r>
    </w:p>
    <w:p w14:paraId="78378BB9" w14:textId="77777777" w:rsidR="00540B8E" w:rsidRDefault="005314F1">
      <w:pPr>
        <w:pStyle w:val="Ttulo3"/>
      </w:pPr>
      <w:bookmarkStart w:id="47" w:name="16020322308411344803"/>
      <w:bookmarkStart w:id="48" w:name="_Toc496420430"/>
      <w:r>
        <w:t>sed lorem sed elit ipsum adipiscing</w:t>
      </w:r>
      <w:bookmarkEnd w:id="47"/>
      <w:bookmarkEnd w:id="48"/>
    </w:p>
    <w:p w14:paraId="78378BBA" w14:textId="7061761F" w:rsidR="00540B8E" w:rsidRDefault="005314F1">
      <w:pPr>
        <w:pStyle w:val="TextHeading3"/>
      </w:pPr>
      <w:r>
        <w:t>dolore elit elit adipiscing adipiscing tempor do et consectetur. labore consectetur, incididunt elit elit adipiscing adipiscing dolor tempor ipsum et consectetur. labore dolor, dolor elit elit adipiscing adipiscing et aliqua aliqua tempor ipsum et consectetur. tempor tempor dolore ipsum et consectetur incididunt sed magna eiusmod labore lorem tempor.</w:t>
      </w:r>
    </w:p>
    <w:p w14:paraId="78378BBB" w14:textId="77777777" w:rsidR="00540B8E" w:rsidRDefault="005314F1">
      <w:pPr>
        <w:pStyle w:val="Ttulo3"/>
      </w:pPr>
      <w:bookmarkStart w:id="49" w:name="16020801932317054341"/>
      <w:bookmarkStart w:id="50" w:name="_Toc496420431"/>
      <w:r>
        <w:t>adipiscing elit elit incididunt magna ut</w:t>
      </w:r>
      <w:bookmarkEnd w:id="49"/>
      <w:bookmarkEnd w:id="50"/>
    </w:p>
    <w:p w14:paraId="78378BBC" w14:textId="4255D7E7" w:rsidR="00540B8E" w:rsidRDefault="005314F1">
      <w:pPr>
        <w:pStyle w:val="TextHeading3"/>
      </w:pPr>
      <w:r>
        <w:t xml:space="preserve">dolore sed ipsum incididunt do adipiscing ipsum dolor elit amet incididunt do ipsum et consectetur. dolore adipiscing ut et sed do sed labore sed elit ipsum magna amet incididunt do elit ipsum consectetur tempor labore sit do tempor do elit lorem do ipsum </w:t>
      </w:r>
      <w:proofErr w:type="gramStart"/>
      <w:r>
        <w:t>aliqua</w:t>
      </w:r>
      <w:proofErr w:type="gramEnd"/>
      <w:r>
        <w:t xml:space="preserve"> lorem sed. consectetur sed adipiscing sed ipsum magna amet incididunt </w:t>
      </w:r>
      <w:proofErr w:type="gramStart"/>
      <w:r>
        <w:t>do</w:t>
      </w:r>
      <w:proofErr w:type="gramEnd"/>
      <w:r>
        <w:t xml:space="preserve"> do elit lorem amet et sit aliqua incididunt ipsum, consectetur do ipsum dolore elit do consectetur tempor. sit eiusmod magna amet aliqua do magna dolor do ipsum </w:t>
      </w:r>
      <w:proofErr w:type="gramStart"/>
      <w:r>
        <w:t>do</w:t>
      </w:r>
      <w:proofErr w:type="gramEnd"/>
      <w:r>
        <w:t xml:space="preserve"> elit et consectetur.</w:t>
      </w:r>
    </w:p>
    <w:p w14:paraId="78378BBD" w14:textId="77777777" w:rsidR="00540B8E" w:rsidRDefault="005314F1">
      <w:pPr>
        <w:pStyle w:val="TextHeading3"/>
        <w:rPr>
          <w:color w:val="000000"/>
        </w:rPr>
      </w:pPr>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p>
    <w:p w14:paraId="78378BBE" w14:textId="624D4F83" w:rsidR="00540B8E" w:rsidRDefault="005314F1">
      <w:pPr>
        <w:pStyle w:val="TextHeading3"/>
      </w:pPr>
      <w:r>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 xml:space="preserve">incididunt ipsum do elit eiusmod dolor’et aliqua tempor amet ipsum sit aliqua incididunt ipsum elit consectetur dolor, consectetur do ipsum dolore elit do consectetur tempor. </w:t>
      </w:r>
      <w:r>
        <w:t xml:space="preserve">sit eiusmod magna amet aliqua do magna dolor do ipsum </w:t>
      </w:r>
      <w:proofErr w:type="gramStart"/>
      <w:r>
        <w:t>do</w:t>
      </w:r>
      <w:proofErr w:type="gramEnd"/>
      <w:r>
        <w:t xml:space="preserve"> elit et consectetur.</w:t>
      </w:r>
    </w:p>
    <w:p w14:paraId="78378BBF" w14:textId="77777777" w:rsidR="00540B8E" w:rsidRDefault="005314F1">
      <w:pPr>
        <w:pStyle w:val="Ttulo3"/>
      </w:pPr>
      <w:bookmarkStart w:id="51" w:name="16021041744269909110"/>
      <w:bookmarkStart w:id="52" w:name="_Toc496420432"/>
      <w:r>
        <w:lastRenderedPageBreak/>
      </w:r>
      <w:r>
        <w:t>incididunt elit amet et</w:t>
      </w:r>
      <w:bookmarkEnd w:id="51"/>
      <w:bookmarkEnd w:id="52"/>
    </w:p>
    <w:p w14:paraId="78378BC0" w14:textId="011EDCD3" w:rsidR="00540B8E" w:rsidRDefault="005314F1">
      <w:pPr>
        <w:pStyle w:val="TextHeading3"/>
      </w:pPr>
      <w:r>
        <w:t>dolore magna ipsum amet incididunt do adipiscing incididunt eiusmod et sed’et elit adipiscing labore do ipsum lorem tempor. aliqua elit elit eiusmod ipsum amet incididunt do adipiscing incididunt eiusmod et sed’et elit adipiscing labore do et et aliqua tempor. sit et sed aliqua lorem tempor do labore et ut sed dolor elit adipiscing.</w:t>
      </w:r>
    </w:p>
    <w:p w14:paraId="78378BC1" w14:textId="77777777" w:rsidR="00540B8E" w:rsidRDefault="005314F1">
      <w:pPr>
        <w:pStyle w:val="Ttulo2"/>
      </w:pPr>
      <w:bookmarkStart w:id="53" w:name="1881122316143328299"/>
      <w:bookmarkStart w:id="54" w:name="_Toc507273051"/>
      <w:bookmarkStart w:id="55" w:name="_Toc218523783"/>
      <w:r>
        <w:t>dolor ipsum et</w:t>
      </w:r>
      <w:bookmarkEnd w:id="53"/>
      <w:bookmarkEnd w:id="54"/>
      <w:bookmarkEnd w:id="55"/>
    </w:p>
    <w:p w14:paraId="78378BC2" w14:textId="77B968EF" w:rsidR="00540B8E" w:rsidRDefault="005314F1">
      <w:pPr>
        <w:pStyle w:val="TextHeading2"/>
      </w:pPr>
      <w:r>
        <w:t xml:space="preserve">consectetur ut ipsum dolor ipsum incididunt magna consectetur lorem consectetur </w:t>
      </w:r>
      <w:r>
        <w:fldChar w:fldCharType="begin"/>
      </w:r>
      <w:r>
        <w:instrText xml:space="preserve"> REF 5201678956552310085 \r \h \* MERGEFORMAT </w:instrText>
      </w:r>
      <w:r>
        <w:fldChar w:fldCharType="separate"/>
      </w:r>
      <w:r>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p>
    <w:p w14:paraId="78378BC3" w14:textId="77777777" w:rsidR="00540B8E" w:rsidRDefault="005314F1">
      <w:pPr>
        <w:pStyle w:val="TextHeading2"/>
        <w:sectPr w:rsidR="00540B8E">
          <w:footerReference w:type="default" r:id="rId9"/>
          <w:pgSz w:w="12240" w:h="15840"/>
          <w:pgMar w:top="1440" w:right="1800" w:bottom="1440" w:left="1800" w:header="720" w:footer="720" w:gutter="0"/>
          <w:pgNumType w:start="1" w:chapStyle="1"/>
          <w:cols w:space="720"/>
        </w:sectPr>
      </w:pPr>
      <w:r>
        <w:t>dolor dolor sit consectetur et consectetur aliqua eiusmod dolor ipsum, ipsum adipiscing eiusmod amet elit et consectetur incididunt magna ut elit et et adipiscing lorem, consectetur ut tempor sit magna lorem 301.6109-1(eiusmod)(2).</w:t>
      </w:r>
    </w:p>
    <w:p w14:paraId="78378BC4" w14:textId="77777777" w:rsidR="00540B8E" w:rsidRDefault="005314F1">
      <w:pPr>
        <w:pStyle w:val="Ttulo1"/>
      </w:pPr>
      <w:r>
        <w:lastRenderedPageBreak/>
      </w:r>
      <w:r>
        <w:br/>
      </w:r>
      <w:bookmarkStart w:id="56" w:name="9834564168030170974"/>
      <w:bookmarkStart w:id="57" w:name="_Ref521059269"/>
      <w:bookmarkStart w:id="58" w:name="_Toc218523784"/>
      <w:r>
        <w:t>sit adipiscing</w:t>
      </w:r>
      <w:bookmarkEnd w:id="56"/>
      <w:bookmarkEnd w:id="57"/>
      <w:bookmarkEnd w:id="58"/>
    </w:p>
    <w:p w14:paraId="78378BC5" w14:textId="5AA8390D" w:rsidR="00540B8E" w:rsidRDefault="005314F1">
      <w:pPr>
        <w:pStyle w:val="TextHeading2"/>
      </w:pPr>
      <w:r>
        <w:t xml:space="preserve">dolore labore lorem aliqua incididunt 11, 2017. dolor aliqua elit aliqua sed do consectetur ipsum consectetur labore </w:t>
      </w:r>
      <w:r>
        <w:rPr>
          <w:i/>
        </w:rPr>
        <w:t>labore</w:t>
      </w:r>
      <w:r>
        <w:t xml:space="preserve">, incididunt tempor lorem elit, aliqua. aliqua sed do consectetur ipsum consectetur labore </w:t>
      </w:r>
      <w:r>
        <w:rPr>
          <w:i/>
        </w:rPr>
        <w:t>magna</w:t>
      </w:r>
      <w:r>
        <w:t>.</w:t>
      </w:r>
    </w:p>
    <w:p w14:paraId="78378BC6" w14:textId="095D2E3B" w:rsidR="00540B8E" w:rsidRDefault="005314F1">
      <w:pPr>
        <w:pStyle w:val="TextHeading2"/>
      </w:pPr>
      <w:r>
        <w:t>dolore labore ipsum amet. do sit:</w:t>
      </w:r>
    </w:p>
    <w:p w14:paraId="78378BC7" w14:textId="3FDCA831" w:rsidR="00540B8E" w:rsidRDefault="005314F1">
      <w:pPr>
        <w:pStyle w:val="TextHeading3"/>
      </w:pPr>
      <w:r>
        <w:t xml:space="preserve">et adipiscing aliqua elit, incididunt aliqua ipsum 12, 2021, incididunt </w:t>
      </w:r>
    </w:p>
    <w:p w14:paraId="78378BC8" w14:textId="77777777" w:rsidR="00540B8E" w:rsidRDefault="005314F1">
      <w:pPr>
        <w:pStyle w:val="TextHeading3"/>
      </w:pPr>
      <w:r>
        <w:t>tempor aliqua dolor, incididunt aliqua magna 24, 1996.</w:t>
      </w:r>
    </w:p>
    <w:p w14:paraId="78378BC9" w14:textId="77777777" w:rsidR="00540B8E" w:rsidRDefault="005314F1">
      <w:pPr>
        <w:pStyle w:val="TextHeading2"/>
      </w:pPr>
      <w:r>
        <w:t xml:space="preserve">tempor adipiscing consectetur ipsum eiusmod do </w:t>
      </w:r>
      <w:r>
        <w:rPr>
          <w:i/>
        </w:rPr>
        <w:t>et amet</w:t>
      </w:r>
      <w:r>
        <w:t xml:space="preserve"> sit adipiscing do adipiscing amet, incididunt dolor amet ut incididunt do elit lorem amet dolor elit dolor sed elit.</w:t>
      </w:r>
    </w:p>
    <w:p w14:paraId="78378BCA" w14:textId="1B7B94DD" w:rsidR="00540B8E" w:rsidRDefault="005314F1">
      <w:pPr>
        <w:pStyle w:val="TextHeading2"/>
      </w:pPr>
      <w:r>
        <w:t xml:space="preserve">tempor aliqua dolor aliqua dolor aliqua elit’et lorem incididunt lorem ipsum eiusmod lorem amet lorem elit tempor lorem elit, aliqua. sit amet ipsum ut elit ipsum consectetur, tempor aliqua dolor incididunt </w:t>
      </w:r>
      <w:proofErr w:type="gramStart"/>
      <w:r>
        <w:t>magna tempor do magna</w:t>
      </w:r>
      <w:proofErr w:type="gramEnd"/>
      <w:r>
        <w:t xml:space="preserve"> ipsum lorem elit tempor lorem elit, aliqua. incididunt dolor consectetur adipiscing do et amet.</w:t>
      </w:r>
    </w:p>
    <w:p w14:paraId="78378BCB" w14:textId="07D1E0F8" w:rsidR="00540B8E" w:rsidRDefault="005314F1">
      <w:pPr>
        <w:pStyle w:val="TextHeading2"/>
      </w:pPr>
      <w:r>
        <w:t xml:space="preserve">et adipiscing aliqua elit aliqua tempor lorem elit, aliqua.’et lorem incididunt lorem ipsum eiusmod lorem amet lorem elit dolor aliqua elit. sit amet ipsum ut elit ipsum consectetur, et adipiscing aliqua elit incididunt </w:t>
      </w:r>
      <w:proofErr w:type="gramStart"/>
      <w:r>
        <w:t>magna tempor do magna</w:t>
      </w:r>
      <w:proofErr w:type="gramEnd"/>
      <w:r>
        <w:t xml:space="preserve"> ipsum lorem elit dolor aliqua elit incididunt dolor consectetur adipiscing do et amet.</w:t>
      </w:r>
    </w:p>
    <w:p w14:paraId="78378BCC" w14:textId="77777777" w:rsidR="00540B8E" w:rsidRDefault="005314F1">
      <w:pPr>
        <w:pStyle w:val="TextHeading2"/>
        <w:sectPr w:rsidR="00540B8E">
          <w:footerReference w:type="default" r:id="rId10"/>
          <w:pgSz w:w="12240" w:h="15840"/>
          <w:pgMar w:top="1440" w:right="1800" w:bottom="1440" w:left="1800" w:header="720" w:footer="720" w:gutter="0"/>
          <w:pgNumType w:start="1" w:chapStyle="1"/>
          <w:cols w:space="720"/>
        </w:sectPr>
      </w:pPr>
      <w:r>
        <w:t xml:space="preserve">ipsum do </w:t>
      </w:r>
      <w:r>
        <w:rPr>
          <w:i/>
        </w:rPr>
        <w:t>et ut</w:t>
      </w:r>
      <w:r>
        <w:t xml:space="preserve"> sit do et amet incididunt incididunt ut, do dolor lorem lorem’et ut.</w:t>
      </w:r>
    </w:p>
    <w:p w14:paraId="78378BCD" w14:textId="77777777" w:rsidR="00540B8E" w:rsidRDefault="005314F1">
      <w:pPr>
        <w:pStyle w:val="Ttulo1"/>
      </w:pPr>
      <w:bookmarkStart w:id="59" w:name="5294527329244959310"/>
      <w:bookmarkStart w:id="60" w:name="_Ref3707009"/>
      <w:bookmarkStart w:id="61" w:name="_Ref38695193"/>
      <w:r>
        <w:lastRenderedPageBreak/>
      </w:r>
      <w:r>
        <w:br/>
      </w:r>
      <w:bookmarkStart w:id="62" w:name="_Toc218523785"/>
      <w:r>
        <w:t>sed lorem incididunt ipsum eiusmod tempor</w:t>
      </w:r>
      <w:bookmarkEnd w:id="59"/>
      <w:bookmarkEnd w:id="60"/>
      <w:bookmarkEnd w:id="61"/>
      <w:bookmarkEnd w:id="62"/>
    </w:p>
    <w:p w14:paraId="78378BCE" w14:textId="77777777" w:rsidR="00540B8E" w:rsidRDefault="005314F1">
      <w:pPr>
        <w:pStyle w:val="Ttulo2"/>
      </w:pPr>
      <w:bookmarkStart w:id="63" w:name="16396585617824718885"/>
      <w:bookmarkStart w:id="64" w:name="_Ref297127286"/>
      <w:bookmarkStart w:id="65" w:name="_Toc218523786"/>
      <w:r>
        <w:t>eiusmod elit eiusmod sed</w:t>
      </w:r>
      <w:bookmarkEnd w:id="63"/>
      <w:bookmarkEnd w:id="64"/>
      <w:bookmarkEnd w:id="65"/>
    </w:p>
    <w:p w14:paraId="78378BCF" w14:textId="173172FE" w:rsidR="00540B8E" w:rsidRDefault="005314F1">
      <w:pPr>
        <w:pStyle w:val="TextHeading2"/>
      </w:pPr>
      <w:r>
        <w:t xml:space="preserve">adipiscing sed adipiscing magna dolor lorem tempor lorem do ut elit elit. sed sit sit incididunt elit lorem lorem, eiusmod dolor sed sed incididunt tempor lorem do ipsum consectetur’et elit lorem incididunt dolor ipsum </w:t>
      </w:r>
      <w:proofErr w:type="gramStart"/>
      <w:r>
        <w:t>ut</w:t>
      </w:r>
      <w:proofErr w:type="gramEnd"/>
      <w:r>
        <w:t>-elit sed.</w:t>
      </w:r>
    </w:p>
    <w:p w14:paraId="78378BD0" w14:textId="77777777" w:rsidR="00540B8E" w:rsidRDefault="005314F1">
      <w:pPr>
        <w:pStyle w:val="Ttulo2"/>
      </w:pPr>
      <w:bookmarkStart w:id="66" w:name="16397065241730428423"/>
      <w:bookmarkStart w:id="67" w:name="_Ref289679039"/>
      <w:bookmarkStart w:id="68" w:name="_Toc218523787"/>
      <w:r>
        <w:t>sed lorem incididunt adipiscing elit lorem amet ipsum</w:t>
      </w:r>
      <w:bookmarkEnd w:id="66"/>
      <w:bookmarkEnd w:id="67"/>
      <w:bookmarkEnd w:id="68"/>
    </w:p>
    <w:p w14:paraId="78378BD1" w14:textId="77777777" w:rsidR="00540B8E" w:rsidRDefault="005314F1">
      <w:pPr>
        <w:pStyle w:val="TextHeading2"/>
      </w:pPr>
      <w:r>
        <w:t>sit sit sit incididunt et, ipsum lorem elit ipsum aliqua incididunt eiusmod elit et adipiscing.</w:t>
      </w:r>
    </w:p>
    <w:p w14:paraId="78378BD2" w14:textId="77777777" w:rsidR="00540B8E" w:rsidRDefault="005314F1">
      <w:pPr>
        <w:pStyle w:val="Ttulo3"/>
      </w:pPr>
      <w:bookmarkStart w:id="69" w:name="16397544865636137961"/>
      <w:r>
        <w:t>sed incididunt aliqua dolor adipiscing elit lorem</w:t>
      </w:r>
      <w:bookmarkEnd w:id="69"/>
    </w:p>
    <w:p w14:paraId="78378BD3" w14:textId="4C661AF4" w:rsidR="00540B8E" w:rsidRDefault="005314F1">
      <w:pPr>
        <w:pStyle w:val="TextHeading3"/>
      </w:pPr>
      <w:r>
        <w:t xml:space="preserve">consectetur adipiscing ut, sit adipiscing adipiscing dolor sed do dolor sed, tempor lorem consectetur ut. sed eiusmod sed aliqua dolore, adipiscing, lorem do dolore do eiusmod amet dolor ut, ut lorem incididunt elit elit adipiscing eiusmod labore sed, sit adipiscing tempor eiusmod sed do eiusmod tempor ut lorem incididunt elit elit, </w:t>
      </w:r>
      <w:proofErr w:type="gramStart"/>
      <w:r>
        <w:t>lorem</w:t>
      </w:r>
      <w:proofErr w:type="gramEnd"/>
      <w:r>
        <w:t xml:space="preserve"> sit adipiscing tempor eiusmod lorem sed.</w:t>
      </w:r>
    </w:p>
    <w:p w14:paraId="78378BD4" w14:textId="77777777" w:rsidR="00540B8E" w:rsidRDefault="005314F1">
      <w:pPr>
        <w:pStyle w:val="Ttulo3"/>
      </w:pPr>
      <w:bookmarkStart w:id="70" w:name="17142647934644479981"/>
      <w:r>
        <w:t>sed incididunt aliqua dolor aliqua elit lorem</w:t>
      </w:r>
      <w:bookmarkEnd w:id="70"/>
    </w:p>
    <w:p w14:paraId="78378BD5" w14:textId="16112203" w:rsidR="00540B8E" w:rsidRDefault="005314F1">
      <w:pPr>
        <w:pStyle w:val="TextHeading3"/>
      </w:pPr>
      <w:r>
        <w:t>sed tempor elit elit aliqua elit, ipsum dolore-elit dolor adipiscing adipiscing dolor sed do dolor sed, tempor lorem consectetur ut. sed eiusmod sed aliqua dolore, adipiscing, lorem do dolore do eiusmod amet dolor ut, ipsum dolore-elit dolor adipiscing eiusmod labore dolor sed, tempor eiusmod sed do eiusmod tempor ipsum dolore-elit dolor, lorem tempor eiusmod lorem sed.</w:t>
      </w:r>
    </w:p>
    <w:p w14:paraId="78378BD6" w14:textId="77777777" w:rsidR="00540B8E" w:rsidRDefault="005314F1">
      <w:pPr>
        <w:pStyle w:val="Ttulo3"/>
      </w:pPr>
      <w:bookmarkStart w:id="71" w:name="9947893381725646467"/>
      <w:r>
        <w:t>labore sed ipsum incididunt elit eiusmod dolor</w:t>
      </w:r>
      <w:bookmarkEnd w:id="71"/>
    </w:p>
    <w:p w14:paraId="78378BD7" w14:textId="77777777" w:rsidR="00540B8E" w:rsidRDefault="005314F1">
      <w:pPr>
        <w:pStyle w:val="TextHeading3"/>
      </w:pPr>
      <w:r>
        <w:t>dolor ipsum tempor elit eiusmod dolor, ipsum ipsum dolor adipiscing eiusmod labore dolor sed.</w:t>
      </w:r>
    </w:p>
    <w:p w14:paraId="78378BD8" w14:textId="77777777" w:rsidR="00540B8E" w:rsidRDefault="005314F1">
      <w:pPr>
        <w:pStyle w:val="TextHeading3"/>
        <w:keepNext/>
      </w:pPr>
      <w:r>
        <w:t>sed ipsum ipsum dolor aliqua sit lorem magna do eiusmod amet dolor ut, ut sit lorem ipsum labore do eiusmod labore lorem sed consectetur ipsum lorem:</w:t>
      </w:r>
    </w:p>
    <w:p w14:paraId="78378BD9" w14:textId="709BD446" w:rsidR="00540B8E" w:rsidRPr="00967AE9" w:rsidRDefault="005314F1">
      <w:pPr>
        <w:pStyle w:val="TextHeading4"/>
        <w:rPr>
          <w:b/>
          <w:bCs/>
        </w:rPr>
      </w:pPr>
      <w:r>
        <w:rPr>
          <w:b/>
          <w:bCs/>
        </w:rPr>
        <w:t xml:space="preserve">eiusmod consectetur </w:t>
      </w:r>
      <w:proofErr w:type="gramStart"/>
      <w:r>
        <w:rPr>
          <w:b/>
          <w:bCs/>
        </w:rPr>
        <w:t>aliqua;</w:t>
      </w:r>
      <w:proofErr w:type="gramEnd"/>
    </w:p>
    <w:p w14:paraId="78378BDA" w14:textId="6A388BE3" w:rsidR="00540B8E" w:rsidRPr="00967AE9" w:rsidRDefault="005314F1">
      <w:pPr>
        <w:pStyle w:val="TextHeading4"/>
        <w:rPr>
          <w:b/>
          <w:bCs/>
        </w:rPr>
      </w:pPr>
      <w:r>
        <w:rPr>
          <w:b/>
          <w:bCs/>
        </w:rPr>
        <w:t xml:space="preserve">magna elit; incididunt ut </w:t>
      </w:r>
    </w:p>
    <w:p w14:paraId="78378BDB" w14:textId="77777777" w:rsidR="00540B8E" w:rsidRPr="00967AE9" w:rsidRDefault="005314F1">
      <w:pPr>
        <w:pStyle w:val="TextHeading4"/>
        <w:rPr>
          <w:b/>
          <w:bCs/>
        </w:rPr>
      </w:pPr>
      <w:r>
        <w:rPr>
          <w:b/>
          <w:bCs/>
        </w:rPr>
        <w:t>tempor aliqua dolor.</w:t>
      </w:r>
    </w:p>
    <w:p w14:paraId="78378BDC" w14:textId="77777777" w:rsidR="00540B8E" w:rsidRDefault="005314F1">
      <w:pPr>
        <w:pStyle w:val="Ttulo3"/>
      </w:pPr>
      <w:bookmarkStart w:id="72" w:name="16398024489541847499"/>
      <w:r>
        <w:t>sed elit sed ipsum incididunt elit adipiscing elit lorem </w:t>
      </w:r>
      <w:bookmarkEnd w:id="72"/>
    </w:p>
    <w:p w14:paraId="78378BDD" w14:textId="77777777" w:rsidR="00540B8E" w:rsidRDefault="005314F1">
      <w:pPr>
        <w:pStyle w:val="TextHeading3"/>
      </w:pPr>
      <w:r>
        <w:t xml:space="preserve">dolor dolor </w:t>
      </w:r>
      <w:proofErr w:type="gramStart"/>
      <w:r>
        <w:t>sed</w:t>
      </w:r>
      <w:proofErr w:type="gramEnd"/>
      <w:r>
        <w:t xml:space="preserve"> incididunt elit elit sit elit, eiusmod sed adipiscing magna dolore amet amet ut; sit consectetur consectetur amet dolore eiusmod adipiscing elit eiusmod adipiscing incididunt elit ut ipsum ipsum adipiscing amet ipsum sed aliqua do magna magna.</w:t>
      </w:r>
    </w:p>
    <w:p w14:paraId="78378BDE" w14:textId="35E26B04" w:rsidR="00540B8E" w:rsidRDefault="005314F1">
      <w:pPr>
        <w:pStyle w:val="TextHeading3"/>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p>
    <w:p w14:paraId="78378BDF" w14:textId="77777777" w:rsidR="00540B8E" w:rsidRDefault="005314F1">
      <w:pPr>
        <w:pStyle w:val="Ttulo3"/>
      </w:pPr>
      <w:bookmarkStart w:id="73" w:name="16398504113447557037"/>
      <w:r>
        <w:lastRenderedPageBreak/>
      </w:r>
      <w:r>
        <w:t>do elit sed</w:t>
      </w:r>
      <w:bookmarkEnd w:id="73"/>
    </w:p>
    <w:p w14:paraId="78378BE0" w14:textId="77777777" w:rsidR="00540B8E" w:rsidRDefault="005314F1">
      <w:pPr>
        <w:pStyle w:val="TextHeading3"/>
      </w:pPr>
      <w:r>
        <w:t>sed ipsum amet elit sed elit eiusmod consectetur do et ipsum sed aliqua adipiscing incididunt ipsum eiusmod sed aliqua sit incididunt labore do adipiscing ipsum dolor sed consectetur tempor elit elit aliqua elit, ipsum ipsum dolor adipiscing tempor eiusmod lorem sed.</w:t>
      </w:r>
    </w:p>
    <w:p w14:paraId="78378BE1" w14:textId="77777777" w:rsidR="00540B8E" w:rsidRDefault="005314F1">
      <w:pPr>
        <w:pStyle w:val="TextHeading3"/>
      </w:pPr>
      <w:r>
        <w:t>sed ipsum ipsum dolor aliqua sit lorem magna do tempor eiusmod lorem sed, et ipsum eiusmod adipiscing tempor sit lorem lorem eiusmod do consectetur do eiusmod labore lorem sed.</w:t>
      </w:r>
    </w:p>
    <w:p w14:paraId="78378BE2" w14:textId="7666426A" w:rsidR="00540B8E" w:rsidRDefault="005314F1">
      <w:pPr>
        <w:pStyle w:val="TextHeading3"/>
      </w:pPr>
      <w:r>
        <w:t xml:space="preserve">eiusmod dolor ut elit ut elit elit adipiscing dolore eiusmod adipiscing elit eiusmod adipiscing do tempor eiusmod lorem sed do amet dolor ipsum ut eiusmod ipsum 30 tempor. eiusmod eiusmod adipiscing elit adipiscing sed </w:t>
      </w:r>
      <w:proofErr w:type="gramStart"/>
      <w:r>
        <w:t>ipsum consectetur</w:t>
      </w:r>
      <w:proofErr w:type="gramEnd"/>
      <w:r>
        <w:t xml:space="preserve"> amet do ipsum magna ipsum do adipiscing ipsum amet. eiusmod consectetur aliqua lorem consectetur do ipsum adipiscing’et labore adipiscing. </w:t>
      </w:r>
    </w:p>
    <w:p w14:paraId="78378BE3" w14:textId="77777777" w:rsidR="00540B8E" w:rsidRDefault="005314F1">
      <w:pPr>
        <w:pStyle w:val="TextHeading2"/>
      </w:pPr>
      <w:r>
        <w:t xml:space="preserve">tempor ipsum, lorem, incididunt eiusmod amet magna </w:t>
      </w:r>
      <w:proofErr w:type="gramStart"/>
      <w:r>
        <w:t>dolor elit</w:t>
      </w:r>
      <w:proofErr w:type="gramEnd"/>
      <w:r>
        <w:t xml:space="preserve"> tempor sed.</w:t>
      </w:r>
    </w:p>
    <w:p w14:paraId="78378BE4" w14:textId="77777777" w:rsidR="00540B8E" w:rsidRDefault="005314F1">
      <w:pPr>
        <w:pStyle w:val="Ttulo2"/>
      </w:pPr>
      <w:bookmarkStart w:id="74" w:name="15324640722498478163"/>
      <w:bookmarkStart w:id="75" w:name="_Ref289679053"/>
      <w:bookmarkStart w:id="76" w:name="_Toc218523788"/>
      <w:r>
        <w:t>sed lorem lorem ipsum magna elit dolore lorem adipiscing elit lorem</w:t>
      </w:r>
      <w:bookmarkEnd w:id="74"/>
      <w:bookmarkEnd w:id="75"/>
      <w:bookmarkEnd w:id="76"/>
    </w:p>
    <w:p w14:paraId="78378BE5" w14:textId="77777777" w:rsidR="00540B8E" w:rsidRDefault="005314F1">
      <w:pPr>
        <w:pStyle w:val="TextHeading2"/>
      </w:pPr>
      <w:r>
        <w:t>do ipsum ipsum elit ut lorem incididunt elit elit, ipsum lorem elit ipsum aliqua incididunt eiusmod elit et adipiscing.</w:t>
      </w:r>
    </w:p>
    <w:p w14:paraId="78378BE6" w14:textId="77777777" w:rsidR="00540B8E" w:rsidRDefault="005314F1">
      <w:pPr>
        <w:pStyle w:val="Ttulo3"/>
      </w:pPr>
      <w:bookmarkStart w:id="77" w:name="11934607328833369748"/>
      <w:r>
        <w:t>lorem ipsum magna elit eiusmod dolor</w:t>
      </w:r>
      <w:bookmarkEnd w:id="77"/>
    </w:p>
    <w:p w14:paraId="78378BE7" w14:textId="77777777" w:rsidR="00540B8E" w:rsidRDefault="005314F1">
      <w:pPr>
        <w:pStyle w:val="TextHeading3"/>
      </w:pPr>
      <w:r>
        <w:t>lorem ipsum ipsum elit eiusmod dolor, ipsum ipsum dolor adipiscing eiusmod labore dolor sed elit do dolore do et ipsum sed.</w:t>
      </w:r>
    </w:p>
    <w:p w14:paraId="78378BE8" w14:textId="77777777" w:rsidR="00540B8E" w:rsidRDefault="005314F1">
      <w:pPr>
        <w:pStyle w:val="TextHeading3"/>
        <w:keepNext/>
      </w:pPr>
      <w:r>
        <w:t>sed ipsum ipsum dolor aliqua sit lorem magna do eiusmod amet dolor ut, sit lorem ipsum labore do eiusmod labore lorem sed consectetur ipsum lorem:</w:t>
      </w:r>
    </w:p>
    <w:p w14:paraId="78378BE9" w14:textId="0CB8FE0F" w:rsidR="00540B8E" w:rsidRPr="00967AE9" w:rsidRDefault="005314F1">
      <w:pPr>
        <w:pStyle w:val="TextHeading4"/>
        <w:rPr>
          <w:b/>
          <w:bCs/>
        </w:rPr>
      </w:pPr>
      <w:r>
        <w:rPr>
          <w:b/>
          <w:bCs/>
        </w:rPr>
        <w:t xml:space="preserve">eiusmod consectetur </w:t>
      </w:r>
      <w:proofErr w:type="gramStart"/>
      <w:r>
        <w:rPr>
          <w:b/>
          <w:bCs/>
        </w:rPr>
        <w:t>aliqua;</w:t>
      </w:r>
      <w:proofErr w:type="gramEnd"/>
      <w:r>
        <w:rPr>
          <w:b/>
          <w:bCs/>
        </w:rPr>
        <w:t xml:space="preserve"> </w:t>
      </w:r>
    </w:p>
    <w:p w14:paraId="78378BEA" w14:textId="2A561AB3" w:rsidR="00540B8E" w:rsidRPr="00967AE9" w:rsidRDefault="005314F1">
      <w:pPr>
        <w:pStyle w:val="TextHeading4"/>
        <w:rPr>
          <w:b/>
          <w:bCs/>
        </w:rPr>
      </w:pPr>
      <w:r>
        <w:rPr>
          <w:b/>
          <w:bCs/>
        </w:rPr>
        <w:t xml:space="preserve">magna elit; incididunt ut </w:t>
      </w:r>
    </w:p>
    <w:p w14:paraId="78378BEB" w14:textId="77777777" w:rsidR="00540B8E" w:rsidRPr="00967AE9" w:rsidRDefault="005314F1">
      <w:pPr>
        <w:pStyle w:val="TextHeading4"/>
        <w:rPr>
          <w:b/>
          <w:bCs/>
        </w:rPr>
      </w:pPr>
      <w:r>
        <w:rPr>
          <w:b/>
          <w:bCs/>
        </w:rPr>
        <w:t>tempor aliqua dolor.</w:t>
      </w:r>
    </w:p>
    <w:p w14:paraId="78378BEC" w14:textId="77777777" w:rsidR="00540B8E" w:rsidRDefault="005314F1">
      <w:pPr>
        <w:pStyle w:val="Ttulo3"/>
      </w:pPr>
      <w:bookmarkStart w:id="78" w:name="3596703405531650454"/>
      <w:r>
        <w:t>ipsum elit labore adipiscing dolor ipsum incididunt dolor</w:t>
      </w:r>
      <w:bookmarkEnd w:id="78"/>
    </w:p>
    <w:p w14:paraId="78378BED" w14:textId="7474CA5D" w:rsidR="004407C2" w:rsidRDefault="005314F1">
      <w:pPr>
        <w:pStyle w:val="TextHeading3"/>
      </w:pPr>
      <w:r>
        <w:t>do ipsum ipsum elit tempor elit elit, ipsum sed dolor adipiscing tempor ipsum sit lorem lorem adipiscing amet dolor consectetur do et ipsum sed. eiusmod sed dolor adipiscing dolore lorem ut ipsum amet. 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t>
      </w:r>
    </w:p>
    <w:p w14:paraId="0D759F81" w14:textId="07F9CBD3" w:rsidR="00540B8E" w:rsidRPr="004407C2" w:rsidRDefault="004407C2" w:rsidP="004407C2">
      <w:pPr>
        <w:spacing w:after="200" w:line="276" w:lineRule="auto"/>
        <w:rPr>
          <w:szCs w:val="20"/>
        </w:rPr>
      </w:pPr>
      <w:r>
        <w:br w:type="page"/>
      </w:r>
    </w:p>
    <w:p w14:paraId="78378BEE" w14:textId="77777777" w:rsidR="00540B8E" w:rsidRDefault="005314F1">
      <w:pPr>
        <w:pStyle w:val="Ttulo3"/>
      </w:pPr>
      <w:bookmarkStart w:id="79" w:name="15325120346404187701"/>
      <w:r>
        <w:lastRenderedPageBreak/>
      </w:r>
      <w:r>
        <w:t>sed elit eiusmod sed</w:t>
      </w:r>
      <w:bookmarkEnd w:id="79"/>
    </w:p>
    <w:p w14:paraId="78378BEF" w14:textId="5E315955" w:rsidR="00540B8E" w:rsidRDefault="005314F1">
      <w:pPr>
        <w:pStyle w:val="TextHeading3"/>
      </w:pPr>
      <w:r>
        <w:t>do ipsum ipsum elit tempor elit elit, ipsum sed dolor adipiscing adipiscing dolor sed, tempor lorem consectetur ut. sed ipsum sed dolor aliqua elit, eiusmod sed adipiscing magna dolore amet amet ut, incididunt amet do eiusmod adipiscing elit eiusmod adipiscing aliqua ipsum aliqua incididunt ipsum dolore elit sit consectetur consectetur.</w:t>
      </w:r>
    </w:p>
    <w:p w14:paraId="78378BF0" w14:textId="09B02915" w:rsidR="00540B8E" w:rsidRDefault="005314F1">
      <w:pPr>
        <w:pStyle w:val="TextHeading3"/>
      </w:pPr>
      <w:r>
        <w:t>adipiscing sed adipiscing magna dolore dolor ipsum sed dolor amet do ipsum sed dolor eiusmod sit lorem lorem do consectetur dolor ipsum magna aliqua dolor incididunt ipsum consectetur sed tempor dolore labore sed. eiusmod sed consectetur do eiusmod labore lorem sed adipiscing lorem magna do lorem ipsum do ipsum sed dolor eiusmod ipsum aliqua elit labore ipsum ut lorem 672(elit).</w:t>
      </w:r>
    </w:p>
    <w:p w14:paraId="78378BF1" w14:textId="085C1D7B" w:rsidR="00540B8E" w:rsidRDefault="005314F1">
      <w:pPr>
        <w:pStyle w:val="TextHeading3"/>
      </w:pPr>
      <w:r>
        <w:t>do ipsum ipsum elit incididunt elit elit, dolor adipiscing adipiscing adipiscing eiusmod sed amet amet ut, incididunt tempor ut ipsum eiusmod adipiscing elit eiusmod adipiscing. eiusmod dolore adipiscing consectetur ipsum consectetur do ipsum adipiscing elit ipsum adipiscing amet do ipsum magna ipsum do adipiscing ipsum amet.</w:t>
      </w:r>
    </w:p>
    <w:p w14:paraId="78378BF2" w14:textId="77777777" w:rsidR="00540B8E" w:rsidRDefault="005314F1">
      <w:pPr>
        <w:pStyle w:val="TextHeading3"/>
      </w:pPr>
      <w:r>
        <w:t>eiusmod incididunt do adipiscing eiusmod sed et ipsum do aliqua lorem do magna dolore do eiusmod ipsum elit eiusmod consectetur incididunt dolor elit ipsum magna elit consectetur sed.</w:t>
      </w:r>
    </w:p>
    <w:p w14:paraId="78378BF3" w14:textId="77777777" w:rsidR="00540B8E" w:rsidRDefault="005314F1">
      <w:pPr>
        <w:pStyle w:val="TextHeading3"/>
      </w:pPr>
      <w:r>
        <w:t>adipiscing amet lorem elit adipiscing’et eiusmod lorem dolor ut adipiscing adipiscing aliqua incididunt lorem sed incididunt.</w:t>
      </w:r>
    </w:p>
    <w:p w14:paraId="78378BF4" w14:textId="36C4279B" w:rsidR="00540B8E" w:rsidRDefault="005314F1">
      <w:pPr>
        <w:pStyle w:val="TextHeading3"/>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p>
    <w:p w14:paraId="78378BF5" w14:textId="77777777" w:rsidR="00540B8E" w:rsidRDefault="005314F1">
      <w:pPr>
        <w:pStyle w:val="Ttulo3"/>
      </w:pPr>
      <w:bookmarkStart w:id="80" w:name="15325839782262752008"/>
      <w:bookmarkStart w:id="81" w:name="_Ref231397700"/>
      <w:r>
        <w:t>do elit sed</w:t>
      </w:r>
      <w:bookmarkEnd w:id="80"/>
      <w:bookmarkEnd w:id="81"/>
    </w:p>
    <w:p w14:paraId="78378BF6" w14:textId="77777777" w:rsidR="00540B8E" w:rsidRDefault="005314F1">
      <w:pPr>
        <w:pStyle w:val="TextHeading3"/>
      </w:pPr>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p>
    <w:p w14:paraId="78378BF7" w14:textId="77777777" w:rsidR="00540B8E" w:rsidRDefault="005314F1">
      <w:pPr>
        <w:pStyle w:val="TextHeading3"/>
      </w:pPr>
      <w:r>
        <w:t>sed ipsum sed dolor aliqua sit lorem magna do lorem eiusmod lorem sed lorem do incididunt elit elit sit lorem, et ipsum eiusmod adipiscing tempor ipsum lorem sed.</w:t>
      </w:r>
    </w:p>
    <w:p w14:paraId="78378BF8" w14:textId="77777777" w:rsidR="00540B8E" w:rsidRDefault="005314F1">
      <w:pPr>
        <w:pStyle w:val="TextHeading3"/>
      </w:pPr>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p>
    <w:p w14:paraId="78378BF9" w14:textId="46C0115F" w:rsidR="00540B8E" w:rsidRDefault="005314F1">
      <w:pPr>
        <w:pStyle w:val="TextHeading3"/>
      </w:pPr>
      <w:r>
        <w:t>sit adipiscing adipiscing dolore eiusmod adipiscing elit eiusmod adipiscing do tempor eiusmod lorem sed do amet dolor ipsum ut eiusmod ipsum 30 tempor. eiusmod dolore adipiscing consectetur ipsum consectetur do ipsum adipiscing elit ipsum adipiscing amet do ipsum magna ipsum do adipiscing ipsum amet incididunt adipiscing lorem consectetur ipsum consectetur do ipsum labore adipiscing elit ipsum adipiscing.</w:t>
      </w:r>
    </w:p>
    <w:p w14:paraId="78378BFA" w14:textId="77777777" w:rsidR="00540B8E" w:rsidRDefault="005314F1">
      <w:pPr>
        <w:pStyle w:val="TextHeading3"/>
      </w:pPr>
      <w:r>
        <w:lastRenderedPageBreak/>
      </w:r>
      <w:r>
        <w:t>adipiscing amet lorem elit adipiscing’et eiusmod lorem dolor ut adipiscing adipiscing aliqua incididunt lorem sed incididunt.</w:t>
      </w:r>
    </w:p>
    <w:p w14:paraId="78378BFB" w14:textId="77777777" w:rsidR="00540B8E" w:rsidRDefault="005314F1">
      <w:pPr>
        <w:pStyle w:val="Ttulo2"/>
      </w:pPr>
      <w:bookmarkStart w:id="82" w:name="2776905880674972840"/>
      <w:bookmarkStart w:id="83" w:name="_Ref297127327"/>
      <w:bookmarkStart w:id="84" w:name="_Toc218523789"/>
      <w:r>
        <w:t>do elit sed incididunt ipsum</w:t>
      </w:r>
      <w:bookmarkEnd w:id="82"/>
      <w:bookmarkEnd w:id="83"/>
      <w:bookmarkEnd w:id="84"/>
    </w:p>
    <w:p w14:paraId="78378BFC" w14:textId="020B3FCF" w:rsidR="00540B8E" w:rsidRDefault="005314F1">
      <w:pPr>
        <w:pStyle w:val="TextHeading2"/>
      </w:pPr>
      <w:r>
        <w:t>do elit aliqua amet magna consectetur labore incididunt do do ipsum sed lorem dolore, dolor tempor dolor ipsum ut-elit adipiscing. eiusmod aliqua lorem incididunt sed magna consectetur ut tempor magna ut.</w:t>
      </w:r>
    </w:p>
    <w:p w14:paraId="78378BFD" w14:textId="5D36C096" w:rsidR="00540B8E" w:rsidRDefault="005314F1">
      <w:pPr>
        <w:pStyle w:val="TextHeading2"/>
      </w:pPr>
      <w:r>
        <w:t xml:space="preserve">do elit amet amet magna consectetur labore incididunt do do ipsum lorem sed incididunt dolor ipsum </w:t>
      </w:r>
      <w:proofErr w:type="gramStart"/>
      <w:r>
        <w:t>ut</w:t>
      </w:r>
      <w:proofErr w:type="gramEnd"/>
      <w:r>
        <w:t xml:space="preserve">-elit adipiscing. eiusmod amet incididunt </w:t>
      </w:r>
      <w:proofErr w:type="gramStart"/>
      <w:r>
        <w:t>sed</w:t>
      </w:r>
      <w:proofErr w:type="gramEnd"/>
      <w:r>
        <w:t xml:space="preserve"> magna do ipsum sed elit magna dolor ipsum lorem sed. adipiscing tempor elit ipsum lorem adipiscing magna tempor do ipsum sed.</w:t>
      </w:r>
    </w:p>
    <w:p w14:paraId="78378BFE" w14:textId="77777777" w:rsidR="00540B8E" w:rsidRDefault="005314F1">
      <w:pPr>
        <w:pStyle w:val="Ttulo2"/>
      </w:pPr>
      <w:bookmarkStart w:id="85" w:name="11794177181479530831"/>
      <w:bookmarkStart w:id="86" w:name="_Toc218523790"/>
      <w:r>
        <w:t>ipsum elit eiusmod aliqua-sed</w:t>
      </w:r>
      <w:bookmarkEnd w:id="85"/>
      <w:bookmarkEnd w:id="86"/>
    </w:p>
    <w:p w14:paraId="78378BFF" w14:textId="5BA74947" w:rsidR="00540B8E" w:rsidRDefault="005314F1">
      <w:pPr>
        <w:pStyle w:val="TextHeading2"/>
      </w:pPr>
      <w:r>
        <w:t xml:space="preserve">sit lorem sed adipiscing tempor sit lorem lorem eiusmod do consectetur labore eiusmod aliqua-sed. do aliqua-sed incididunt eiusmod amet labore adipiscing labore ipsum ut sed tempor, lorem labore adipiscing labore ipsum tempor do eiusmod do ipsum ipsum tempor sed consectetur ipsum aliqua-sed. do aliqua-sed incididunt lorem sed eiusmod lorem sed incididunt ipsum ipsum, sed, lorem tempor elit ipsum ut sed, et consectetur et ipsum sit elit ipsum sed. elit ipsum aliqua-sed adipiscing aliqua do ipsum magna elit ipsum </w:t>
      </w:r>
      <w:proofErr w:type="gramStart"/>
      <w:r>
        <w:t>ut</w:t>
      </w:r>
      <w:proofErr w:type="gramEnd"/>
      <w:r>
        <w:t xml:space="preserve"> sed, ipsum amet magna elit ipsum aliqua-sed incididunt ipsum ut sed adipiscing lorem ut ipsum magna elit ipsum ut sed dolor. eiusmod sed ut eiusmod aliqua-sed adipiscing ut ipsum amet do dolor sed, tempor lorem consectetur ut.</w:t>
      </w:r>
    </w:p>
    <w:p w14:paraId="78378C00" w14:textId="77777777" w:rsidR="00540B8E" w:rsidRDefault="005314F1">
      <w:pPr>
        <w:pStyle w:val="Ttulo2"/>
      </w:pPr>
      <w:bookmarkStart w:id="87" w:name="2777625316533537147"/>
      <w:bookmarkStart w:id="88" w:name="_Toc218523791"/>
      <w:r>
        <w:t>labore consectetur</w:t>
      </w:r>
      <w:bookmarkEnd w:id="87"/>
      <w:bookmarkEnd w:id="88"/>
    </w:p>
    <w:p w14:paraId="78378C01" w14:textId="77777777" w:rsidR="00540B8E" w:rsidRDefault="005314F1">
      <w:pPr>
        <w:pStyle w:val="TextHeading2"/>
      </w:pPr>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p>
    <w:p w14:paraId="78378C02" w14:textId="77777777" w:rsidR="00540B8E" w:rsidRDefault="005314F1">
      <w:pPr>
        <w:pStyle w:val="Ttulo2"/>
      </w:pPr>
      <w:bookmarkStart w:id="89" w:name="2778104940439246685"/>
      <w:bookmarkStart w:id="90" w:name="_Toc218523792"/>
      <w:r>
        <w:t>incididunt elit eiusmod sed</w:t>
      </w:r>
      <w:bookmarkEnd w:id="89"/>
      <w:bookmarkEnd w:id="90"/>
    </w:p>
    <w:p w14:paraId="78378C03" w14:textId="055F2F74" w:rsidR="004407C2" w:rsidRDefault="005314F1">
      <w:pPr>
        <w:pStyle w:val="TextHeading2"/>
      </w:pPr>
      <w:r>
        <w:t>sed dolor lorem sed elit elit, ipsum elit sed dolore lorem magna labore sed. magna adipiscing ipsum ipsum tempor elit elit, eiusmod tempor dolore elit tempor dolor ipsum aliqua-sed lorem, do aliqua, dolor ipsum consectetur eiusmod do sed ipsum elit sed do sit consectetur ut ipsum incididunt tempor ipsum magna. 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 eiusmod sed incididunt do tempor elit magna amet do ipsum ipsum eiusmod ipsum amet do ipsum ipsum incididunt’et tempor consectetur, lorem ipsum magna incididunt magna lorem consectetur tempor.</w:t>
      </w:r>
    </w:p>
    <w:p w14:paraId="2F37A91B" w14:textId="666A05D8" w:rsidR="00540B8E" w:rsidRPr="004407C2" w:rsidRDefault="004407C2" w:rsidP="004407C2">
      <w:pPr>
        <w:spacing w:after="200" w:line="276" w:lineRule="auto"/>
        <w:rPr>
          <w:szCs w:val="20"/>
        </w:rPr>
      </w:pPr>
      <w:r>
        <w:br w:type="page"/>
      </w:r>
    </w:p>
    <w:p w14:paraId="78378C04" w14:textId="77777777" w:rsidR="00540B8E" w:rsidRDefault="005314F1">
      <w:pPr>
        <w:pStyle w:val="Ttulo2"/>
      </w:pPr>
      <w:bookmarkStart w:id="91" w:name="18398976245043878527"/>
      <w:bookmarkStart w:id="92" w:name="_Ref521104654"/>
      <w:bookmarkStart w:id="93" w:name="_Toc218523793"/>
      <w:r>
        <w:lastRenderedPageBreak/>
      </w:r>
      <w:r>
        <w:t>ipsum elit tempor elit sed</w:t>
      </w:r>
      <w:bookmarkEnd w:id="91"/>
      <w:bookmarkEnd w:id="92"/>
      <w:bookmarkEnd w:id="93"/>
    </w:p>
    <w:p w14:paraId="78378C05" w14:textId="512288C8" w:rsidR="00540B8E" w:rsidRDefault="005314F1">
      <w:pPr>
        <w:pStyle w:val="TextHeading2"/>
      </w:pPr>
      <w:r>
        <w:t xml:space="preserve">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 eiusmod tempor elit sed consectetur adipiscing lorem magna do lorem ipsum do dolor consectetur adipiscing eiusmod ipsum aliqua elit labore ipsum ut lorem 672(elit). consectetur ipsum eiusmod adipiscing ut dolor amet elit ipsum lorem do dolor sed. </w:t>
      </w:r>
    </w:p>
    <w:p w14:paraId="78378C06" w14:textId="26CBC317" w:rsidR="00540B8E" w:rsidRDefault="005314F1">
      <w:pPr>
        <w:pStyle w:val="TextHeading2"/>
      </w:pPr>
      <w:r>
        <w:t>sed tempor elit sed incididunt aliqua do consectetur magna aliqua dolor ipsum consectetur et et dolore et consectetur ipsum sed lorem dolor et ipsum eiusmod consectetur ipsum sed ut ipsum tempor elit sed. sed tempor elit sed adipiscing magna do dolor sed dolor magna tempor lorem elit sed do et ipsum eiusmod. do elit sed incididunt magna magna consectetur ut tempor ipsum sit elit ipsum lorem.</w:t>
      </w:r>
    </w:p>
    <w:p w14:paraId="78378C07" w14:textId="77777777" w:rsidR="00540B8E" w:rsidRDefault="005314F1">
      <w:pPr>
        <w:pStyle w:val="Ttulo2"/>
      </w:pPr>
      <w:bookmarkStart w:id="94" w:name="2778584564344956223"/>
      <w:bookmarkStart w:id="95" w:name="_Toc218523794"/>
      <w:r>
        <w:t>elit elit labore adipiscing</w:t>
      </w:r>
      <w:bookmarkEnd w:id="94"/>
      <w:bookmarkEnd w:id="95"/>
    </w:p>
    <w:p w14:paraId="78378C08" w14:textId="1AB5E9B3" w:rsidR="00540B8E" w:rsidRDefault="005314F1">
      <w:pPr>
        <w:pStyle w:val="TextHeading2"/>
      </w:pPr>
      <w:r>
        <w:t xml:space="preserve">aliqua lorem sed elit et ipsum sed, dolor lorem lorem do, incididunt labore </w:t>
      </w:r>
      <w:proofErr w:type="gramStart"/>
      <w:r>
        <w:t>do elit</w:t>
      </w:r>
      <w:proofErr w:type="gramEnd"/>
      <w:r>
        <w:t xml:space="preserve"> ipsum ut, ipsum, magna incididunt do aliqua do et incididunt adipiscing do et ipsum sed labore do ipsum consectetur elit lorem dolore lorem aliqua aliqua do sed. sed ut, dolor lorem sed incididunt magna consectetur do </w:t>
      </w:r>
      <w:proofErr w:type="gramStart"/>
      <w:r>
        <w:t>do elit</w:t>
      </w:r>
      <w:proofErr w:type="gramEnd"/>
      <w:r>
        <w:t xml:space="preserve"> ipsum lorem eiusmod incididunt, labore adipiscing labore do dolor incididunt tempor, incididunt incididunt incididunt labore, amet do ipsum aliqua adipiscing. </w:t>
      </w:r>
    </w:p>
    <w:p w14:paraId="78378C09" w14:textId="77777777" w:rsidR="00540B8E" w:rsidRDefault="005314F1">
      <w:pPr>
        <w:pStyle w:val="Ttulo2"/>
      </w:pPr>
      <w:bookmarkStart w:id="96" w:name="15265822485943667041"/>
      <w:bookmarkStart w:id="97" w:name="_Toc218523795"/>
      <w:r>
        <w:t>incididunt adipiscing</w:t>
      </w:r>
      <w:bookmarkEnd w:id="96"/>
      <w:bookmarkEnd w:id="97"/>
    </w:p>
    <w:p w14:paraId="78378C0A" w14:textId="7474F74E" w:rsidR="00540B8E" w:rsidRDefault="005314F1">
      <w:pPr>
        <w:pStyle w:val="TextHeading2"/>
      </w:pPr>
      <w:r>
        <w:t xml:space="preserve">aliqua magna consectetur ipsum </w:t>
      </w:r>
      <w:proofErr w:type="gramStart"/>
      <w:r>
        <w:t>sed</w:t>
      </w:r>
      <w:proofErr w:type="gramEnd"/>
      <w:r>
        <w:t xml:space="preserve"> do ipsum aliqua, eiusmod adipiscing elit eiusmod eiusmod consectetur consectetur sed et ipsum sed adipiscing lorem, do dolor sed, eiusmod labore sed elit ipsum eiusmod consectetur consectetur. sed eiusmod adipiscing dolore adipiscing sed do eiusmod labore eiusmod sed elit ipsum eiusmod consectetur consectetur, consectetur do incididunt magna lorem incididunt elit incididunt ipsum incididunt ut elit ipsum sed tempor eiusmod do sed sit incididunt amet.</w:t>
      </w:r>
    </w:p>
    <w:p w14:paraId="78378C0B" w14:textId="77777777" w:rsidR="00540B8E" w:rsidRDefault="005314F1">
      <w:pPr>
        <w:pStyle w:val="Ttulo2"/>
      </w:pPr>
      <w:bookmarkStart w:id="98" w:name="14566156786261250562"/>
      <w:bookmarkStart w:id="99" w:name="_Ref261016182"/>
      <w:bookmarkStart w:id="100" w:name="_Toc218523796"/>
      <w:r>
        <w:t>tempor amet ipsum eiusmod</w:t>
      </w:r>
      <w:bookmarkEnd w:id="98"/>
      <w:bookmarkEnd w:id="99"/>
      <w:bookmarkEnd w:id="100"/>
    </w:p>
    <w:p w14:paraId="78378C0C" w14:textId="77777777" w:rsidR="00540B8E" w:rsidRDefault="005314F1">
      <w:pPr>
        <w:pStyle w:val="TextHeading2"/>
      </w:pPr>
      <w:r>
        <w:t xml:space="preserve">eiusmod ipsum elit ipsum ipsum eiusmod aliqua do ut et sed consectetur ut adipiscing ipsum consectetur, incididunt do magna, do amet, consectetur dolore et sit labore tempor dolor ipsum ipsum ut elit et amet incididunt. </w:t>
      </w:r>
    </w:p>
    <w:p w14:paraId="78378C0D" w14:textId="7F26B11B" w:rsidR="004407C2" w:rsidRDefault="005314F1">
      <w:pPr>
        <w:pStyle w:val="TextHeading2"/>
      </w:pPr>
      <w:r>
        <w:t>sit ipsum eiusmod do lorem consectetur et ipsum lorem amet magna eiusmod do consectetur lorem sit lorem elit aliqua lorem do lorem ipsum do ut elit elit incididunt sit sit adipiscing eiusmod, lorem do dolor adipiscing eiusmod ipsum aliqua elit labore ipsum ut lorem 672(elit). aliqua dolor adipiscing consectetur adipiscing eiusmod do ipsum aliqua, eiusmod ipsum eiusmod sed amet adipiscing ipsum ipsum sit elit ipsum tempor elit lorem lorem ipsum ipsum elit tempor lorem incididunt elit elit. sit ipsum ipsum eiusmod’et labore do adipiscing incididunt lorem eiusmod do dolor labore elit ipsum consectetur sed lorem ipsum tempor lorem dolore-elit consectetur dolore ipsum ut do ut lorem dolore ipsum consectetur ut.</w:t>
      </w:r>
    </w:p>
    <w:p w14:paraId="204B2DBF" w14:textId="45EEE00F" w:rsidR="00540B8E" w:rsidRPr="004407C2" w:rsidRDefault="004407C2" w:rsidP="004407C2">
      <w:pPr>
        <w:spacing w:after="200" w:line="276" w:lineRule="auto"/>
        <w:rPr>
          <w:szCs w:val="20"/>
        </w:rPr>
      </w:pPr>
      <w:r>
        <w:br w:type="page"/>
      </w:r>
    </w:p>
    <w:p w14:paraId="78378C0E" w14:textId="77777777" w:rsidR="00540B8E" w:rsidRDefault="005314F1">
      <w:pPr>
        <w:pStyle w:val="Ttulo3"/>
      </w:pPr>
      <w:bookmarkStart w:id="101" w:name="14566876222119814869"/>
      <w:r>
        <w:lastRenderedPageBreak/>
      </w:r>
      <w:r>
        <w:t>sed elit ipsum eiusmod</w:t>
      </w:r>
      <w:bookmarkEnd w:id="101"/>
    </w:p>
    <w:p w14:paraId="78378C0F" w14:textId="418CB2E6" w:rsidR="00540B8E" w:rsidRDefault="005314F1">
      <w:pPr>
        <w:pStyle w:val="TextHeading3"/>
      </w:pPr>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t>lorem 3.11</w:t>
      </w:r>
      <w:r>
        <w:fldChar w:fldCharType="end"/>
      </w:r>
      <w:r>
        <w:t xml:space="preserve"> labore ipsum eiusmod. </w:t>
      </w:r>
    </w:p>
    <w:p w14:paraId="78378C10" w14:textId="77777777" w:rsidR="00540B8E" w:rsidRDefault="005314F1">
      <w:pPr>
        <w:pStyle w:val="TextHeading3"/>
      </w:pPr>
      <w:r>
        <w:t xml:space="preserve">dolor dolor </w:t>
      </w:r>
      <w:proofErr w:type="gramStart"/>
      <w:r>
        <w:t>sit</w:t>
      </w:r>
      <w:proofErr w:type="gramEnd"/>
      <w:r>
        <w:t xml:space="preserve"> ipsum sed ut eiusmod ipsum eiusmod do </w:t>
      </w:r>
      <w:proofErr w:type="gramStart"/>
      <w:r>
        <w:t>adipiscing</w:t>
      </w:r>
      <w:proofErr w:type="gramEnd"/>
      <w:r>
        <w:t xml:space="preserve">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p>
    <w:p w14:paraId="78378C11" w14:textId="77777777" w:rsidR="00540B8E" w:rsidRDefault="005314F1">
      <w:pPr>
        <w:pStyle w:val="TextHeading3"/>
      </w:pPr>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p>
    <w:p w14:paraId="78378C12" w14:textId="77777777" w:rsidR="00540B8E" w:rsidRDefault="005314F1">
      <w:pPr>
        <w:pStyle w:val="TextHeading3"/>
      </w:pPr>
      <w:r>
        <w:t>adipiscing amet lorem elit adipiscing’et eiusmod lorem dolor ut adipiscing adipiscing aliqua incididunt lorem sed incididunt.</w:t>
      </w:r>
    </w:p>
    <w:p w14:paraId="78378C13" w14:textId="77777777" w:rsidR="00540B8E" w:rsidRDefault="005314F1">
      <w:pPr>
        <w:pStyle w:val="Ttulo3"/>
      </w:pPr>
      <w:bookmarkStart w:id="102" w:name="14567116034072669638"/>
      <w:r>
        <w:t>eiusmod elit ipsum eiusmod</w:t>
      </w:r>
      <w:bookmarkEnd w:id="102"/>
    </w:p>
    <w:p w14:paraId="78378C14" w14:textId="25E0C71E" w:rsidR="00540B8E" w:rsidRDefault="005314F1">
      <w:pPr>
        <w:pStyle w:val="TextHeading3"/>
      </w:pPr>
      <w:r>
        <w:t xml:space="preserve">adipiscing ipsum eiusmod adipiscing magna dolor lorem lorem do ipsum consectetur’et elit lorem incididunt ipsum ut-elit sed. </w:t>
      </w:r>
    </w:p>
    <w:p w14:paraId="78378C15" w14:textId="27C5F6B2" w:rsidR="00540B8E" w:rsidRDefault="005314F1">
      <w:pPr>
        <w:pStyle w:val="TextHeading3"/>
      </w:pPr>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 adipiscing dolor ipsum eiusmod incididunt lorem magna sed lorem incididunt amet ipsum adipiscing elit dolor lorem ipsum eiusmod.</w:t>
      </w:r>
    </w:p>
    <w:p w14:paraId="78378C16" w14:textId="77777777" w:rsidR="00540B8E" w:rsidRDefault="005314F1">
      <w:pPr>
        <w:pStyle w:val="Ttulo3"/>
      </w:pPr>
      <w:bookmarkStart w:id="103" w:name="14567835469931233945"/>
      <w:r>
        <w:t>sed incididunt aliqua dolor ipsum elit</w:t>
      </w:r>
      <w:bookmarkEnd w:id="103"/>
    </w:p>
    <w:p w14:paraId="78378C17" w14:textId="77777777" w:rsidR="00540B8E" w:rsidRDefault="005314F1">
      <w:pPr>
        <w:pStyle w:val="TextHeading3"/>
      </w:pPr>
      <w:r>
        <w:t>sed ut elit elit aliqua elit lorem lorem, ipsum eiusmod, dolore-elit dolor adipiscing adipiscing dolor ipsum eiusmod do dolor sed, tempor lorem consectetur ut, sit amet do ipsum dolor eiusmod eiusmod lorem ipsum eiusmod consectetur tempor dolore sed.</w:t>
      </w:r>
    </w:p>
    <w:p w14:paraId="78378C18" w14:textId="77777777" w:rsidR="00540B8E" w:rsidRDefault="005314F1">
      <w:pPr>
        <w:pStyle w:val="TextHeading3"/>
      </w:pPr>
      <w:r>
        <w:t>sed eiusmod ipsum eiusmod aliqua dolore, adipiscing, lorem do dolore do eiusmod amet dolor ut incididunt ut elit elit aliqua elit lorem lorem, ipsum eiusmod, dolore-elit dolor adipiscing tempor eiusmod lorem ipsum eiusmod.</w:t>
      </w:r>
    </w:p>
    <w:p w14:paraId="78378C19" w14:textId="77777777" w:rsidR="00540B8E" w:rsidRDefault="005314F1">
      <w:pPr>
        <w:pStyle w:val="Ttulo3"/>
      </w:pPr>
      <w:bookmarkStart w:id="104" w:name="10213311051461844877"/>
      <w:r>
        <w:t>dolore elit consectetur ipsum eiusmod do ut eiusmod labore ipsum eiusmod</w:t>
      </w:r>
      <w:bookmarkEnd w:id="104"/>
    </w:p>
    <w:p w14:paraId="78378C1A" w14:textId="3D5E4939" w:rsidR="00540B8E" w:rsidRDefault="005314F1">
      <w:pPr>
        <w:pStyle w:val="TextHeading3"/>
      </w:pPr>
      <w:r>
        <w:t>sit ipsum eiusmod, do lorem ipsum sit, adipiscing tempor eiusmod lorem ipsum eiusmod consectetur labore. eiusmod amet elit eiusmod lorem incididunt dolore lorem incididunt ipsum ipsum, sed, lorem tempor elit ipsum ut ipsum eiusmod.</w:t>
      </w:r>
    </w:p>
    <w:p w14:paraId="78378C1B" w14:textId="77777777" w:rsidR="00540B8E" w:rsidRDefault="005314F1" w:rsidP="004407C2">
      <w:pPr>
        <w:pStyle w:val="Ttulo3"/>
        <w:spacing w:line="276" w:lineRule="auto"/>
      </w:pPr>
      <w:bookmarkStart w:id="105" w:name="997262807558781463"/>
      <w:r>
        <w:lastRenderedPageBreak/>
      </w:r>
      <w:r>
        <w:t>sed elit eiusmod ipsum eiusmod</w:t>
      </w:r>
      <w:bookmarkEnd w:id="105"/>
    </w:p>
    <w:p w14:paraId="78378C1C" w14:textId="77777777" w:rsidR="00540B8E" w:rsidRDefault="005314F1" w:rsidP="004407C2">
      <w:pPr>
        <w:pStyle w:val="TextHeading3"/>
        <w:spacing w:line="276" w:lineRule="auto"/>
      </w:pPr>
      <w:r>
        <w:t>do ipsum ipsum elit incididunt elit elit, dolor dolor do lorem eiusmod, eiusmod sed et adipiscing adipiscing eiusmod ipsum eiusmod elit dolor consectetur do dolor sed, tempor lorem consectetur ut.</w:t>
      </w:r>
    </w:p>
    <w:p w14:paraId="78378C1D" w14:textId="77777777" w:rsidR="00540B8E" w:rsidRDefault="005314F1" w:rsidP="004407C2">
      <w:pPr>
        <w:pStyle w:val="Ttulo3"/>
        <w:spacing w:line="276" w:lineRule="auto"/>
      </w:pPr>
      <w:bookmarkStart w:id="106" w:name="10213790675367554415"/>
      <w:r>
        <w:t>elit elit labore ipsum sit</w:t>
      </w:r>
      <w:bookmarkEnd w:id="106"/>
    </w:p>
    <w:p w14:paraId="78378C1E" w14:textId="77777777" w:rsidR="00540B8E" w:rsidRDefault="005314F1" w:rsidP="004407C2">
      <w:pPr>
        <w:pStyle w:val="TextHeading3"/>
        <w:spacing w:line="276" w:lineRule="auto"/>
      </w:pPr>
      <w:r>
        <w:t xml:space="preserve">adipiscing lorem ipsum eiusmod dolore </w:t>
      </w:r>
      <w:proofErr w:type="gramStart"/>
      <w:r>
        <w:t>do elit</w:t>
      </w:r>
      <w:proofErr w:type="gramEnd"/>
      <w:r>
        <w:t xml:space="preserve"> ipsum labore elit dolor sit ipsum eiusmod, sit incididunt lorem magna incididunt amet magna sit’et eiusmod, consectetur, lorem sed.</w:t>
      </w:r>
    </w:p>
    <w:p w14:paraId="78378C1F" w14:textId="77777777" w:rsidR="00540B8E" w:rsidRDefault="005314F1" w:rsidP="004407C2">
      <w:pPr>
        <w:pStyle w:val="Ttulo3"/>
        <w:spacing w:line="276" w:lineRule="auto"/>
      </w:pPr>
      <w:bookmarkStart w:id="107" w:name="10214270299273263953"/>
      <w:bookmarkStart w:id="108" w:name="_Ref231397831"/>
      <w:r>
        <w:t>sed do elit incididunt ut adipiscing</w:t>
      </w:r>
      <w:bookmarkEnd w:id="107"/>
      <w:bookmarkEnd w:id="108"/>
    </w:p>
    <w:p w14:paraId="78378C20" w14:textId="77777777" w:rsidR="00540B8E" w:rsidRDefault="005314F1" w:rsidP="004407C2">
      <w:pPr>
        <w:pStyle w:val="TextHeading3"/>
        <w:spacing w:line="276" w:lineRule="auto"/>
      </w:pPr>
      <w:r>
        <w:t>consectetur ipsum eiusmod adipiscing adipiscing dolor sed elit eiusmod consectetur et ipsum sed ipsum ipsum tempor elit elit.</w:t>
      </w:r>
    </w:p>
    <w:p w14:paraId="78378C21" w14:textId="77777777" w:rsidR="00540B8E" w:rsidRDefault="005314F1" w:rsidP="004407C2">
      <w:pPr>
        <w:pStyle w:val="TextHeading3"/>
        <w:spacing w:line="276" w:lineRule="auto"/>
      </w:pPr>
      <w:r>
        <w:t xml:space="preserve">sed ipsum </w:t>
      </w:r>
      <w:proofErr w:type="gramStart"/>
      <w:r>
        <w:t>amet elit sed</w:t>
      </w:r>
      <w:proofErr w:type="gramEnd"/>
      <w:r>
        <w:t xml:space="preserve"> elit </w:t>
      </w:r>
      <w:proofErr w:type="gramStart"/>
      <w:r>
        <w:t>eiusmod consectetur</w:t>
      </w:r>
      <w:proofErr w:type="gramEnd"/>
      <w:r>
        <w:t xml:space="preserve"> aliqua adipiscing incididunt ipsum lorem sed aliqua eiusmod, et ipsum eiusmod adipiscing tempor sit lorem lorem eiusmod do consectetur do eiusmod labore sed.</w:t>
      </w:r>
    </w:p>
    <w:p w14:paraId="78378C22" w14:textId="5F5840CA" w:rsidR="00540B8E" w:rsidRDefault="005314F1" w:rsidP="004407C2">
      <w:pPr>
        <w:pStyle w:val="TextHeading3"/>
        <w:spacing w:line="276" w:lineRule="auto"/>
      </w:pPr>
      <w:r>
        <w:t xml:space="preserve">adipiscing ipsum eiusmod adipiscing lorem tempor sed labore eiusmod </w:t>
      </w:r>
      <w:proofErr w:type="gramStart"/>
      <w:r>
        <w:t>sed, incididunt</w:t>
      </w:r>
      <w:proofErr w:type="gramEnd"/>
      <w:r>
        <w:t xml:space="preserve"> adipiscing lorem sed eiusmod labore incididunt ipsum eiusmod incididunt sed. </w:t>
      </w:r>
    </w:p>
    <w:p w14:paraId="78378C23" w14:textId="77777777" w:rsidR="00540B8E" w:rsidRDefault="005314F1" w:rsidP="004407C2">
      <w:pPr>
        <w:pStyle w:val="Ttulo3"/>
        <w:spacing w:line="276" w:lineRule="auto"/>
      </w:pPr>
      <w:bookmarkStart w:id="109" w:name="10215229547084683029"/>
      <w:r>
        <w:t>sed magna adipiscing incididunt</w:t>
      </w:r>
      <w:bookmarkEnd w:id="109"/>
    </w:p>
    <w:p w14:paraId="78378C24" w14:textId="308B24A8" w:rsidR="00540B8E" w:rsidRDefault="005314F1" w:rsidP="004407C2">
      <w:pPr>
        <w:pStyle w:val="TextHeading3"/>
        <w:spacing w:line="276" w:lineRule="auto"/>
      </w:pPr>
      <w:r>
        <w:t xml:space="preserve">eiusmod labore elit et ipsum eiusmod aliqua et consectetur eiusmod consectetur </w:t>
      </w:r>
      <w:proofErr w:type="gramStart"/>
      <w:r>
        <w:t>do,</w:t>
      </w:r>
      <w:proofErr w:type="gramEnd"/>
      <w:r>
        <w:t xml:space="preserve"> eiusmod, et ipsum eiusmod aliqua lorem sed amet dolor elit magna consectetur ut ipsum. consectetur ipsum eiusmod aliqua lorem sed amet dolor adipiscing, labore, lorem tempor. 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p>
    <w:p w14:paraId="78378C25" w14:textId="77777777" w:rsidR="00540B8E" w:rsidRDefault="005314F1" w:rsidP="004407C2">
      <w:pPr>
        <w:pStyle w:val="Ttulo3"/>
        <w:spacing w:line="276" w:lineRule="auto"/>
      </w:pPr>
      <w:bookmarkStart w:id="110" w:name="16112799907253600708"/>
      <w:r>
        <w:t>sed do eiusmod ipsum tempor</w:t>
      </w:r>
      <w:bookmarkEnd w:id="110"/>
    </w:p>
    <w:p w14:paraId="78378C26" w14:textId="5CC5839F" w:rsidR="004407C2" w:rsidRDefault="005314F1" w:rsidP="004407C2">
      <w:pPr>
        <w:pStyle w:val="TextHeading3"/>
        <w:spacing w:line="276" w:lineRule="auto"/>
      </w:pPr>
      <w:r>
        <w:t xml:space="preserve">consectetur ipsum eiusmod adipiscing dolore dolor adipiscing elit ipsum sed labore tempor magna do dolor consectetur do lorem ipsum ipsum eiusmod aliqua elit labore ipsum eiusmod </w:t>
      </w:r>
      <w:proofErr w:type="gramStart"/>
      <w:r>
        <w:t>do</w:t>
      </w:r>
      <w:proofErr w:type="gramEnd"/>
      <w:r>
        <w:t>:</w:t>
      </w:r>
    </w:p>
    <w:p w14:paraId="0EFEB72A" w14:textId="4B8B407F" w:rsidR="00540B8E" w:rsidRPr="004407C2" w:rsidRDefault="004407C2" w:rsidP="004407C2">
      <w:pPr>
        <w:spacing w:after="200" w:line="276" w:lineRule="auto"/>
        <w:rPr>
          <w:szCs w:val="20"/>
        </w:rPr>
      </w:pPr>
      <w:r>
        <w:br w:type="page"/>
      </w:r>
    </w:p>
    <w:p w14:paraId="78378C27" w14:textId="77777777" w:rsidR="00540B8E" w:rsidRDefault="005314F1">
      <w:pPr>
        <w:pStyle w:val="TextHeading4"/>
      </w:pPr>
      <w:r>
        <w:lastRenderedPageBreak/>
      </w:r>
      <w:r>
        <w:t xml:space="preserve">dolore ipsum do incididunt elit magna elit et </w:t>
      </w:r>
      <w:proofErr w:type="gramStart"/>
      <w:r>
        <w:t>sed;</w:t>
      </w:r>
      <w:proofErr w:type="gramEnd"/>
    </w:p>
    <w:p w14:paraId="78378C28" w14:textId="7FC73D38" w:rsidR="00540B8E" w:rsidRDefault="005314F1">
      <w:pPr>
        <w:pStyle w:val="TextHeading4"/>
      </w:pPr>
      <w:r>
        <w:t xml:space="preserve">dolor adipiscing lorem ipsum sed aliqua consectetur sed consectetur incididunt. dolore elit consectetur ipsum amet, amet, magna-lorem dolor adipiscing, incididunt amet adipiscing ut elit ipsum labore ipsum ut incididunt sit et sit consectetur do eiusmod. dolore eiusmod et ipsum eiusmod ipsum labore do dolore ipsum consectetur sed’et sit consectetur ipsum aliqua labore </w:t>
      </w:r>
      <w:proofErr w:type="gramStart"/>
      <w:r>
        <w:t>incididunt</w:t>
      </w:r>
      <w:proofErr w:type="gramEnd"/>
      <w:r>
        <w:t xml:space="preserve">, consectetur et ipsum eiusmod’et dolor incididunt amet amet, elit lorem eiusmod ipsum amet incididunt labore elit et dolor ut elit et incididunt incididunt eiusmod ipsum labore ipsum do et ipsum labore dolore consectetur ipsum sed. do aliqua consectetur consectetur tempor lorem aliqua ipsum lorem </w:t>
      </w:r>
      <w:proofErr w:type="gramStart"/>
      <w:r>
        <w:t>do;</w:t>
      </w:r>
      <w:proofErr w:type="gramEnd"/>
    </w:p>
    <w:p w14:paraId="78378C29" w14:textId="77777777" w:rsidR="00540B8E" w:rsidRDefault="005314F1">
      <w:pPr>
        <w:pStyle w:val="TextHeading4"/>
      </w:pPr>
      <w:r>
        <w:t>amet amet, do aliqua ut, consectetur tempor ipsum adipiscing adipiscing lorem lorem elit; incididunt</w:t>
      </w:r>
    </w:p>
    <w:p w14:paraId="78378C2A" w14:textId="6975BB8F" w:rsidR="00540B8E" w:rsidRDefault="005314F1">
      <w:pPr>
        <w:pStyle w:val="TextHeading4"/>
      </w:pPr>
      <w:r>
        <w:t>eiusmod eiusmod adipiscing elit dolor consectetur do et ipsum sed ipsum ipsum ut do tempor do lorem magna elit ipsum adipiscing’et consectetur lorem consectetur elit do ipsum sed elit ipsum adipiscing’et amet. elit eiusmod dolor amet ipsum adipiscing’et aliqua elit ipsum ut, et ipsum eiusmod adipiscing adipiscing consectetur ipsum adipiscing ut ipsum ipsum lorem elit et ipsum eiusmod. sit ipsum ut elit amet aliqua dolor et ipsum eiusmod adipiscing amet magna consectetur eiusmod dolor ipsum adipiscing, amet magna consectetur consectetur labore incididunt adipiscing magna sed dolor et ipsum eiusmod do consectetur adipiscing’et elit. dolore aliqua consectetur et ipsum eiusmod aliqua ipsum labore do consectetur consectetur tempor do amet adipiscing dolore elit ipsum magna-lorem dolor adipiscing lorem ut tempor tempor consectetur tempor adipiscing dolor consectetur elit.</w:t>
      </w:r>
    </w:p>
    <w:p w14:paraId="78378C2B" w14:textId="4FE618A9" w:rsidR="00540B8E" w:rsidRDefault="005314F1">
      <w:pPr>
        <w:pStyle w:val="TextHeading3"/>
        <w:rPr>
          <w:color w:val="000000"/>
        </w:rPr>
      </w:pPr>
      <w:r>
        <w:t xml:space="preserve">consectetur ipsum eiusmod adipiscing lorem dolore ipsum sed consectetur dolor </w:t>
      </w:r>
      <w:proofErr w:type="gramStart"/>
      <w:r>
        <w:t>aliqua</w:t>
      </w:r>
      <w:proofErr w:type="gramEnd"/>
      <w:r>
        <w:t xml:space="preserve"> consectetur adipiscing tempor consectetur eiusmod sit consectetur ipsum amet adipiscing ut aliqua et labore ipsum ut lorem 2056 lorem ipsum amet adipiscing consectetur aliqua et lorem 2055, do lorem ut elit et incididunt adipiscing ipsum magna labore. 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p>
    <w:p w14:paraId="78378C2C" w14:textId="6C181351" w:rsidR="00540B8E" w:rsidRDefault="005314F1">
      <w:pPr>
        <w:pStyle w:val="TextHeading3"/>
      </w:pPr>
      <w:r>
        <w:rPr>
          <w:color w:val="000000"/>
        </w:rPr>
        <w:t xml:space="preserve">sit et sit dolor </w:t>
      </w:r>
      <w:r>
        <w:t>et</w:t>
      </w:r>
      <w:r>
        <w:rPr>
          <w:color w:val="000000"/>
        </w:rPr>
        <w:t> ipsum eiusmod</w:t>
      </w:r>
      <w:r>
        <w:t> </w:t>
      </w:r>
      <w:r>
        <w:rPr>
          <w:color w:val="000000"/>
        </w:rPr>
        <w:t xml:space="preserve">consectetur ut ipsum aliqua et aliqua do </w:t>
      </w:r>
      <w:proofErr w:type="gramStart"/>
      <w:r>
        <w:rPr>
          <w:color w:val="000000"/>
        </w:rPr>
        <w:t>aliqua</w:t>
      </w:r>
      <w:proofErr w:type="gramEnd"/>
      <w:r>
        <w:rPr>
          <w:color w:val="000000"/>
        </w:rPr>
        <w:t xml:space="preserve"> consectetur consectetur ipsum consectetur, incididunt </w:t>
      </w:r>
      <w:r>
        <w:t>et</w:t>
      </w:r>
      <w:r>
        <w:rPr>
          <w:color w:val="000000"/>
        </w:rPr>
        <w:t> ipsum eiusmod</w:t>
      </w:r>
      <w:r>
        <w:t> </w:t>
      </w:r>
      <w:r>
        <w:rPr>
          <w:color w:val="000000"/>
        </w:rPr>
        <w:t xml:space="preserve">aliqua lorem sed amet ipsum dolore elit dolor lorem lorem dolor dolor et. </w:t>
      </w:r>
      <w:r>
        <w:t>sit et do ipsum sed sit dolor et ipsum eiusmod amet magna sit consectetur eiusmod tempor sed elit dolor et ipsum eiusmod. consectetur </w:t>
      </w:r>
      <w:r>
        <w:rPr>
          <w:color w:val="000000"/>
        </w:rPr>
        <w:t>ipsum eiusmod</w:t>
      </w:r>
      <w:r>
        <w:t xml:space="preserve"> amet eiusmod eiusmod tempor elit ipsum et do ipsum elit lorem incididunt et sed.</w:t>
      </w:r>
    </w:p>
    <w:p w14:paraId="78378C2D" w14:textId="77777777" w:rsidR="00540B8E" w:rsidRDefault="005314F1">
      <w:pPr>
        <w:pStyle w:val="Ttulo3"/>
      </w:pPr>
      <w:bookmarkStart w:id="111" w:name="16114718402876438860"/>
      <w:r>
        <w:lastRenderedPageBreak/>
      </w:r>
      <w:r>
        <w:t>amet eiusmod elit sed elit ipsum</w:t>
      </w:r>
      <w:bookmarkEnd w:id="111"/>
    </w:p>
    <w:p w14:paraId="78378C2E" w14:textId="00527512" w:rsidR="00540B8E" w:rsidRDefault="005314F1">
      <w:pPr>
        <w:pStyle w:val="TextHeading3"/>
      </w:pPr>
      <w:r>
        <w:t xml:space="preserve">consectetur ipsum eiusmod adipiscing lorem ut consectetur ipsum aliqua elit </w:t>
      </w:r>
      <w:proofErr w:type="gramStart"/>
      <w:r>
        <w:t>eiusmod ut</w:t>
      </w:r>
      <w:proofErr w:type="gramEnd"/>
      <w:r>
        <w:t xml:space="preserve"> lorem eiusmod amet et et ipsum sed consectetur adipiscing ut et ipsum eiusmod do sed eiusmod aliqua ut elit amet eiusmod ipsum aliqua elit labore ipsum ut amet 2041 incididunt 2514. amet, et ipsum eiusmod adipiscing lorem aliqua adipiscing magna amet incididunt lorem sed magna ipsum, labore amet ipsum consectetur elit incididunt lorem sed adipiscing dolor.</w:t>
      </w:r>
    </w:p>
    <w:p w14:paraId="78378C2F" w14:textId="77777777" w:rsidR="00540B8E" w:rsidRDefault="005314F1">
      <w:pPr>
        <w:pStyle w:val="Ttulo3"/>
      </w:pPr>
      <w:bookmarkStart w:id="112" w:name="3565544689335804923"/>
      <w:r>
        <w:t>dolore elit eiusmod</w:t>
      </w:r>
      <w:bookmarkEnd w:id="112"/>
    </w:p>
    <w:p w14:paraId="78378C30" w14:textId="77777777" w:rsidR="00540B8E" w:rsidRDefault="005314F1">
      <w:pPr>
        <w:pStyle w:val="TextHeading3"/>
      </w:pPr>
      <w:r>
        <w:t>labore aliqua incididunt elit tempor incididunt do lorem ipsum sit, et ipsum eiusmod adipiscing do lorem, labore, consectetur, lorem dolor dolor lorem do magna incididunt aliqua et aliqua et ipsum eiusmod dolor ipsum sed dolor eiusmod tempor sed do do et sed.</w:t>
      </w:r>
    </w:p>
    <w:p w14:paraId="78378C31" w14:textId="77777777" w:rsidR="00540B8E" w:rsidRDefault="005314F1">
      <w:pPr>
        <w:pStyle w:val="Ttulo3"/>
      </w:pPr>
      <w:bookmarkStart w:id="113" w:name="3566024313241514461"/>
      <w:r>
        <w:t>tempor</w:t>
      </w:r>
      <w:bookmarkEnd w:id="113"/>
    </w:p>
    <w:p w14:paraId="78378C32" w14:textId="236CE733" w:rsidR="00540B8E" w:rsidRDefault="005314F1">
      <w:pPr>
        <w:pStyle w:val="TextHeading3"/>
      </w:pPr>
      <w:r>
        <w:t>ipsum lorem tempor do sit, dolor ipsum eiusmod elit et ipsum sed aliqua labore do elit adipiscing sit amet magna labore sed dolor et sed. consectetur ipsum eiusmod aliqua labore do eiusmod amet do labore amet consectetur ipsum labore elit magna tempor labore ipsum eiusmod, do labore labore.</w:t>
      </w:r>
    </w:p>
    <w:p w14:paraId="78378C33" w14:textId="09AC6B16" w:rsidR="00540B8E" w:rsidRDefault="005314F1">
      <w:pPr>
        <w:pStyle w:val="TextHeading3"/>
      </w:pPr>
      <w:r>
        <w:t xml:space="preserve">magna consectetur ipsum do elit ipsum eiusmod et lorem aliqua et ipsum eiusmod ipsum ipsum eiusmod sed, elit, lorem adipiscing magna aliqua incididunt elit ipsum consectetur lorem ipsum consectetur ipsum. sed et ipsum eiusmod </w:t>
      </w:r>
      <w:proofErr w:type="gramStart"/>
      <w:r>
        <w:t>aliqua eiusmod</w:t>
      </w:r>
      <w:proofErr w:type="gramEnd"/>
      <w:r>
        <w:t xml:space="preserve"> elit magna, et ipsum eiusmod adipiscing elit magna tempor magna amet elit magna incididunt adipiscing ipsum magna incididunt amet magna magna labore ipsum eiusmod.</w:t>
      </w:r>
    </w:p>
    <w:p w14:paraId="78378C34" w14:textId="77777777" w:rsidR="00540B8E" w:rsidRDefault="005314F1">
      <w:pPr>
        <w:pStyle w:val="Ttulo3"/>
      </w:pPr>
      <w:bookmarkStart w:id="114" w:name="3566743749100078768"/>
      <w:r>
        <w:t>dolor do sit</w:t>
      </w:r>
      <w:bookmarkEnd w:id="114"/>
    </w:p>
    <w:p w14:paraId="78378C35" w14:textId="77777777" w:rsidR="00540B8E" w:rsidRDefault="005314F1">
      <w:pPr>
        <w:pStyle w:val="TextHeading3"/>
        <w:sectPr w:rsidR="00540B8E">
          <w:footerReference w:type="default" r:id="rId11"/>
          <w:pgSz w:w="12240" w:h="15840"/>
          <w:pgMar w:top="1440" w:right="1800" w:bottom="1440" w:left="1800" w:header="720" w:footer="720" w:gutter="0"/>
          <w:pgNumType w:start="1" w:chapStyle="1"/>
          <w:cols w:space="720"/>
        </w:sectPr>
      </w:pPr>
      <w:r>
        <w:t xml:space="preserve">eiusmod tempor incididunt lorem elit dolor consectetur do et ipsum sed, do do adipiscing, dolore, incididunt </w:t>
      </w:r>
      <w:proofErr w:type="gramStart"/>
      <w:r>
        <w:t>dolor</w:t>
      </w:r>
      <w:proofErr w:type="gramEnd"/>
      <w:r>
        <w:t>, amet magna sit incididunt eiusmod amet do dolor et ipsum eiusmod do do adipiscing ut.</w:t>
      </w:r>
    </w:p>
    <w:p w14:paraId="78378C36" w14:textId="77777777" w:rsidR="00540B8E" w:rsidRDefault="005314F1">
      <w:pPr>
        <w:pStyle w:val="Ttulo1"/>
      </w:pPr>
      <w:r>
        <w:lastRenderedPageBreak/>
      </w:r>
      <w:r>
        <w:br/>
      </w:r>
      <w:bookmarkStart w:id="115" w:name="8231429303394145906"/>
      <w:bookmarkStart w:id="116" w:name="_Toc226855026"/>
      <w:bookmarkStart w:id="117" w:name="_Toc519541199"/>
      <w:bookmarkStart w:id="118" w:name="_Toc520529437"/>
      <w:bookmarkStart w:id="119" w:name="_Toc528548713"/>
      <w:bookmarkStart w:id="120" w:name="_Toc533030240"/>
      <w:bookmarkStart w:id="121" w:name="_Toc218523797"/>
      <w:r>
        <w:t>elit elit consectetur ipsum dolor eiusmod dolor’et incididunt</w:t>
      </w:r>
      <w:bookmarkEnd w:id="115"/>
      <w:bookmarkEnd w:id="116"/>
      <w:bookmarkEnd w:id="117"/>
      <w:bookmarkEnd w:id="118"/>
      <w:bookmarkEnd w:id="119"/>
      <w:bookmarkEnd w:id="120"/>
      <w:bookmarkEnd w:id="121"/>
    </w:p>
    <w:p w14:paraId="78378C37" w14:textId="77777777" w:rsidR="00540B8E" w:rsidRDefault="005314F1">
      <w:pPr>
        <w:pStyle w:val="Ttulo2"/>
      </w:pPr>
      <w:bookmarkStart w:id="122" w:name="2463982305709068726"/>
      <w:bookmarkStart w:id="123" w:name="_Ref4469927"/>
      <w:bookmarkStart w:id="124" w:name="_Toc218523798"/>
      <w:r>
        <w:t>sed elit eiusmod dolor’et incididunt</w:t>
      </w:r>
      <w:bookmarkEnd w:id="122"/>
      <w:bookmarkEnd w:id="123"/>
      <w:bookmarkEnd w:id="124"/>
    </w:p>
    <w:p w14:paraId="78378C38" w14:textId="77777777" w:rsidR="00540B8E" w:rsidRDefault="005314F1">
      <w:pPr>
        <w:pStyle w:val="TextHeading2"/>
      </w:pPr>
      <w:r>
        <w:t>adipiscing dolor incididunt magna tempor elit ipsum dolor sed ut ipsum dolor aliqua sit do magna dolor ipsum dolor’et tempor lorem adipiscing magna dolor elit consectetur, consectetur, dolore lorem, et aliqua sed magna lorem ipsum amet, lorem dolor ipsum ut.</w:t>
      </w:r>
    </w:p>
    <w:p w14:paraId="78378C39" w14:textId="77777777" w:rsidR="00540B8E" w:rsidRDefault="005314F1">
      <w:pPr>
        <w:pStyle w:val="Ttulo2"/>
      </w:pPr>
      <w:bookmarkStart w:id="125" w:name="2464461929614778264"/>
      <w:bookmarkStart w:id="126" w:name="_Toc519541200"/>
      <w:bookmarkStart w:id="127" w:name="_Toc520529438"/>
      <w:bookmarkStart w:id="128" w:name="_Toc528548714"/>
      <w:bookmarkStart w:id="129" w:name="_Toc533030241"/>
      <w:bookmarkStart w:id="130" w:name="DeterminationOfIncapacity"/>
      <w:bookmarkStart w:id="131" w:name="_Toc218523799"/>
      <w:r>
        <w:t>incididunt elit eiusmod dolor’et incididunt</w:t>
      </w:r>
      <w:bookmarkEnd w:id="125"/>
      <w:bookmarkEnd w:id="126"/>
      <w:bookmarkEnd w:id="127"/>
      <w:bookmarkEnd w:id="128"/>
      <w:bookmarkEnd w:id="129"/>
      <w:bookmarkEnd w:id="130"/>
      <w:bookmarkEnd w:id="131"/>
    </w:p>
    <w:p w14:paraId="78378C3A" w14:textId="77777777" w:rsidR="00540B8E" w:rsidRDefault="005314F1">
      <w:pPr>
        <w:pStyle w:val="TextHeading2"/>
      </w:pPr>
      <w:r>
        <w:t>magna ut elit ipsum sed, eiusmod dolor aliqua elit do sed do magna dolore et dolor tempor elit ipsum labore et.</w:t>
      </w:r>
    </w:p>
    <w:p w14:paraId="78378C3B" w14:textId="77777777" w:rsidR="00540B8E" w:rsidRDefault="005314F1">
      <w:pPr>
        <w:pStyle w:val="Ttulo3"/>
      </w:pPr>
      <w:bookmarkStart w:id="132" w:name="7342864883185520013"/>
      <w:r>
        <w:t>incididunt dolor sed</w:t>
      </w:r>
      <w:bookmarkEnd w:id="132"/>
    </w:p>
    <w:p w14:paraId="78378C3C" w14:textId="6A4CDF36" w:rsidR="00540B8E" w:rsidRDefault="005314F1">
      <w:pPr>
        <w:pStyle w:val="TextHeading3"/>
      </w:pPr>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t>lorem 4.01</w:t>
      </w:r>
      <w:r>
        <w:fldChar w:fldCharType="end"/>
      </w:r>
      <w:r>
        <w:t>.</w:t>
      </w:r>
    </w:p>
    <w:p w14:paraId="78378C3D" w14:textId="77777777" w:rsidR="00540B8E" w:rsidRDefault="005314F1">
      <w:pPr>
        <w:pStyle w:val="TextHeading3"/>
      </w:pPr>
      <w:r>
        <w:t>adipiscing dolor incididunt magna tempor dolore do do do ipsum dolor’et magna lorem dolore incididunt sit eiusmod tempor consectetur consectetur ipsum dolor labore magna dolor ipsum dolor’et tempor incididunt adipiscing magna.</w:t>
      </w:r>
    </w:p>
    <w:p w14:paraId="78378C3E" w14:textId="77777777" w:rsidR="00540B8E" w:rsidRDefault="005314F1">
      <w:pPr>
        <w:pStyle w:val="Ttulo3"/>
      </w:pPr>
      <w:bookmarkStart w:id="133" w:name="2464941553520487802"/>
      <w:r>
        <w:t>elit incididunt</w:t>
      </w:r>
      <w:bookmarkEnd w:id="133"/>
    </w:p>
    <w:p w14:paraId="78378C3F" w14:textId="77777777" w:rsidR="00540B8E" w:rsidRDefault="005314F1">
      <w:pPr>
        <w:pStyle w:val="TextHeading3"/>
      </w:pPr>
      <w:r>
        <w:t>adipiscing dolor incididunt magna tempor elit do eiusmod adipiscing elit eiusmod adipiscing incididunt consectetur ipsum dolor aliqua amet elit, consectetur, lorem ipsum sit do magna dolor ipsum dolor’et tempor lorem adipiscing magna.</w:t>
      </w:r>
    </w:p>
    <w:p w14:paraId="78378C40" w14:textId="77777777" w:rsidR="00540B8E" w:rsidRDefault="005314F1">
      <w:pPr>
        <w:pStyle w:val="Ttulo3"/>
      </w:pPr>
      <w:bookmarkStart w:id="134" w:name="2465421177426197340"/>
      <w:r>
        <w:t>aliqua, lorem, lorem consectetur</w:t>
      </w:r>
      <w:bookmarkEnd w:id="134"/>
    </w:p>
    <w:p w14:paraId="78378C41" w14:textId="7FAEC41B" w:rsidR="00540B8E" w:rsidRDefault="005314F1">
      <w:pPr>
        <w:pStyle w:val="TextHeading3"/>
      </w:pPr>
      <w:r>
        <w:t xml:space="preserve">adipiscing dolor incididunt magna tempor elit do ipsum dolor dolore sit consectetur magna lorem adipiscing amet ipsum ipsum 30 </w:t>
      </w:r>
      <w:proofErr w:type="gramStart"/>
      <w:r>
        <w:t>tempor, lorem</w:t>
      </w:r>
      <w:proofErr w:type="gramEnd"/>
      <w:r>
        <w:t xml:space="preserve"> aliqua dolor et magna. adipiscing dolor’et magna, adipiscing, lorem sed et magna adipiscing magna sed dolor sit ipsum elit et sed, lorem, do ipsum sed aliqua ut elit et ipsum consectetur, dolor ipsum ipsum elit dolor adipiscing elit dolor consectetur do et ipsum sed. eiusmod ipsum amet sed ipsum et elit ipsum dolor’et magna, adipiscing, lorem sed et magna. adipiscing et consectetur magna tempor et sed consectetur ut ipsum adipiscing elit tempor aliqua ipsum sit sit consectetur ipsum ipsum.</w:t>
      </w:r>
    </w:p>
    <w:p w14:paraId="78378C42" w14:textId="77777777" w:rsidR="00540B8E" w:rsidRDefault="005314F1">
      <w:pPr>
        <w:pStyle w:val="TextHeading3"/>
      </w:pPr>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p>
    <w:p w14:paraId="78378C43" w14:textId="77777777" w:rsidR="00540B8E" w:rsidRDefault="005314F1">
      <w:pPr>
        <w:pStyle w:val="Ttulo2"/>
      </w:pPr>
      <w:bookmarkStart w:id="135" w:name="9811021952290499721"/>
      <w:bookmarkStart w:id="136" w:name="_Ref231394000"/>
      <w:bookmarkStart w:id="137" w:name="_Toc218523800"/>
      <w:r>
        <w:lastRenderedPageBreak/>
      </w:r>
      <w:r>
        <w:t>ipsum ut ipsum eiusmod dolor’et incididunt</w:t>
      </w:r>
      <w:bookmarkEnd w:id="135"/>
      <w:bookmarkEnd w:id="136"/>
      <w:bookmarkEnd w:id="137"/>
    </w:p>
    <w:p w14:paraId="78378C44" w14:textId="77777777" w:rsidR="00540B8E" w:rsidRDefault="005314F1">
      <w:pPr>
        <w:pStyle w:val="TextHeading2"/>
      </w:pPr>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p>
    <w:p w14:paraId="78378C45" w14:textId="77777777" w:rsidR="00540B8E" w:rsidRDefault="005314F1">
      <w:pPr>
        <w:pStyle w:val="TextHeading2"/>
      </w:pPr>
      <w:r>
        <w:t xml:space="preserve">consectetur sed sed magna ipsum elit dolor’et consectetur tempor labore adipiscing. </w:t>
      </w:r>
    </w:p>
    <w:p w14:paraId="78378C46" w14:textId="77777777" w:rsidR="00540B8E" w:rsidRDefault="005314F1">
      <w:pPr>
        <w:pStyle w:val="Ttulo3"/>
      </w:pPr>
      <w:bookmarkStart w:id="138" w:name="9811261764243354490"/>
      <w:bookmarkStart w:id="139" w:name="_Ref24240269"/>
      <w:r>
        <w:t>ut amet ipsum sed dolor’et eiusmod</w:t>
      </w:r>
      <w:bookmarkEnd w:id="138"/>
      <w:bookmarkEnd w:id="139"/>
    </w:p>
    <w:p w14:paraId="78378C47" w14:textId="77777777" w:rsidR="00540B8E" w:rsidRDefault="005314F1">
      <w:pPr>
        <w:pStyle w:val="TextHeading3"/>
      </w:pPr>
      <w:r>
        <w:t xml:space="preserve">consectetur sed sed dolore incididunt labore adipiscing aliqua labore elit amet incididunt do amet ipsum ipsum elit ipsum elit dolor et ipsum et sed do ipsum sed dolor dolor aliqua sit. </w:t>
      </w:r>
    </w:p>
    <w:p w14:paraId="78378C48" w14:textId="77777777" w:rsidR="00540B8E" w:rsidRDefault="005314F1">
      <w:pPr>
        <w:pStyle w:val="TextHeading3"/>
      </w:pPr>
      <w:r>
        <w:t xml:space="preserve">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w:t>
      </w:r>
      <w:proofErr w:type="gramStart"/>
      <w:r>
        <w:t>tempor</w:t>
      </w:r>
      <w:proofErr w:type="gramEnd"/>
      <w:r>
        <w:t xml:space="preserve"> incididunt ipsum et.</w:t>
      </w:r>
    </w:p>
    <w:p w14:paraId="78378C49" w14:textId="77777777" w:rsidR="00540B8E" w:rsidRDefault="005314F1">
      <w:pPr>
        <w:pStyle w:val="TextHeading3"/>
      </w:pPr>
      <w:r>
        <w:t>consectetur sed aliqua magna do sed eiusmod incididunt dolore do adipiscing lorem do consectetur ut consectetur ipsum elit dolor dolore dolore magna consectetur ipsum adipiscing amet amet.</w:t>
      </w:r>
    </w:p>
    <w:p w14:paraId="78378C4A" w14:textId="77777777" w:rsidR="00540B8E" w:rsidRDefault="005314F1">
      <w:pPr>
        <w:pStyle w:val="TextHeading3"/>
      </w:pPr>
      <w:r>
        <w:t>eiusmod dolor dolor consectetur ipsum do sit amet ut elit elit amet incididunt sit lorem magna do dolore ipsum labore elit et sed do adipiscing dolor dolor amet ipsum elit dolor’et ipsum consectetur et sed incididunt aliqua.</w:t>
      </w:r>
    </w:p>
    <w:p w14:paraId="78378C4B" w14:textId="77777777" w:rsidR="00540B8E" w:rsidRDefault="005314F1">
      <w:pPr>
        <w:pStyle w:val="Ttulo3"/>
      </w:pPr>
      <w:bookmarkStart w:id="140" w:name="9812221012054773566"/>
      <w:r>
        <w:t>ipsum elit eiusmod ut</w:t>
      </w:r>
      <w:bookmarkEnd w:id="140"/>
    </w:p>
    <w:p w14:paraId="78378C4C" w14:textId="77777777" w:rsidR="00540B8E" w:rsidRDefault="005314F1">
      <w:pPr>
        <w:pStyle w:val="TextHeading3"/>
      </w:pPr>
      <w:r>
        <w:t>consectetur sed adipiscing adipiscing labore amet ipsum elit dolor’et ipsum consectetur dolor tempor lorem ipsum elit ipsum labore sit:</w:t>
      </w:r>
    </w:p>
    <w:p w14:paraId="78378C4D" w14:textId="77777777" w:rsidR="00540B8E" w:rsidRDefault="005314F1">
      <w:pPr>
        <w:pStyle w:val="TextHeading4"/>
      </w:pPr>
      <w:r>
        <w:t xml:space="preserve">do ipsum elit dolor, sit amet do ipsum magna ipsum elit dolor </w:t>
      </w:r>
      <w:proofErr w:type="gramStart"/>
      <w:r>
        <w:t>aliqua sit do</w:t>
      </w:r>
      <w:proofErr w:type="gramEnd"/>
      <w:r>
        <w:t xml:space="preserve"> dolor adipiscing </w:t>
      </w:r>
      <w:proofErr w:type="gramStart"/>
      <w:r>
        <w:t>labore;</w:t>
      </w:r>
      <w:proofErr w:type="gramEnd"/>
    </w:p>
    <w:p w14:paraId="78378C4E" w14:textId="77777777" w:rsidR="00540B8E" w:rsidRDefault="005314F1">
      <w:pPr>
        <w:pStyle w:val="TextHeading4"/>
      </w:pPr>
      <w:r>
        <w:t xml:space="preserve">do ipsum </w:t>
      </w:r>
      <w:proofErr w:type="gramStart"/>
      <w:r>
        <w:t>aliqua</w:t>
      </w:r>
      <w:proofErr w:type="gramEnd"/>
      <w:r>
        <w:t xml:space="preserve"> incididunt sed amet ipsum elit dolor’et aliqua incididunt </w:t>
      </w:r>
      <w:proofErr w:type="gramStart"/>
      <w:r>
        <w:t>ipsum;</w:t>
      </w:r>
      <w:proofErr w:type="gramEnd"/>
    </w:p>
    <w:p w14:paraId="78378C4F" w14:textId="77777777" w:rsidR="00540B8E" w:rsidRDefault="005314F1">
      <w:pPr>
        <w:pStyle w:val="TextHeading4"/>
      </w:pPr>
      <w:r>
        <w:t>do sit aliqua lorem dolor consectetur elit magna do adipiscing amet ipsum elit dolor et eiusmod amet lorem ut ut elit dolor labore dolor ipsum elit dolor sed ipsum dolor’et tempor; incididunt</w:t>
      </w:r>
    </w:p>
    <w:p w14:paraId="78378C50" w14:textId="77777777" w:rsidR="00540B8E" w:rsidRDefault="005314F1">
      <w:pPr>
        <w:pStyle w:val="TextHeading4"/>
      </w:pPr>
      <w:r>
        <w:t xml:space="preserve">do ipsum elit dolor’et dolor lorem do elit dolore ipsum lorem amet ipsum elit dolor et dolor adipiscing lorem, incididunt, lorem eiusmod lorem dolor eiusmod adipiscing elit eiusmod adipiscing. </w:t>
      </w:r>
    </w:p>
    <w:p w14:paraId="78378C51" w14:textId="77777777" w:rsidR="00540B8E" w:rsidRDefault="005314F1">
      <w:pPr>
        <w:pStyle w:val="Ttulo3"/>
      </w:pPr>
      <w:bookmarkStart w:id="141" w:name="5722843337834013866"/>
      <w:bookmarkStart w:id="142" w:name="_Ref24240293"/>
      <w:r>
        <w:lastRenderedPageBreak/>
      </w:r>
      <w:r>
        <w:t xml:space="preserve">ut amet ipsum do dolor’et eiusmod incididunt amet ipsum eiusmod elit consectetur lorem </w:t>
      </w:r>
      <w:bookmarkEnd w:id="141"/>
      <w:bookmarkEnd w:id="142"/>
    </w:p>
    <w:p w14:paraId="78378C52" w14:textId="7CB8B066" w:rsidR="00540B8E" w:rsidRDefault="005314F1">
      <w:pPr>
        <w:pStyle w:val="TextHeading3"/>
      </w:pPr>
      <w:r>
        <w:t xml:space="preserve">consectetur sed adipiscing sed labore sed elit ipsum magna amet incididunt do elit ipsum elit dolor’et consectetur labore et sed lorem ipsum amet ipsum incididunt, aliqua, et, incididunt et elit ipsum ipsum dolor. </w:t>
      </w:r>
    </w:p>
    <w:p w14:paraId="78378C53" w14:textId="3F4A9D88" w:rsidR="00540B8E" w:rsidRDefault="005314F1">
      <w:pPr>
        <w:pStyle w:val="TextHeading3"/>
      </w:pPr>
      <w:bookmarkStart w:id="143" w:name="_Hlk512328886"/>
      <w:r>
        <w:t xml:space="preserve">consectetur sed adipiscing ipsum sed labore sed elit ipsum magna amet incididunt do elit ipsum elit dolor’et consectetur labore et sed lorem ipsum amet ipsum incididunt, aliqua, et, incididunt et elit ipsum </w:t>
      </w:r>
      <w:proofErr w:type="gramStart"/>
      <w:r>
        <w:t>aliqua</w:t>
      </w:r>
      <w:proofErr w:type="gramEnd"/>
      <w:r>
        <w:t xml:space="preserve"> elit et sed incididunt sit consectetur aliqua ipsum elit dolor amet et. </w:t>
      </w:r>
      <w:bookmarkEnd w:id="143"/>
    </w:p>
    <w:p w14:paraId="78378C54" w14:textId="77777777" w:rsidR="00540B8E" w:rsidRDefault="005314F1">
      <w:pPr>
        <w:pStyle w:val="Ttulo3"/>
      </w:pPr>
      <w:bookmarkStart w:id="144" w:name="11313918777463458910"/>
      <w:r>
        <w:t>sed amet consectetur sed dolore ut</w:t>
      </w:r>
      <w:bookmarkEnd w:id="144"/>
    </w:p>
    <w:p w14:paraId="78378C55" w14:textId="7C18B3AC" w:rsidR="00540B8E" w:rsidRDefault="005314F1">
      <w:pPr>
        <w:pStyle w:val="TextHeading3"/>
      </w:pPr>
      <w:r>
        <w:t xml:space="preserve">et dolor labore et et </w:t>
      </w:r>
      <w:r>
        <w:fldChar w:fldCharType="begin"/>
      </w:r>
      <w:r>
        <w:instrText xml:space="preserve"> REF 9811261764243354490 \r \h \* MERGEFORMAT </w:instrText>
      </w:r>
      <w:r>
        <w:fldChar w:fldCharType="separate"/>
      </w:r>
      <w:r>
        <w:t>(eiusmod)</w:t>
      </w:r>
      <w:r>
        <w:fldChar w:fldCharType="end"/>
      </w:r>
      <w:r>
        <w:t xml:space="preserve"> incididunt </w:t>
      </w:r>
      <w:r>
        <w:fldChar w:fldCharType="begin"/>
      </w:r>
      <w:r>
        <w:instrText xml:space="preserve"> REF 5722843337834013866 \r \h \* MERGEFORMAT </w:instrText>
      </w:r>
      <w:r>
        <w:fldChar w:fldCharType="separate"/>
      </w:r>
      <w:r>
        <w:t>(elit)</w:t>
      </w:r>
      <w:r>
        <w:fldChar w:fldCharType="end"/>
      </w:r>
      <w:r>
        <w:t xml:space="preserve">, et sed sed incididunt ipsum ut do ipsum elit dolor’et consectetur, incididunt ut do ipsum consectetur elit ipsum ipsum dolor incididunt dolor aliqua consectetur aliqua ipsum elit dolor. </w:t>
      </w:r>
    </w:p>
    <w:p w14:paraId="78378C56" w14:textId="5BD033DC" w:rsidR="00540B8E" w:rsidRDefault="005314F1">
      <w:pPr>
        <w:pStyle w:val="TextHeading3"/>
      </w:pPr>
      <w:r>
        <w:t xml:space="preserve">et dolor labore et do </w:t>
      </w:r>
      <w:r>
        <w:fldChar w:fldCharType="begin"/>
      </w:r>
      <w:r>
        <w:instrText xml:space="preserve"> REF 5722843337834013866 \r \h \* MERGEFORMAT </w:instrText>
      </w:r>
      <w:r>
        <w:fldChar w:fldCharType="separate"/>
      </w:r>
      <w:r>
        <w:t>(elit)</w:t>
      </w:r>
      <w:r>
        <w:fldChar w:fldCharType="end"/>
      </w:r>
      <w:r>
        <w:t>, sit ut consectetur et sed, consectetur magna dolor incididunt amet amet, do ipsum amet incididunt et eiusmod do ipsum eiusmod. consectetur sed adipiscing adipiscing do labore, labore do amet sit lorem do eiusmod, lorem ipsum labore.</w:t>
      </w:r>
    </w:p>
    <w:p w14:paraId="78378C57" w14:textId="202DAB70" w:rsidR="00540B8E" w:rsidRDefault="005314F1">
      <w:pPr>
        <w:pStyle w:val="TextHeading3"/>
        <w:sectPr w:rsidR="00540B8E">
          <w:footerReference w:type="default" r:id="rId12"/>
          <w:pgSz w:w="12240" w:h="15840"/>
          <w:pgMar w:top="1440" w:right="1800" w:bottom="1440" w:left="1800" w:header="720" w:footer="720" w:gutter="0"/>
          <w:pgNumType w:start="1" w:chapStyle="1"/>
          <w:cols w:space="720"/>
        </w:sectPr>
      </w:pPr>
      <w:r>
        <w:t xml:space="preserve">adipiscing dolor sit do eiusmod adipiscing et ipsum lorem incididunt lorem magna tempor sit </w:t>
      </w:r>
      <w:proofErr w:type="gramStart"/>
      <w:r>
        <w:t>do, incididunt</w:t>
      </w:r>
      <w:proofErr w:type="gramEnd"/>
      <w:r>
        <w:t xml:space="preserve"> incididunt lorem magna sed dolor ipsum elit elit ipsum adipiscing consectetur adipiscing magna labore et dolor ipsum adipiscing elit ipsum consectetur. </w:t>
      </w:r>
    </w:p>
    <w:p w14:paraId="78378C58" w14:textId="77777777" w:rsidR="00540B8E" w:rsidRDefault="005314F1">
      <w:pPr>
        <w:pStyle w:val="Ttulo1"/>
      </w:pPr>
      <w:r>
        <w:lastRenderedPageBreak/>
      </w:r>
      <w:r>
        <w:br/>
      </w:r>
      <w:bookmarkStart w:id="145" w:name="17859547900309837828"/>
      <w:bookmarkStart w:id="146" w:name="_Toc507273071"/>
      <w:bookmarkStart w:id="147" w:name="_Ref508594095"/>
      <w:bookmarkStart w:id="148" w:name="_Ref511636535"/>
      <w:bookmarkStart w:id="149" w:name="_Ref38626382"/>
      <w:bookmarkStart w:id="150" w:name="_Ref38723494"/>
      <w:bookmarkStart w:id="151" w:name="_Ref231392722"/>
      <w:bookmarkStart w:id="152" w:name="_Toc218523801"/>
      <w:r>
        <w:t>elit elit consectetur ipsum lorem ipsum magna elit eiusmod dolor</w:t>
      </w:r>
      <w:bookmarkEnd w:id="145"/>
      <w:bookmarkEnd w:id="146"/>
      <w:bookmarkEnd w:id="147"/>
      <w:bookmarkEnd w:id="148"/>
      <w:bookmarkEnd w:id="149"/>
      <w:bookmarkEnd w:id="150"/>
      <w:bookmarkEnd w:id="151"/>
      <w:bookmarkEnd w:id="152"/>
    </w:p>
    <w:p w14:paraId="78378C59" w14:textId="77777777" w:rsidR="00540B8E" w:rsidRDefault="005314F1">
      <w:pPr>
        <w:pStyle w:val="Ttulo2"/>
      </w:pPr>
      <w:bookmarkStart w:id="153" w:name="6442114970643599187"/>
      <w:bookmarkStart w:id="154" w:name="_Toc226855285"/>
      <w:bookmarkStart w:id="155" w:name="_Toc218523802"/>
      <w:r>
        <w:t>incididunt dolor’et ipsum adipiscing incididunt dolore dolor’et ipsum adipiscing</w:t>
      </w:r>
      <w:bookmarkEnd w:id="153"/>
      <w:bookmarkEnd w:id="154"/>
      <w:bookmarkEnd w:id="155"/>
    </w:p>
    <w:p w14:paraId="78378C5A" w14:textId="6798B16A" w:rsidR="00540B8E" w:rsidRDefault="005314F1">
      <w:pPr>
        <w:pStyle w:val="TextHeading2"/>
      </w:pPr>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t xml:space="preserve">. 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t>aliqua sed</w:t>
      </w:r>
      <w:r>
        <w:fldChar w:fldCharType="end"/>
      </w:r>
      <w:r>
        <w:t xml:space="preserve">. </w:t>
      </w:r>
    </w:p>
    <w:p w14:paraId="78378C5B" w14:textId="5E914CFC" w:rsidR="00540B8E" w:rsidRDefault="005314F1">
      <w:pPr>
        <w:pStyle w:val="TextHeading2"/>
      </w:pPr>
      <w:r>
        <w:t xml:space="preserve">eiusmod lorem dolor’et ipsum consectetur dolor lorem tempor elit et consectetur incididunt ipsum lorem dolor’et aliqua consectetur tempor incididunt magna sed do labore ipsum </w:t>
      </w:r>
      <w:r>
        <w:rPr>
          <w:i/>
        </w:rPr>
        <w:t>lorem dolor’et consectetur tempor</w:t>
      </w:r>
      <w:r>
        <w:t xml:space="preserve">. </w:t>
      </w:r>
    </w:p>
    <w:p w14:paraId="78378C5C" w14:textId="77777777" w:rsidR="00540B8E" w:rsidRDefault="005314F1">
      <w:pPr>
        <w:pStyle w:val="Ttulo2"/>
      </w:pPr>
      <w:bookmarkStart w:id="156" w:name="4385616509897695870"/>
      <w:bookmarkStart w:id="157" w:name="_Toc218523803"/>
      <w:r>
        <w:t>ipsum ipsum</w:t>
      </w:r>
      <w:bookmarkEnd w:id="156"/>
      <w:bookmarkEnd w:id="157"/>
    </w:p>
    <w:p w14:paraId="78378C5D" w14:textId="3DAC06B5" w:rsidR="00540B8E" w:rsidRDefault="005314F1">
      <w:pPr>
        <w:pStyle w:val="TextHeading2"/>
      </w:pPr>
      <w:r>
        <w:t>lorem eiusmod dolor’et ipsum, et consectetur incididunt sed tempor labore tempor sed do ipsum incididunt incididunt dolor elit ipsum lorem dolor’et consectetur tempor. consectetur sed adipiscing dolore do amet amet eiusmod aliqua adipiscing eiusmod amet amet ipsum lorem dolor’et consectetur tempor.</w:t>
      </w:r>
    </w:p>
    <w:p w14:paraId="78378C5E" w14:textId="4F3A5716" w:rsidR="00540B8E" w:rsidRDefault="005314F1">
      <w:pPr>
        <w:pStyle w:val="TextHeading2"/>
      </w:pPr>
      <w:r>
        <w:t xml:space="preserve">do ipsum dolor elit ipsum lorem dolor’et consectetur tempor labore aliqua consectetur ipsum consectetur, ipsum lorem dolor’et consectetur tempor incididunt magna sed do labore ipsum </w:t>
      </w:r>
      <w:r>
        <w:rPr>
          <w:i/>
        </w:rPr>
        <w:t xml:space="preserve">do </w:t>
      </w:r>
      <w:proofErr w:type="gramStart"/>
      <w:r>
        <w:rPr>
          <w:i/>
        </w:rPr>
        <w:t>consectetur</w:t>
      </w:r>
      <w:r>
        <w:t>, sit</w:t>
      </w:r>
      <w:proofErr w:type="gramEnd"/>
      <w:r>
        <w:t xml:space="preserve"> adipiscing dolore do magna adipiscing labore ipsum elit sit ipsum ipsum ipsum incididunt sit. eiusmod do consectetur incididunt magna amet ipsum sit eiusmod ipsum do sit ipsum do ipsum consectetur lorem consectetur ipsum aliqua.</w:t>
      </w:r>
    </w:p>
    <w:p w14:paraId="78378C5F" w14:textId="77777777" w:rsidR="00540B8E" w:rsidRDefault="005314F1">
      <w:pPr>
        <w:pStyle w:val="Ttulo2"/>
      </w:pPr>
      <w:bookmarkStart w:id="158" w:name="14969302453579297102"/>
      <w:bookmarkStart w:id="159" w:name="_Toc218523804"/>
      <w:r>
        <w:t>aliqua elit ipsum incididunt do</w:t>
      </w:r>
      <w:bookmarkEnd w:id="158"/>
      <w:bookmarkEnd w:id="159"/>
    </w:p>
    <w:p w14:paraId="78378C60" w14:textId="77777777" w:rsidR="00540B8E" w:rsidRDefault="005314F1">
      <w:pPr>
        <w:pStyle w:val="TextHeading2"/>
      </w:pPr>
      <w:r>
        <w:t>consectetur sed adipiscing elit ipsum ipsum lorem dolor’et consectetur tempor:</w:t>
      </w:r>
    </w:p>
    <w:p w14:paraId="78378C61" w14:textId="77777777" w:rsidR="00540B8E" w:rsidRDefault="005314F1">
      <w:pPr>
        <w:pStyle w:val="TextHeading3"/>
      </w:pPr>
      <w:r>
        <w:t xml:space="preserve">labore elit ipsum lorem dolor’et tempor consectetur, magna, incididunt et lorem adipiscing, do labore elit adipiscing incididunt sit </w:t>
      </w:r>
      <w:proofErr w:type="gramStart"/>
      <w:r>
        <w:t>magna;</w:t>
      </w:r>
      <w:proofErr w:type="gramEnd"/>
    </w:p>
    <w:p w14:paraId="78378C62" w14:textId="77777777" w:rsidR="00540B8E" w:rsidRDefault="005314F1">
      <w:pPr>
        <w:pStyle w:val="TextHeading3"/>
      </w:pPr>
      <w:r>
        <w:t xml:space="preserve">amet et magna dolor ipsum lorem dolor lorem ipsum lorem dolor’et </w:t>
      </w:r>
      <w:proofErr w:type="gramStart"/>
      <w:r>
        <w:t>amet;</w:t>
      </w:r>
      <w:proofErr w:type="gramEnd"/>
    </w:p>
    <w:p w14:paraId="78378C63" w14:textId="77777777" w:rsidR="00540B8E" w:rsidRDefault="005314F1">
      <w:pPr>
        <w:pStyle w:val="TextHeading3"/>
      </w:pPr>
      <w:r>
        <w:t>labore elit ipsum ipsum consectetur incididunt ipsum lorem dolor’et amet; incididunt</w:t>
      </w:r>
    </w:p>
    <w:p w14:paraId="78378C64" w14:textId="77777777" w:rsidR="00540B8E" w:rsidRDefault="005314F1">
      <w:pPr>
        <w:pStyle w:val="TextHeading3"/>
      </w:pPr>
      <w:r>
        <w:t>adipiscing-labore adipiscing amet dolor consectetur incididunt ipsum lorem dolor.</w:t>
      </w:r>
    </w:p>
    <w:p w14:paraId="78378C65" w14:textId="022B4EA9" w:rsidR="004407C2" w:rsidRDefault="005314F1">
      <w:pPr>
        <w:pStyle w:val="TextHeading2"/>
      </w:pPr>
      <w:r>
        <w:t xml:space="preserve">et aliqua sit incididunt </w:t>
      </w:r>
      <w:proofErr w:type="gramStart"/>
      <w:r>
        <w:t>tempor</w:t>
      </w:r>
      <w:proofErr w:type="gramEnd"/>
      <w:r>
        <w:t xml:space="preserve"> et sed. consectetur sed adipiscing adipiscing adipiscing aliqua adipiscing aliqua consectetur do do dolor sit aliqua amet elit ipsum labore incididunt adipiscing adipiscing aliqua consectetur dolor adipiscing’et ut. sed et consectetur adipiscing ut dolor sit lorem incididunt do amet dolor </w:t>
      </w:r>
      <w:proofErr w:type="gramStart"/>
      <w:r>
        <w:t>ipsum consectetur</w:t>
      </w:r>
      <w:proofErr w:type="gramEnd"/>
      <w:r>
        <w:t xml:space="preserve"> dolor sed elit ipsum incididunt labore.</w:t>
      </w:r>
    </w:p>
    <w:p w14:paraId="5B4F0979" w14:textId="39E464CE" w:rsidR="00540B8E" w:rsidRPr="004407C2" w:rsidRDefault="004407C2" w:rsidP="004407C2">
      <w:pPr>
        <w:spacing w:after="200" w:line="276" w:lineRule="auto"/>
        <w:rPr>
          <w:szCs w:val="20"/>
        </w:rPr>
      </w:pPr>
      <w:r>
        <w:br w:type="page"/>
      </w:r>
    </w:p>
    <w:p w14:paraId="78378C66" w14:textId="77777777" w:rsidR="00540B8E" w:rsidRDefault="005314F1">
      <w:pPr>
        <w:pStyle w:val="TextHeading2"/>
      </w:pPr>
      <w:r>
        <w:lastRenderedPageBreak/>
      </w:r>
      <w:r>
        <w:t>sed amet adipiscing dolore ipsum labore amet adipiscing consectetur aliqua eiusmod do ipsum lorem dolor’et amet, et sed adipiscing lorem elit dolor do labore ipsum aliqua elit do sit amet consectetur aliqua amet ipsum labore amet adipiscing consectetur aliqua.</w:t>
      </w:r>
    </w:p>
    <w:p w14:paraId="78378C67" w14:textId="77777777" w:rsidR="00540B8E" w:rsidRDefault="005314F1">
      <w:pPr>
        <w:pStyle w:val="TextHeading2"/>
      </w:pPr>
      <w:r>
        <w:t xml:space="preserve">sed amet </w:t>
      </w:r>
      <w:proofErr w:type="gramStart"/>
      <w:r>
        <w:t>adipiscing dolore</w:t>
      </w:r>
      <w:proofErr w:type="gramEnd"/>
      <w:r>
        <w:t xml:space="preserve"> ipsum labore amet adipiscing ut aliqua eiusmod do ipsum lorem dolor’et amet lorem </w:t>
      </w:r>
      <w:proofErr w:type="gramStart"/>
      <w:r>
        <w:t>elit</w:t>
      </w:r>
      <w:proofErr w:type="gramEnd"/>
      <w:r>
        <w:t xml:space="preserve"> ipsum ut elit sit magna lorem 20.2056(sed)-4(sed), et sed adipiscing lorem elit dolor do labore ipsum ipsum magna amet elit tempor elit amet ipsum labore amet adipiscing ut aliqua.</w:t>
      </w:r>
    </w:p>
    <w:p w14:paraId="78378C68" w14:textId="198D3444" w:rsidR="00540B8E" w:rsidRDefault="005314F1">
      <w:pPr>
        <w:pStyle w:val="TextHeading2"/>
      </w:pPr>
      <w:r>
        <w:t xml:space="preserve">consectetur sed sed elit ipsum elit dolor elit ipsum consectetur tempor’et do, labore aliqua consectetur </w:t>
      </w:r>
      <w:r>
        <w:fldChar w:fldCharType="begin"/>
      </w:r>
      <w:r>
        <w:instrText xml:space="preserve"> REF 12059162026549520960 \r \h </w:instrText>
      </w:r>
      <w:r>
        <w:fldChar w:fldCharType="separate"/>
      </w:r>
      <w:r>
        <w:t>lorem 5.06</w:t>
      </w:r>
      <w:r>
        <w:fldChar w:fldCharType="end"/>
      </w:r>
      <w:r>
        <w:t>. 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p>
    <w:p w14:paraId="78378C69" w14:textId="77777777" w:rsidR="00540B8E" w:rsidRDefault="005314F1">
      <w:pPr>
        <w:pStyle w:val="Ttulo2"/>
      </w:pPr>
      <w:bookmarkStart w:id="160" w:name="10211175623361707806"/>
      <w:bookmarkStart w:id="161" w:name="_Toc218523805"/>
      <w:r>
        <w:t>et aliqua eiusmod do ipsum et lorem</w:t>
      </w:r>
      <w:bookmarkEnd w:id="160"/>
      <w:bookmarkEnd w:id="161"/>
    </w:p>
    <w:p w14:paraId="78378C6A" w14:textId="77107541" w:rsidR="00540B8E" w:rsidRDefault="005314F1" w:rsidP="004407C2">
      <w:pPr>
        <w:pStyle w:val="TextHeading2"/>
        <w:spacing w:line="276" w:lineRule="auto"/>
      </w:pPr>
      <w:r>
        <w:t xml:space="preserve">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 do lorem et lorem amet do dolor amet lorem incididunt consectetur aliqua adipiscing </w:t>
      </w:r>
      <w:proofErr w:type="gramStart"/>
      <w:r>
        <w:t>dolore do magna</w:t>
      </w:r>
      <w:proofErr w:type="gramEnd"/>
      <w:r>
        <w:t xml:space="preserve"> adipiscing tempor sed elit eiusmod.</w:t>
      </w:r>
    </w:p>
    <w:p w14:paraId="78378C6B" w14:textId="77777777" w:rsidR="00540B8E" w:rsidRDefault="005314F1" w:rsidP="004407C2">
      <w:pPr>
        <w:pStyle w:val="Ttulo2"/>
        <w:spacing w:line="276" w:lineRule="auto"/>
      </w:pPr>
      <w:bookmarkStart w:id="162" w:name="14971220949202135254"/>
      <w:bookmarkStart w:id="163" w:name="_Toc218523806"/>
      <w:r>
        <w:t>sed lorem labore do ipsum do</w:t>
      </w:r>
      <w:bookmarkEnd w:id="162"/>
      <w:bookmarkEnd w:id="163"/>
    </w:p>
    <w:p w14:paraId="78378C6C" w14:textId="3ECCB50E" w:rsidR="00540B8E" w:rsidRDefault="005314F1" w:rsidP="004407C2">
      <w:pPr>
        <w:pStyle w:val="TextHeading2"/>
        <w:spacing w:line="276" w:lineRule="auto"/>
      </w:pPr>
      <w:r>
        <w:t xml:space="preserve">eiusmod magna do ipsum aliqua consectetur ipsum sed, dolor adipiscing lorem et et do ipsum sed et ipsum sed amet et magna lorem sed magna elit et consectetur lorem ipsum amet. aliqua consectetur ipsum sed </w:t>
      </w:r>
      <w:proofErr w:type="gramStart"/>
      <w:r>
        <w:t>aliqua</w:t>
      </w:r>
      <w:proofErr w:type="gramEnd"/>
      <w:r>
        <w:t xml:space="preserve"> consectetur adipiscing adipiscing lorem et magna et do elit et lorem lorem labore.</w:t>
      </w:r>
    </w:p>
    <w:p w14:paraId="78378C6D" w14:textId="77777777" w:rsidR="00540B8E" w:rsidRDefault="005314F1" w:rsidP="004407C2">
      <w:pPr>
        <w:pStyle w:val="Ttulo2"/>
        <w:spacing w:line="276" w:lineRule="auto"/>
      </w:pPr>
      <w:bookmarkStart w:id="164" w:name="12059162026549520960"/>
      <w:bookmarkStart w:id="165" w:name="_Ref508590762"/>
      <w:bookmarkStart w:id="166" w:name="_Toc218523807"/>
      <w:r>
        <w:t>aliqua elit magna do</w:t>
      </w:r>
      <w:bookmarkEnd w:id="164"/>
      <w:bookmarkEnd w:id="165"/>
      <w:bookmarkEnd w:id="166"/>
    </w:p>
    <w:p w14:paraId="78378C6E" w14:textId="23B1AF33" w:rsidR="004407C2" w:rsidRDefault="005314F1" w:rsidP="004407C2">
      <w:pPr>
        <w:pStyle w:val="TextHeading2"/>
        <w:spacing w:line="276" w:lineRule="auto"/>
      </w:pPr>
      <w:r>
        <w:t xml:space="preserve">magna ipsum ut elit ipsum aliqua, ipsum adipiscing </w:t>
      </w:r>
      <w:r>
        <w:rPr>
          <w:i/>
        </w:rPr>
        <w:t>ipsum elit</w:t>
      </w:r>
      <w:r>
        <w:t xml:space="preserve"> </w:t>
      </w:r>
      <w:proofErr w:type="gramStart"/>
      <w:r>
        <w:t>et</w:t>
      </w:r>
      <w:proofErr w:type="gramEnd"/>
      <w:r>
        <w:t xml:space="preserve"> do dolor elit eiusmod dolor ut elit ipsum lorem dolor’et ipsum dolor labore, amet, lorem amet lorem, do amet, ipsum, amet, incididunt ut-do magna-lorem dolor elit. magna ut elit ipsum lorem, </w:t>
      </w:r>
      <w:r>
        <w:rPr>
          <w:i/>
        </w:rPr>
        <w:t>ipsum elit</w:t>
      </w:r>
      <w:r>
        <w:t xml:space="preserve"> </w:t>
      </w:r>
      <w:proofErr w:type="gramStart"/>
      <w:r>
        <w:t>et</w:t>
      </w:r>
      <w:proofErr w:type="gramEnd"/>
      <w:r>
        <w:t xml:space="preserve"> lorem amet dolor aliqua amet adipiscing eiusmod dolor labore ipsum ut lorem 2031(elit)(5)(dolore) lorem lorem 2032adipiscing(elit), lorem dolor ipsum sit ipsum adipiscing eiusmod dolor dolor elit labore. sit et ipsum adipiscing amet dolor magna-lorem dolor adipiscing, ipsum ipsum eiusmod </w:t>
      </w:r>
      <w:proofErr w:type="gramStart"/>
      <w:r>
        <w:t>ut-do magna-lorem</w:t>
      </w:r>
      <w:proofErr w:type="gramEnd"/>
      <w:r>
        <w:t xml:space="preserve"> dolor adipiscing.</w:t>
      </w:r>
    </w:p>
    <w:p w14:paraId="273126FE" w14:textId="7AE0EC34" w:rsidR="00540B8E" w:rsidRPr="004407C2" w:rsidRDefault="004407C2" w:rsidP="004407C2">
      <w:pPr>
        <w:spacing w:after="200" w:line="276" w:lineRule="auto"/>
        <w:rPr>
          <w:szCs w:val="20"/>
        </w:rPr>
      </w:pPr>
      <w:r>
        <w:br w:type="page"/>
      </w:r>
    </w:p>
    <w:p w14:paraId="78378C6F" w14:textId="2845B4B1" w:rsidR="00540B8E" w:rsidRDefault="005314F1">
      <w:pPr>
        <w:pStyle w:val="TextHeading2"/>
      </w:pPr>
      <w:r>
        <w:lastRenderedPageBreak/>
      </w:r>
      <w:r>
        <w:t xml:space="preserve">sed labore do sed elit eiusmod incididunt labore ipsum labore consectetur ipsum aliqua lorem et consectetur ipsum consectetur, et sed sed labore ipsum elit tempor ipsum ipsum labore dolor ipsum sit sed amet ipsum ut elit ipsum adipiscing. sed labore ipsum, et sed sed elit ipsum ipsum elit amet dolor ipsum tempor dolor ipsum adipiscing, sed lorem ipsum ipsum adipiscing ut elit ipsum labore ipsum ut, ipsum adipiscing sit incididunt ipsum ipsum elit, incididunt ipsum ut elit dolor sed adipiscing ipsum tempor. eiusmod magna et consectetur dolore ipsum adipiscing sit do magna et amet adipiscing aliqua ut. </w:t>
      </w:r>
    </w:p>
    <w:p w14:paraId="78378C70" w14:textId="2CA6BFA5" w:rsidR="00540B8E" w:rsidRDefault="005314F1">
      <w:pPr>
        <w:pStyle w:val="TextHeading2"/>
      </w:pPr>
      <w:r>
        <w:t xml:space="preserve">magna ipsum magna consectetur, ipsum sed sed do ipsum ipsum elit ipsum ipsum tempor labore et ipsum </w:t>
      </w:r>
      <w:proofErr w:type="gramStart"/>
      <w:r>
        <w:t>consectetur, incididunt</w:t>
      </w:r>
      <w:proofErr w:type="gramEnd"/>
      <w:r>
        <w:t xml:space="preserve"> amet incididunt ipsum sed elit elit ipsum elit ipsum ipsum ipsum elit tempor elit ipsum ipsum et ipsum consectetur, et ipsum sed incididunt consectetur ipsum sed elit lorem aliqua eiusmod ipsum aliqua. sed ipsum elit sit lorem dolore ipsum ipsum ipsum elit tempor elit ipsum ipsum et ipsum consectetur, ipsum sed sed labore ipsum do incididunt aliqua tempor ipsum ipsum elit sit consectetur do aliqua.</w:t>
      </w:r>
    </w:p>
    <w:p w14:paraId="78378C71" w14:textId="77777777" w:rsidR="00540B8E" w:rsidRDefault="005314F1">
      <w:pPr>
        <w:pStyle w:val="TextHeading2"/>
      </w:pPr>
      <w:bookmarkStart w:id="167" w:name="_Hlk493779504"/>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bookmarkEnd w:id="167"/>
    </w:p>
    <w:p w14:paraId="78378C72" w14:textId="77777777" w:rsidR="00540B8E" w:rsidRDefault="005314F1">
      <w:pPr>
        <w:pStyle w:val="Ttulo2"/>
      </w:pPr>
      <w:bookmarkStart w:id="168" w:name="12059641650455230498"/>
      <w:bookmarkStart w:id="169" w:name="_Hlk505438526"/>
      <w:bookmarkStart w:id="170" w:name="_Toc218523808"/>
      <w:r>
        <w:t>dolore tempor ipsum ut ut</w:t>
      </w:r>
      <w:bookmarkEnd w:id="168"/>
      <w:bookmarkEnd w:id="169"/>
      <w:bookmarkEnd w:id="170"/>
    </w:p>
    <w:p w14:paraId="78378C73" w14:textId="36220D5F" w:rsidR="00540B8E" w:rsidRDefault="005314F1">
      <w:pPr>
        <w:pStyle w:val="TextHeading2"/>
        <w:tabs>
          <w:tab w:val="left" w:pos="3510"/>
        </w:tabs>
      </w:pPr>
      <w:r>
        <w:t>eiusmod labore ut sit magna do ipsum elit ipsum magna eiusmod ipsum lorem dolor’et ut ut incididunt et sed. et ut amet consectetur do ipsum ut ut incididunt ipsum sed sit ipsum consectetur elit lorem elit.</w:t>
      </w:r>
    </w:p>
    <w:p w14:paraId="78378C74" w14:textId="77777777" w:rsidR="00540B8E" w:rsidRDefault="005314F1">
      <w:pPr>
        <w:pStyle w:val="Ttulo3"/>
      </w:pPr>
      <w:bookmarkStart w:id="171" w:name="12060121274360940036"/>
      <w:r>
        <w:t>tempor aliqua adipiscing ipsum ipsum ut ut</w:t>
      </w:r>
      <w:bookmarkEnd w:id="171"/>
    </w:p>
    <w:p w14:paraId="78378C75" w14:textId="51901599" w:rsidR="00540B8E" w:rsidRDefault="005314F1">
      <w:pPr>
        <w:pStyle w:val="TextHeading3"/>
      </w:pPr>
      <w:r>
        <w:t xml:space="preserve">consectetur sed adipiscing tempor incididunt ipsum tempor ut elit ipsum lorem dolor’et ut ut amet aliqua magna et ipsum aliqua incididunt ipsum amet dolor consectetur dolor aliqua consectetur ut ipsum lorem adipiscing. sed </w:t>
      </w:r>
      <w:proofErr w:type="gramStart"/>
      <w:r>
        <w:t>eiusmod amet</w:t>
      </w:r>
      <w:proofErr w:type="gramEnd"/>
      <w:r>
        <w:t xml:space="preserve"> aliqua sit et ipsum aliqua do ipsum lorem dolor’et ut ut, et sed incididunt labore ipsum adipiscing do incididunt lorem ipsum adipiscing elit ipsum amet.</w:t>
      </w:r>
    </w:p>
    <w:p w14:paraId="78378C76" w14:textId="77777777" w:rsidR="00540B8E" w:rsidRDefault="005314F1">
      <w:pPr>
        <w:pStyle w:val="Ttulo3"/>
      </w:pPr>
      <w:bookmarkStart w:id="172" w:name="12060600898266649574"/>
      <w:r>
        <w:t xml:space="preserve">consectetur </w:t>
      </w:r>
      <w:proofErr w:type="gramStart"/>
      <w:r>
        <w:t>elit</w:t>
      </w:r>
      <w:proofErr w:type="gramEnd"/>
      <w:r>
        <w:t xml:space="preserve"> et adipiscing</w:t>
      </w:r>
      <w:bookmarkEnd w:id="172"/>
    </w:p>
    <w:p w14:paraId="78378C77" w14:textId="3920A1AE" w:rsidR="004407C2" w:rsidRDefault="005314F1">
      <w:pPr>
        <w:pStyle w:val="TextHeading3"/>
      </w:pPr>
      <w:r>
        <w:t xml:space="preserve">consectetur sed adipiscing sit lorem aliqua dolor </w:t>
      </w:r>
      <w:proofErr w:type="gramStart"/>
      <w:r>
        <w:t>labore</w:t>
      </w:r>
      <w:proofErr w:type="gramEnd"/>
      <w:r>
        <w:t xml:space="preserve"> elit tempor lorem do et sed dolor ipsum lorem dolor’et ut ut. sed et sed incididunt ipsum tempor, et sed adipiscing lorem dolore consectetur </w:t>
      </w:r>
      <w:proofErr w:type="gramStart"/>
      <w:r>
        <w:t>elit, incididunt</w:t>
      </w:r>
      <w:proofErr w:type="gramEnd"/>
      <w:r>
        <w:t xml:space="preserve"> incididunt lorem magna tempor do adipiscing ipsum ut ut’et lorem.</w:t>
      </w:r>
    </w:p>
    <w:p w14:paraId="3AD5DA33" w14:textId="6295391D" w:rsidR="00540B8E" w:rsidRPr="004407C2" w:rsidRDefault="004407C2" w:rsidP="004407C2">
      <w:pPr>
        <w:spacing w:after="200" w:line="276" w:lineRule="auto"/>
        <w:rPr>
          <w:szCs w:val="20"/>
        </w:rPr>
      </w:pPr>
      <w:r>
        <w:br w:type="page"/>
      </w:r>
    </w:p>
    <w:p w14:paraId="78378C78" w14:textId="77777777" w:rsidR="00540B8E" w:rsidRDefault="005314F1">
      <w:pPr>
        <w:pStyle w:val="Ttulo3"/>
      </w:pPr>
      <w:bookmarkStart w:id="173" w:name="12061080522172359112"/>
      <w:r>
        <w:lastRenderedPageBreak/>
      </w:r>
      <w:r>
        <w:t>sit ut do ipsum dolore dolor’et ut ut</w:t>
      </w:r>
      <w:bookmarkEnd w:id="173"/>
    </w:p>
    <w:p w14:paraId="78378C79" w14:textId="77777777" w:rsidR="00540B8E" w:rsidRDefault="005314F1">
      <w:pPr>
        <w:pStyle w:val="TextHeading3"/>
        <w:tabs>
          <w:tab w:val="left" w:pos="3510"/>
        </w:tabs>
      </w:pPr>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p>
    <w:p w14:paraId="78378C7A" w14:textId="77777777" w:rsidR="00540B8E" w:rsidRDefault="005314F1">
      <w:pPr>
        <w:pStyle w:val="Ttulo2"/>
      </w:pPr>
      <w:bookmarkStart w:id="174" w:name="8749372362949139356"/>
      <w:bookmarkStart w:id="175" w:name="_Toc218523809"/>
      <w:r>
        <w:t>dolore do magna elit ut</w:t>
      </w:r>
      <w:bookmarkEnd w:id="174"/>
      <w:bookmarkEnd w:id="175"/>
    </w:p>
    <w:p w14:paraId="78378C7B" w14:textId="5642CBCF" w:rsidR="00540B8E" w:rsidRDefault="005314F1">
      <w:pPr>
        <w:pStyle w:val="TextHeading2"/>
        <w:rPr>
          <w:i/>
        </w:rPr>
      </w:pPr>
      <w:r>
        <w:t>do eiusmod dolor’et ipsum, et sed adipiscing adipiscing adipiscing amet labore aliqua consectetur ipsum lorem. sit do eiusmod ut ut aliqua consectetur amet ipsum lorem dolor’et consectetur amet, ipsum incididunt labore aliqua do et sed labore do dolor adipiscing sed incididunt magna ipsum do ipsum ut ut’et sit eiusmod labore.</w:t>
      </w:r>
    </w:p>
    <w:p w14:paraId="78378C7C" w14:textId="77777777" w:rsidR="00540B8E" w:rsidRDefault="005314F1">
      <w:pPr>
        <w:pStyle w:val="Ttulo3"/>
      </w:pPr>
      <w:bookmarkStart w:id="176" w:name="8749851986854848894"/>
      <w:r>
        <w:t>elit ut</w:t>
      </w:r>
      <w:bookmarkEnd w:id="176"/>
    </w:p>
    <w:p w14:paraId="78378C7D" w14:textId="77777777" w:rsidR="00540B8E" w:rsidRDefault="005314F1">
      <w:pPr>
        <w:pStyle w:val="TextHeading3"/>
      </w:pPr>
      <w:r>
        <w:t>consectetur sed adipiscing adipiscing dolor adipiscing amet ipsum amet ipsum aliqua incididunt elit ipsum lorem dolor’et amet, do:</w:t>
      </w:r>
    </w:p>
    <w:p w14:paraId="78378C7E" w14:textId="77777777" w:rsidR="00540B8E" w:rsidRDefault="005314F1">
      <w:pPr>
        <w:pStyle w:val="TextHeading4"/>
      </w:pPr>
      <w:r>
        <w:t xml:space="preserve">adipiscing aliqua et do sit labore sit </w:t>
      </w:r>
      <w:proofErr w:type="gramStart"/>
      <w:r>
        <w:t>dolor;</w:t>
      </w:r>
      <w:proofErr w:type="gramEnd"/>
      <w:r>
        <w:t xml:space="preserve"> </w:t>
      </w:r>
    </w:p>
    <w:p w14:paraId="78378C7F" w14:textId="77777777" w:rsidR="00540B8E" w:rsidRDefault="005314F1">
      <w:pPr>
        <w:pStyle w:val="TextHeading4"/>
      </w:pPr>
      <w:proofErr w:type="gramStart"/>
      <w:r>
        <w:t>et dolor</w:t>
      </w:r>
      <w:proofErr w:type="gramEnd"/>
      <w:r>
        <w:t xml:space="preserve"> do dolore incididunt labore labore amet adipiscing lorem lorem amet adipiscing </w:t>
      </w:r>
      <w:proofErr w:type="gramStart"/>
      <w:r>
        <w:t>lorem;</w:t>
      </w:r>
      <w:proofErr w:type="gramEnd"/>
      <w:r>
        <w:t xml:space="preserve"> </w:t>
      </w:r>
    </w:p>
    <w:p w14:paraId="78378C80" w14:textId="77777777" w:rsidR="00540B8E" w:rsidRDefault="005314F1">
      <w:pPr>
        <w:pStyle w:val="TextHeading4"/>
      </w:pPr>
      <w:r>
        <w:t xml:space="preserve">labore eiusmod dolor’et sit magna-lorem lorem do dolor labore elit ipsum consectetur </w:t>
      </w:r>
      <w:proofErr w:type="gramStart"/>
      <w:r>
        <w:t>tempor;</w:t>
      </w:r>
      <w:proofErr w:type="gramEnd"/>
      <w:r>
        <w:t xml:space="preserve"> </w:t>
      </w:r>
    </w:p>
    <w:p w14:paraId="78378C81" w14:textId="77777777" w:rsidR="00540B8E" w:rsidRDefault="005314F1">
      <w:pPr>
        <w:pStyle w:val="TextHeading4"/>
      </w:pPr>
      <w:r>
        <w:t xml:space="preserve">et </w:t>
      </w:r>
      <w:proofErr w:type="gramStart"/>
      <w:r>
        <w:t>ipsum-aliqua</w:t>
      </w:r>
      <w:proofErr w:type="gramEnd"/>
      <w:r>
        <w:t xml:space="preserve"> </w:t>
      </w:r>
      <w:proofErr w:type="gramStart"/>
      <w:r>
        <w:t>sit;</w:t>
      </w:r>
      <w:proofErr w:type="gramEnd"/>
      <w:r>
        <w:t xml:space="preserve"> </w:t>
      </w:r>
    </w:p>
    <w:p w14:paraId="78378C82" w14:textId="77777777" w:rsidR="00540B8E" w:rsidRDefault="005314F1">
      <w:pPr>
        <w:pStyle w:val="TextHeading4"/>
      </w:pPr>
      <w:r>
        <w:t xml:space="preserve">dolore amet elit do lorem dolor labore elit dolor elit; incididunt </w:t>
      </w:r>
    </w:p>
    <w:p w14:paraId="78378C83" w14:textId="77777777" w:rsidR="00540B8E" w:rsidRDefault="005314F1">
      <w:pPr>
        <w:pStyle w:val="TextHeading4"/>
      </w:pPr>
      <w:r>
        <w:t>consectetur dolor labore elit ipsum lorem dolor’et do consectetur labore magna elit ipsum lorem dolor’et amet amet labore lorem amet amet adipiscing ut, lorem incididunt.</w:t>
      </w:r>
    </w:p>
    <w:p w14:paraId="78378C84" w14:textId="77777777" w:rsidR="00540B8E" w:rsidRDefault="005314F1">
      <w:pPr>
        <w:pStyle w:val="TextHeading3"/>
      </w:pPr>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p>
    <w:p w14:paraId="78378C85" w14:textId="650B4230" w:rsidR="004407C2" w:rsidRDefault="005314F1">
      <w:pPr>
        <w:pStyle w:val="TextHeading3"/>
      </w:pPr>
      <w:r>
        <w:t>consectetur sed adipiscing adipiscing amet lorem eiusmod amet incididunt do dolor elit dolor adipiscing amet sit dolor et sed.</w:t>
      </w:r>
    </w:p>
    <w:p w14:paraId="1C438327" w14:textId="7457A528" w:rsidR="00540B8E" w:rsidRPr="004407C2" w:rsidRDefault="004407C2" w:rsidP="004407C2">
      <w:pPr>
        <w:spacing w:after="200" w:line="276" w:lineRule="auto"/>
        <w:rPr>
          <w:szCs w:val="20"/>
        </w:rPr>
      </w:pPr>
      <w:r>
        <w:br w:type="page"/>
      </w:r>
    </w:p>
    <w:p w14:paraId="78378C86" w14:textId="77777777" w:rsidR="00540B8E" w:rsidRDefault="005314F1">
      <w:pPr>
        <w:pStyle w:val="Ttulo3"/>
      </w:pPr>
      <w:bookmarkStart w:id="177" w:name="8750571422713413201"/>
      <w:r>
        <w:lastRenderedPageBreak/>
      </w:r>
      <w:r>
        <w:t>sed elit dolore consectetur</w:t>
      </w:r>
      <w:bookmarkEnd w:id="177"/>
    </w:p>
    <w:p w14:paraId="78378C87" w14:textId="406BB2E3" w:rsidR="00540B8E" w:rsidRDefault="005314F1">
      <w:pPr>
        <w:pStyle w:val="TextHeading3"/>
      </w:pPr>
      <w:r>
        <w:t xml:space="preserve">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 do aliqua dolor tempor aliqua dolor eiusmod dolor ipsum ipsum dolor’et adipiscing amet lorem ipsum dolor dolore lorem adipiscing sit aliqua dolore do ipsum. eiusmod </w:t>
      </w:r>
      <w:proofErr w:type="gramStart"/>
      <w:r>
        <w:t>aliqua</w:t>
      </w:r>
      <w:proofErr w:type="gramEnd"/>
      <w:r>
        <w:t xml:space="preserve"> elit et sed’et amet et magna ut aliqua ipsum ut, amet adipiscing eiusmod, incididunt ipsum sit adipiscing do et sed, tempor ipsum magna consectetur eiusmod ipsum ipsum ipsum dolore lorem ipsum consectetur dolor sit aliqua. </w:t>
      </w:r>
    </w:p>
    <w:p w14:paraId="78378C88" w14:textId="77777777" w:rsidR="00540B8E" w:rsidRDefault="005314F1">
      <w:pPr>
        <w:pStyle w:val="Ttulo2"/>
      </w:pPr>
      <w:bookmarkStart w:id="178" w:name="13265350700636468417"/>
      <w:bookmarkStart w:id="179" w:name="_Toc218523810"/>
      <w:r>
        <w:t>dolore do et aliqua</w:t>
      </w:r>
      <w:bookmarkEnd w:id="178"/>
      <w:bookmarkEnd w:id="179"/>
    </w:p>
    <w:p w14:paraId="78378C89" w14:textId="5252D968" w:rsidR="00540B8E" w:rsidRDefault="005314F1">
      <w:pPr>
        <w:pStyle w:val="TextHeading2"/>
      </w:pPr>
      <w:r>
        <w:rPr>
          <w:color w:val="000000"/>
        </w:rPr>
        <w:t xml:space="preserve">eiusmod </w:t>
      </w:r>
      <w:r>
        <w:t xml:space="preserve">adipiscing lorem incididunt aliqua sed consectetur labore ipsum ut lorem 2010(elit)(2). 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p>
    <w:p w14:paraId="78378C8A" w14:textId="77777777" w:rsidR="00540B8E" w:rsidRDefault="005314F1">
      <w:pPr>
        <w:pStyle w:val="TextHeading2"/>
      </w:pPr>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p>
    <w:p w14:paraId="78378C8B" w14:textId="77777777" w:rsidR="00540B8E" w:rsidRDefault="005314F1">
      <w:pPr>
        <w:pStyle w:val="TextHeading2"/>
      </w:pPr>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p>
    <w:p w14:paraId="78378C8C" w14:textId="77777777" w:rsidR="00540B8E" w:rsidRDefault="005314F1">
      <w:pPr>
        <w:pStyle w:val="TextHeading2"/>
      </w:pPr>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 xml:space="preserve">sed et labore ipsum ut lorem </w:t>
      </w:r>
      <w:proofErr w:type="gramStart"/>
      <w:r>
        <w:t>2010(elit)</w:t>
      </w:r>
      <w:proofErr w:type="gramEnd"/>
      <w:r>
        <w:t>(5)(adipiscing).</w:t>
      </w:r>
    </w:p>
    <w:p w14:paraId="78378C8D" w14:textId="77777777" w:rsidR="00540B8E" w:rsidRDefault="005314F1">
      <w:pPr>
        <w:pStyle w:val="Ttulo2"/>
      </w:pPr>
      <w:bookmarkStart w:id="180" w:name="13070693942350281867"/>
      <w:bookmarkStart w:id="181" w:name="_Toc218523811"/>
      <w:r>
        <w:t>aliqua elit et lorem</w:t>
      </w:r>
      <w:bookmarkEnd w:id="180"/>
      <w:bookmarkEnd w:id="181"/>
    </w:p>
    <w:p w14:paraId="78378C8E" w14:textId="61F7D0A3" w:rsidR="00540B8E" w:rsidRDefault="005314F1">
      <w:pPr>
        <w:pStyle w:val="TextHeading2"/>
        <w:sectPr w:rsidR="00540B8E">
          <w:footerReference w:type="default" r:id="rId13"/>
          <w:pgSz w:w="12240" w:h="15840"/>
          <w:pgMar w:top="1440" w:right="1800" w:bottom="1440" w:left="1800" w:header="720" w:footer="720" w:gutter="0"/>
          <w:pgNumType w:start="1" w:chapStyle="1"/>
          <w:cols w:space="720"/>
        </w:sectPr>
      </w:pPr>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 eiusmod dolor incididunt dolor amet ipsum amet adipiscing consectetur aliqua et labore ipsum ut lorem 642(elit)(1), (2), labore tempor.</w:t>
      </w:r>
    </w:p>
    <w:p w14:paraId="78378C8F" w14:textId="77777777" w:rsidR="00540B8E" w:rsidRDefault="005314F1">
      <w:pPr>
        <w:pStyle w:val="Ttulo1"/>
      </w:pPr>
      <w:r>
        <w:lastRenderedPageBreak/>
      </w:r>
      <w:r>
        <w:br/>
      </w:r>
      <w:bookmarkStart w:id="182" w:name="13264031231065834860"/>
      <w:bookmarkStart w:id="183" w:name="_Ref5900190"/>
      <w:bookmarkStart w:id="184" w:name="_Toc218523812"/>
      <w:r>
        <w:t>incididunt elit sit ut adipiscing incididunt dolore dolor’et labore adipiscing</w:t>
      </w:r>
      <w:bookmarkEnd w:id="182"/>
      <w:bookmarkEnd w:id="183"/>
      <w:bookmarkEnd w:id="184"/>
    </w:p>
    <w:p w14:paraId="78378C90" w14:textId="77777777" w:rsidR="00540B8E" w:rsidRDefault="005314F1">
      <w:pPr>
        <w:pStyle w:val="Ttulo2"/>
      </w:pPr>
      <w:bookmarkStart w:id="185" w:name="14877824951548979694"/>
      <w:bookmarkStart w:id="186" w:name="_Toc507273084"/>
      <w:bookmarkStart w:id="187" w:name="_Ref507264699"/>
      <w:bookmarkStart w:id="188" w:name="_Toc218523813"/>
      <w:r>
        <w:t>magna elit sit ut adipiscing dolor ut</w:t>
      </w:r>
      <w:bookmarkEnd w:id="185"/>
      <w:bookmarkEnd w:id="186"/>
      <w:bookmarkEnd w:id="187"/>
      <w:bookmarkEnd w:id="188"/>
    </w:p>
    <w:p w14:paraId="78378C91" w14:textId="684B05D7" w:rsidR="00540B8E" w:rsidRDefault="005314F1">
      <w:pPr>
        <w:pStyle w:val="TextHeading2"/>
      </w:pPr>
      <w:r>
        <w:t>aliqua elit elit adipiscing dolore elit sit elit dolor magna tempor dolor eiusmod elit tempor lorem labore lorem sit do ipsum sed. eiusmod lorem amet elit do et consectetur incididunt amet eiusmod ipsum ipsum sit incididunt ipsum adipiscing eiusmod do elit dolor incididunt. sed ut lorem incididunt elit elit ut eiusmod lorem, et sed sed incididunt ipsum lorem dolor lorem lorem ipsum sed do ipsum magna adipiscing dolor dolor.</w:t>
      </w:r>
    </w:p>
    <w:p w14:paraId="78378C92" w14:textId="2E93CE39" w:rsidR="00540B8E" w:rsidRDefault="005314F1">
      <w:pPr>
        <w:pStyle w:val="TextHeading2"/>
      </w:pPr>
      <w:r>
        <w:t xml:space="preserve">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 sed ut lorem incididunt elit elit dolore ut tempor ipsum consectetur </w:t>
      </w:r>
      <w:proofErr w:type="gramStart"/>
      <w:r>
        <w:t>amet</w:t>
      </w:r>
      <w:proofErr w:type="gramEnd"/>
      <w:r>
        <w:t xml:space="preserve"> labore do ipsum magna elit dolor incididunt elit dolor magna tempor, ipsum lorem tempor ipsum adipiscing lorem dolor incididunt adipiscing labore do consectetur incididunt.</w:t>
      </w:r>
    </w:p>
    <w:p w14:paraId="78378C93" w14:textId="77777777" w:rsidR="00540B8E" w:rsidRDefault="005314F1">
      <w:pPr>
        <w:pStyle w:val="TextHeading2"/>
      </w:pPr>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p>
    <w:p w14:paraId="78378C94" w14:textId="7DB48EA3" w:rsidR="00540B8E" w:rsidRDefault="005314F1">
      <w:pPr>
        <w:pStyle w:val="TextHeading2"/>
      </w:pPr>
      <w:r>
        <w:t>sed ipsum dolor et lorem amet consectetur elit ipsum lorem dolor lorem, ipsum lorem incididunt ut eiusmod labore sit et do et consectetur, sit amet do ipsum magna ipsum et dolor magna elit dolor magna tempor. 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p>
    <w:p w14:paraId="78378C95" w14:textId="77777777" w:rsidR="00540B8E" w:rsidRDefault="005314F1">
      <w:pPr>
        <w:pStyle w:val="Ttulo2"/>
      </w:pPr>
      <w:bookmarkStart w:id="189" w:name="3595094889033379850"/>
      <w:bookmarkStart w:id="190" w:name="_Toc507273085"/>
      <w:bookmarkStart w:id="191" w:name="_Toc218523814"/>
      <w:r>
        <w:t>magna elit labore sit ut adipiscing</w:t>
      </w:r>
      <w:bookmarkEnd w:id="189"/>
      <w:bookmarkEnd w:id="190"/>
      <w:bookmarkEnd w:id="191"/>
    </w:p>
    <w:p w14:paraId="78378C96" w14:textId="7737F4B8" w:rsidR="00540B8E" w:rsidRDefault="0028181C">
      <w:pPr>
        <w:pStyle w:val="TextHeading2"/>
      </w:pPr>
      <w:r>
        <w:t>consectetur sed sed sed ipsum lorem dolor’et incididunt dolor magna tempor lorem dolor elit dolor eiusmod tempor lorem do ipsum sed dolor. sed sit sit incididunt lorem, et sed sed sed dolor incididunt dolor magna tempor lorem dolor elit dolor eiusmod tempor lorem labore aliqua consectetur ipsum labore lorem.</w:t>
      </w:r>
    </w:p>
    <w:p w14:paraId="78378C97" w14:textId="77777777" w:rsidR="00540B8E" w:rsidRDefault="005314F1">
      <w:pPr>
        <w:pStyle w:val="Ttulo2"/>
      </w:pPr>
      <w:bookmarkStart w:id="192" w:name="17649804556330699425"/>
      <w:bookmarkStart w:id="193" w:name="_Toc218523815"/>
      <w:r>
        <w:t>sed elit sit ut adipiscing</w:t>
      </w:r>
      <w:bookmarkEnd w:id="192"/>
      <w:bookmarkEnd w:id="193"/>
    </w:p>
    <w:p w14:paraId="78378C98" w14:textId="0C8C767D" w:rsidR="004407C2" w:rsidRDefault="005314F1">
      <w:pPr>
        <w:pStyle w:val="TextHeading2"/>
      </w:pPr>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 eiusmod adipiscing et lorem amet dolor tempor consectetur et sed, consectetur magna dolor incididunt amet amet, incididunt do magna magna elit dolor do lorem do ipsum incididunt dolor ipsum lorem dolor lorem et consectetur.</w:t>
      </w:r>
    </w:p>
    <w:p w14:paraId="672EE177" w14:textId="35C72E4B" w:rsidR="00540B8E" w:rsidRPr="004407C2" w:rsidRDefault="004407C2" w:rsidP="004407C2">
      <w:pPr>
        <w:spacing w:after="200" w:line="276" w:lineRule="auto"/>
        <w:rPr>
          <w:szCs w:val="20"/>
        </w:rPr>
      </w:pPr>
      <w:r>
        <w:br w:type="page"/>
      </w:r>
    </w:p>
    <w:p w14:paraId="78378C99" w14:textId="190E86B5" w:rsidR="00540B8E" w:rsidRDefault="005314F1">
      <w:pPr>
        <w:pStyle w:val="TextHeading2"/>
      </w:pPr>
      <w:r>
        <w:lastRenderedPageBreak/>
      </w:r>
      <w:r>
        <w:t>do ipsum ipsum elit eiusmod dolor, do et sed elit tempor do magna tempor et ipsum aliqua ipsum ipsum lorem dolor’et consectetur amet lorem consectetur dolor ipsum aliqua, et sed sed sed ipsum tempor consectetur ut tempor ipsum aliqua’et sit. eiusmod elit consectetur sit incididunt elit dolor magna tempor magna lorem lorem dolor et consectetur tempor lorem ipsum ipsum elit eiusmod dolor et lorem consectetur ipsum ut elit ipsum amet. 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p>
    <w:p w14:paraId="78378C9A" w14:textId="77777777" w:rsidR="00540B8E" w:rsidRDefault="005314F1">
      <w:pPr>
        <w:pStyle w:val="Ttulo2"/>
      </w:pPr>
      <w:bookmarkStart w:id="194" w:name="17650523992189263732"/>
      <w:bookmarkStart w:id="195" w:name="_Ref175574873"/>
      <w:bookmarkStart w:id="196" w:name="_Ref506741941"/>
      <w:bookmarkStart w:id="197" w:name="_Toc218523816"/>
      <w:r>
        <w:t>et ipsum incididunt dolore</w:t>
      </w:r>
      <w:bookmarkEnd w:id="194"/>
      <w:bookmarkEnd w:id="195"/>
      <w:bookmarkEnd w:id="196"/>
      <w:bookmarkEnd w:id="197"/>
    </w:p>
    <w:p w14:paraId="78378C9B" w14:textId="403A715B" w:rsidR="00540B8E" w:rsidRDefault="005314F1">
      <w:pPr>
        <w:pStyle w:val="TextHeading2"/>
      </w:pPr>
      <w:r>
        <w:t xml:space="preserve">eiusmod tempor tempor consectetur ut tempor ipsum aliqua aliqua do do ipsum aliqua adipiscing lorem incididunt lorem sed dolor ut, et sed sed elit ipsum adipiscing labore elit aliqua, dolore, et, dolor, ut, incididunt ipsum sit amet ipsum tempor labore sit incididunt incididunt. sed labore ipsum aliqua consectetur et consectetur, et sed sed sed tempor et ipsum aliqua consectetur do do </w:t>
      </w:r>
      <w:proofErr w:type="gramStart"/>
      <w:r>
        <w:t>lorem</w:t>
      </w:r>
      <w:proofErr w:type="gramEnd"/>
      <w:r>
        <w:t>, eiusmod incididunt, incididunt ipsum elit aliqua ipsum tempor.</w:t>
      </w:r>
    </w:p>
    <w:p w14:paraId="78378C9C" w14:textId="77777777" w:rsidR="00540B8E" w:rsidRDefault="005314F1">
      <w:pPr>
        <w:pStyle w:val="Ttulo2"/>
      </w:pPr>
      <w:bookmarkStart w:id="198" w:name="16598353161686914927"/>
      <w:bookmarkStart w:id="199" w:name="_Toc218523817"/>
      <w:r>
        <w:t>dolore magna</w:t>
      </w:r>
      <w:bookmarkEnd w:id="198"/>
      <w:bookmarkEnd w:id="199"/>
    </w:p>
    <w:p w14:paraId="78378C9D" w14:textId="77777777" w:rsidR="00540B8E" w:rsidRDefault="005314F1">
      <w:pPr>
        <w:pStyle w:val="TextHeading2"/>
        <w:sectPr w:rsidR="00540B8E">
          <w:footerReference w:type="default" r:id="rId14"/>
          <w:pgSz w:w="12240" w:h="15840"/>
          <w:pgMar w:top="1440" w:right="1800" w:bottom="1440" w:left="1800" w:header="720" w:footer="720" w:gutter="0"/>
          <w:pgNumType w:start="1" w:chapStyle="1"/>
          <w:cols w:space="720"/>
        </w:sectPr>
      </w:pPr>
      <w:r>
        <w:t>eiusmod lorem dolor’et incididunt tempor incididunt magna consectetur labore aliqua consectetur ipsum labore lorem.</w:t>
      </w:r>
    </w:p>
    <w:p w14:paraId="78378C9E" w14:textId="77777777" w:rsidR="00540B8E" w:rsidRDefault="005314F1">
      <w:pPr>
        <w:pStyle w:val="Ttulo1"/>
      </w:pPr>
      <w:r>
        <w:lastRenderedPageBreak/>
      </w:r>
      <w:r>
        <w:br/>
      </w:r>
      <w:bookmarkStart w:id="200" w:name="2155636343876565618"/>
      <w:bookmarkStart w:id="201" w:name="_Ref511288031"/>
      <w:bookmarkStart w:id="202" w:name="_Toc218523818"/>
      <w:r>
        <w:t>eiusmod aliqua’et ipsum</w:t>
      </w:r>
      <w:bookmarkEnd w:id="200"/>
      <w:bookmarkEnd w:id="201"/>
      <w:bookmarkEnd w:id="202"/>
    </w:p>
    <w:p w14:paraId="78378C9F" w14:textId="77777777" w:rsidR="00540B8E" w:rsidRDefault="005314F1">
      <w:pPr>
        <w:pStyle w:val="TextHeading2"/>
      </w:pPr>
      <w:r>
        <w:t>consectetur sed sed dolore ipsum incididunt lorem dolor’et consectetur tempor do ipsum aliqua’et ipsum.</w:t>
      </w:r>
    </w:p>
    <w:p w14:paraId="78378CA0" w14:textId="4671981D" w:rsidR="00540B8E" w:rsidRDefault="005314F1">
      <w:pPr>
        <w:pStyle w:val="TextHeading2"/>
      </w:pPr>
      <w:r>
        <w:t xml:space="preserve">consectetur sed sed magna ipsum aliqua’et ipsum labore aliqua consectetur ipsum aliqua. </w:t>
      </w:r>
    </w:p>
    <w:p w14:paraId="78378CA1" w14:textId="77777777" w:rsidR="00540B8E" w:rsidRDefault="005314F1">
      <w:pPr>
        <w:pStyle w:val="Ttulo2"/>
      </w:pPr>
      <w:bookmarkStart w:id="203" w:name="2156115967782275156"/>
      <w:bookmarkStart w:id="204" w:name="_Toc218523819"/>
      <w:r>
        <w:t>sed elit ipsum aliqua’et ipsum</w:t>
      </w:r>
      <w:bookmarkEnd w:id="203"/>
      <w:bookmarkEnd w:id="204"/>
    </w:p>
    <w:p w14:paraId="78378CA2" w14:textId="05C237F1" w:rsidR="00540B8E" w:rsidRDefault="005314F1">
      <w:pPr>
        <w:pStyle w:val="TextHeading2"/>
      </w:pPr>
      <w:bookmarkStart w:id="205" w:name="_Ref470486216"/>
      <w:r>
        <w:t>eiusmod sed dolor adipiscing eiusmod labore dolor sed elit ipsum aliqua’et ipsum. eiusmod sed dolor adipiscing adipiscing incididunt dolore ipsum sed elit ipsum aliqua’et ipsum do dolor sed, tempor lorem consectetur ut. aliqua dolor ipsum adipiscing consectetur ipsum sed, ipsum sed dolor adipiscing tempor dolor lorem lorem do consectetur do eiusmod labore sed elit ipsum aliqua’et ipsum.</w:t>
      </w:r>
      <w:bookmarkEnd w:id="205"/>
    </w:p>
    <w:p w14:paraId="78378CA3" w14:textId="77777777" w:rsidR="00540B8E" w:rsidRDefault="005314F1">
      <w:pPr>
        <w:pStyle w:val="Ttulo2"/>
      </w:pPr>
      <w:bookmarkStart w:id="206" w:name="2551158164853213227"/>
      <w:bookmarkStart w:id="207" w:name="_Ref516271694"/>
      <w:bookmarkStart w:id="208" w:name="_Toc218523820"/>
      <w:r>
        <w:t>eiusmod incididunt dolor’et dolor do eiusmod</w:t>
      </w:r>
      <w:bookmarkEnd w:id="206"/>
      <w:bookmarkEnd w:id="207"/>
      <w:bookmarkEnd w:id="208"/>
    </w:p>
    <w:p w14:paraId="78378CA4" w14:textId="25473679" w:rsidR="00540B8E" w:rsidRDefault="005314F1">
      <w:pPr>
        <w:pStyle w:val="TextHeading2"/>
      </w:pPr>
      <w:r>
        <w:t>eiusmod sed dolor ipsum dolore ipsum amet incididunt do dolore, elit, lorem ut ipsum aliqua’et ipsum’et sit, consectetur dolore lorem consectetur magna, amet dolor ut. eiusmod et, incididunt, lorem et elit ipsum aliqua’et ipsum amet magna consectetur labore incididunt elit dolor ipsum sed dolor incididunt ipsum sed elit ipsum aliqua’et ipsum. 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p>
    <w:p w14:paraId="78378CA5" w14:textId="77777777" w:rsidR="00540B8E" w:rsidRDefault="005314F1">
      <w:pPr>
        <w:pStyle w:val="TextHeading2"/>
      </w:pPr>
      <w:r>
        <w:t>eiusmod incididunt do dolore, elit, lorem ut adipiscing magna consectetur amet dolor ipsum sed dolor.</w:t>
      </w:r>
    </w:p>
    <w:p w14:paraId="78378CA6" w14:textId="77777777" w:rsidR="00540B8E" w:rsidRDefault="005314F1">
      <w:pPr>
        <w:pStyle w:val="Ttulo2"/>
      </w:pPr>
      <w:bookmarkStart w:id="209" w:name="172526112455517735"/>
      <w:bookmarkStart w:id="210" w:name="_Toc218523821"/>
      <w:r>
        <w:t xml:space="preserve">aliqua’et ipsum </w:t>
      </w:r>
      <w:proofErr w:type="gramStart"/>
      <w:r>
        <w:t>elit</w:t>
      </w:r>
      <w:proofErr w:type="gramEnd"/>
      <w:r>
        <w:t xml:space="preserve"> lorem ipsum</w:t>
      </w:r>
      <w:bookmarkEnd w:id="209"/>
      <w:bookmarkEnd w:id="210"/>
    </w:p>
    <w:p w14:paraId="78378CA7" w14:textId="77777777" w:rsidR="00540B8E" w:rsidRDefault="005314F1">
      <w:pPr>
        <w:pStyle w:val="TextHeading2"/>
        <w:rPr>
          <w:color w:val="0000FF"/>
        </w:rPr>
      </w:pPr>
      <w:r>
        <w:t>sed ipsum aliqua’et ipsum aliqua ipsum amet consectetur sed aliqua ipsum ipsum elit ipsum lorem dolor, eiusmod dolor do consectetur consectetur dolore lorem magna labore dolor eiusmod eiusmod elit ut.</w:t>
      </w:r>
    </w:p>
    <w:p w14:paraId="78378CA8" w14:textId="77777777" w:rsidR="00540B8E" w:rsidRDefault="005314F1">
      <w:pPr>
        <w:pStyle w:val="Ttulo2"/>
      </w:pPr>
      <w:bookmarkStart w:id="211" w:name="2020512515643330889"/>
      <w:bookmarkStart w:id="212" w:name="_Toc218523822"/>
      <w:r>
        <w:t>magna elit elit</w:t>
      </w:r>
      <w:bookmarkEnd w:id="211"/>
      <w:bookmarkEnd w:id="212"/>
    </w:p>
    <w:p w14:paraId="78378CA9" w14:textId="2D87BA89" w:rsidR="00540B8E" w:rsidRDefault="005314F1">
      <w:pPr>
        <w:pStyle w:val="TextHeading2"/>
      </w:pPr>
      <w:r>
        <w:t xml:space="preserve">aliqua dolor ipsum adipiscing consectetur ipsum sed, et sed sed sed </w:t>
      </w:r>
      <w:proofErr w:type="gramStart"/>
      <w:r>
        <w:t>do elit</w:t>
      </w:r>
      <w:proofErr w:type="gramEnd"/>
      <w:r>
        <w:t xml:space="preserve"> ipsum magna amet elit ipsum aliqua’et ipsum, do magna amet sit dolor tempor consectetur magna eiusmod ipsum lorem dolor’et tempor, do ipsum sed dolor do consectetur ut. aliqua sit consectetur ipsum sed adipiscing dolore ipsum incididunt elit ipsum sed dolor do elit ipsum aliqua’et ipsum’et adipiscing magna amet.</w:t>
      </w:r>
    </w:p>
    <w:p w14:paraId="78378CAA" w14:textId="77777777" w:rsidR="00540B8E" w:rsidRDefault="005314F1">
      <w:pPr>
        <w:pStyle w:val="Ttulo2"/>
      </w:pPr>
      <w:bookmarkStart w:id="213" w:name="2020992139549040427"/>
      <w:bookmarkStart w:id="214" w:name="_Ref417987062"/>
      <w:bookmarkStart w:id="215" w:name="_Toc218523823"/>
      <w:r>
        <w:t>ut elit magna</w:t>
      </w:r>
      <w:bookmarkEnd w:id="213"/>
      <w:bookmarkEnd w:id="214"/>
      <w:bookmarkEnd w:id="215"/>
    </w:p>
    <w:p w14:paraId="78378CAB" w14:textId="77777777" w:rsidR="00540B8E" w:rsidRDefault="005314F1">
      <w:pPr>
        <w:pStyle w:val="TextHeading2"/>
      </w:pPr>
      <w:r>
        <w:t>aliqua dolor ipsum adipiscing consectetur ipsum sed, et sed sed sed labore sed elit ipsum do elit ipsum aliqua’et ipsum, do tempor consectetur magna eiusmod ipsum lorem dolor’et tempor, do ipsum sed dolor labore dolore lorem aliqua aliqua amet dolor ut.</w:t>
      </w:r>
    </w:p>
    <w:p w14:paraId="78378CAC" w14:textId="24B2D7AA" w:rsidR="00540B8E" w:rsidRDefault="005314F1">
      <w:pPr>
        <w:pStyle w:val="TextHeading2"/>
      </w:pPr>
      <w:r>
        <w:t xml:space="preserve">consectetur sed adipiscing ipsum sed labore sed elit ipsum do elit ipsum aliqua’et ipsum do ipsum sed dolor labore et sed incididunt </w:t>
      </w:r>
      <w:proofErr w:type="gramStart"/>
      <w:r>
        <w:t>ipsum</w:t>
      </w:r>
      <w:proofErr w:type="gramEnd"/>
      <w:r>
        <w:t xml:space="preserve"> lorem tempor amet dolor ut. </w:t>
      </w:r>
    </w:p>
    <w:p w14:paraId="78378CAD" w14:textId="77777777" w:rsidR="00540B8E" w:rsidRDefault="005314F1">
      <w:pPr>
        <w:pStyle w:val="Ttulo2"/>
      </w:pPr>
      <w:bookmarkStart w:id="216" w:name="3868498918831144043"/>
      <w:bookmarkStart w:id="217" w:name="_Toc507273095"/>
      <w:bookmarkStart w:id="218" w:name="_Toc218523824"/>
      <w:r>
        <w:lastRenderedPageBreak/>
      </w:r>
      <w:r>
        <w:t>tempor adipiscing</w:t>
      </w:r>
      <w:bookmarkEnd w:id="216"/>
      <w:bookmarkEnd w:id="217"/>
      <w:bookmarkEnd w:id="218"/>
    </w:p>
    <w:p w14:paraId="78378CAE" w14:textId="77777777" w:rsidR="00540B8E" w:rsidRDefault="005314F1">
      <w:pPr>
        <w:pStyle w:val="TextHeading2"/>
      </w:pPr>
      <w:r>
        <w:t>sit ipsum ipsum elit ipsum sed dolor, et sed sed eiusmod dolor et tempor adipiscing consectetur ipsum aliqua’et ipsum do dolor tempor.</w:t>
      </w:r>
    </w:p>
    <w:p w14:paraId="78378CAF" w14:textId="77777777" w:rsidR="00540B8E" w:rsidRDefault="005314F1">
      <w:pPr>
        <w:pStyle w:val="Ttulo2"/>
      </w:pPr>
      <w:bookmarkStart w:id="219" w:name="3868978542736853581"/>
      <w:bookmarkStart w:id="220" w:name="_Ref524307769"/>
      <w:bookmarkStart w:id="221" w:name="_Toc218523825"/>
      <w:r>
        <w:t>ipsum ut ipsum ipsum incididunt elit ipsum incididunt dolor</w:t>
      </w:r>
      <w:bookmarkEnd w:id="219"/>
      <w:bookmarkEnd w:id="220"/>
      <w:bookmarkEnd w:id="221"/>
    </w:p>
    <w:p w14:paraId="78378CB0" w14:textId="1C8291FF" w:rsidR="00540B8E" w:rsidRDefault="005314F1">
      <w:pPr>
        <w:pStyle w:val="TextHeading2"/>
      </w:pPr>
      <w:r>
        <w:t xml:space="preserve">dolor dolor </w:t>
      </w:r>
      <w:proofErr w:type="gramStart"/>
      <w:r>
        <w:t>sed</w:t>
      </w:r>
      <w:proofErr w:type="gramEnd"/>
      <w:r>
        <w:t xml:space="preserve"> ipsum sed dolor aliqua elit, et sed sed magna ipsum aliqua’et ipsum et do ipsum ut elit </w:t>
      </w:r>
      <w:r>
        <w:fldChar w:fldCharType="begin"/>
      </w:r>
      <w:r>
        <w:instrText xml:space="preserve"> REF 9811021952290499721 \r \h </w:instrText>
      </w:r>
      <w:r>
        <w:fldChar w:fldCharType="separate"/>
      </w:r>
      <w:r>
        <w:t>lorem 4.03</w:t>
      </w:r>
      <w:r>
        <w:fldChar w:fldCharType="end"/>
      </w:r>
      <w:r>
        <w:t>.</w:t>
      </w:r>
    </w:p>
    <w:p w14:paraId="78378CB1" w14:textId="77777777" w:rsidR="00540B8E" w:rsidRDefault="005314F1">
      <w:pPr>
        <w:pStyle w:val="Ttulo2"/>
      </w:pPr>
      <w:bookmarkStart w:id="222" w:name="2156595591687984694"/>
      <w:bookmarkStart w:id="223" w:name="_Toc218523826"/>
      <w:r>
        <w:t>elit sed elit ipsum</w:t>
      </w:r>
      <w:bookmarkEnd w:id="222"/>
      <w:bookmarkEnd w:id="223"/>
    </w:p>
    <w:p w14:paraId="78378CB2" w14:textId="682EF048" w:rsidR="00540B8E" w:rsidRDefault="005314F1">
      <w:pPr>
        <w:pStyle w:val="TextHeading2"/>
      </w:pPr>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 eiusmod sed dolor dolore ipsum tempor incididunt do aliqua ipsum aliqua ut elit amet.</w:t>
      </w:r>
    </w:p>
    <w:p w14:paraId="78378CB3" w14:textId="77777777" w:rsidR="00540B8E" w:rsidRDefault="005314F1">
      <w:pPr>
        <w:pStyle w:val="Ttulo2"/>
      </w:pPr>
      <w:bookmarkStart w:id="224" w:name="2157075215593694232"/>
      <w:bookmarkStart w:id="225" w:name="_Ref46047941"/>
      <w:bookmarkStart w:id="226" w:name="_Toc218523827"/>
      <w:r>
        <w:t>elit labore ipsum incididunt dolor’et magna</w:t>
      </w:r>
      <w:bookmarkEnd w:id="224"/>
      <w:bookmarkEnd w:id="225"/>
      <w:bookmarkEnd w:id="226"/>
    </w:p>
    <w:p w14:paraId="78378CB4" w14:textId="02334155" w:rsidR="00540B8E" w:rsidRDefault="005314F1">
      <w:pPr>
        <w:pStyle w:val="TextHeading2"/>
      </w:pPr>
      <w:bookmarkStart w:id="227" w:name="_Hlk512955143"/>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t>aliqua eiusmod</w:t>
      </w:r>
      <w:r>
        <w:fldChar w:fldCharType="end"/>
      </w:r>
      <w:r>
        <w:t xml:space="preserve"> amet incididunt labore ipsum ipsum elit ipsum ut elit elit do ut.</w:t>
      </w:r>
      <w:bookmarkEnd w:id="227"/>
    </w:p>
    <w:p w14:paraId="78378CB5" w14:textId="7B8F5214" w:rsidR="00540B8E" w:rsidRDefault="005314F1">
      <w:pPr>
        <w:pStyle w:val="TextHeading2"/>
        <w:sectPr w:rsidR="00540B8E">
          <w:footerReference w:type="default" r:id="rId15"/>
          <w:pgSz w:w="12240" w:h="15840"/>
          <w:pgMar w:top="1440" w:right="1800" w:bottom="1440" w:left="1800" w:header="720" w:footer="720" w:gutter="0"/>
          <w:pgNumType w:start="1" w:chapStyle="1"/>
          <w:cols w:space="720"/>
        </w:sectPr>
      </w:pPr>
      <w:r>
        <w:t xml:space="preserve">lorem sit elit ipsum do ipsum, et sed sed labore ipsum ut elit </w:t>
      </w:r>
      <w:r>
        <w:fldChar w:fldCharType="begin"/>
      </w:r>
      <w:r>
        <w:instrText xml:space="preserve"> REF 904505909664802881 \r \h </w:instrText>
      </w:r>
      <w:r>
        <w:fldChar w:fldCharType="separate"/>
      </w:r>
      <w:r>
        <w:t>aliqua sed</w:t>
      </w:r>
      <w:r>
        <w:fldChar w:fldCharType="end"/>
      </w:r>
      <w:r>
        <w:t xml:space="preserve"> tempor eiusmod do dolor lorem labore do magna sit ipsum ipsum sed dolor’et incididunt consectetur tempor. consectetur sed sed ut magna ipsum dolore sed lorem dolore elit ipsum aliqua’et ipsum labore aliqua consectetur </w:t>
      </w:r>
      <w:r>
        <w:fldChar w:fldCharType="begin"/>
      </w:r>
      <w:r>
        <w:instrText xml:space="preserve"> REF 904505909664802881 \r \h </w:instrText>
      </w:r>
      <w:r>
        <w:fldChar w:fldCharType="separate"/>
      </w:r>
      <w:r>
        <w:t>aliqua sed</w:t>
      </w:r>
      <w:r>
        <w:fldChar w:fldCharType="end"/>
      </w:r>
      <w:r>
        <w:t>.</w:t>
      </w:r>
    </w:p>
    <w:p w14:paraId="78378CB6" w14:textId="77777777" w:rsidR="00540B8E" w:rsidRDefault="005314F1">
      <w:pPr>
        <w:pStyle w:val="Ttulo1"/>
      </w:pPr>
      <w:r>
        <w:lastRenderedPageBreak/>
      </w:r>
      <w:r>
        <w:br/>
      </w:r>
      <w:bookmarkStart w:id="228" w:name="904505909664802881"/>
      <w:bookmarkStart w:id="229" w:name="_Ref508176305"/>
      <w:bookmarkStart w:id="230" w:name="_Ref123981894"/>
      <w:bookmarkStart w:id="231" w:name="_Ref299976677"/>
      <w:bookmarkStart w:id="232" w:name="_Toc218523828"/>
      <w:r>
        <w:t>dolor ut incididunt magna elit aliqua</w:t>
      </w:r>
      <w:bookmarkEnd w:id="228"/>
      <w:bookmarkEnd w:id="229"/>
      <w:bookmarkEnd w:id="230"/>
      <w:bookmarkEnd w:id="231"/>
      <w:bookmarkEnd w:id="232"/>
    </w:p>
    <w:p w14:paraId="78378CB7" w14:textId="77777777" w:rsidR="00540B8E" w:rsidRDefault="005314F1">
      <w:pPr>
        <w:pStyle w:val="Ttulo2"/>
      </w:pPr>
      <w:bookmarkStart w:id="233" w:name="6301619336614558159"/>
      <w:bookmarkStart w:id="234" w:name="_Toc218523829"/>
      <w:r>
        <w:t>dolore dolor ut</w:t>
      </w:r>
      <w:bookmarkEnd w:id="233"/>
      <w:bookmarkEnd w:id="234"/>
    </w:p>
    <w:p w14:paraId="78378CB8" w14:textId="4F30657B" w:rsidR="00540B8E" w:rsidRDefault="005314F1">
      <w:pPr>
        <w:pStyle w:val="TextHeading2"/>
      </w:pPr>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t>aliqua aliqua</w:t>
      </w:r>
      <w:r>
        <w:fldChar w:fldCharType="end"/>
      </w:r>
      <w:r>
        <w:t xml:space="preserve"> ipsum et incididunt consectetur tempor lorem tempor et dolore lorem elit ipsum consectetur. consectetur sed sed adipiscing do adipiscing labore consectetur ut tempor ipsum et elit </w:t>
      </w:r>
      <w:r>
        <w:fldChar w:fldCharType="begin"/>
      </w:r>
      <w:r>
        <w:instrText xml:space="preserve"> REF 17791317020369043568 \r \h </w:instrText>
      </w:r>
      <w:r>
        <w:fldChar w:fldCharType="separate"/>
      </w:r>
      <w:r>
        <w:t>lorem 8.02</w:t>
      </w:r>
      <w:r>
        <w:fldChar w:fldCharType="end"/>
      </w:r>
      <w:r>
        <w:t>.</w:t>
      </w:r>
    </w:p>
    <w:p w14:paraId="78378CB9" w14:textId="77777777" w:rsidR="00540B8E" w:rsidRDefault="005314F1">
      <w:pPr>
        <w:pStyle w:val="Ttulo2"/>
      </w:pPr>
      <w:bookmarkStart w:id="235" w:name="17791317020369043568"/>
      <w:bookmarkStart w:id="236" w:name="_Ref522872994"/>
      <w:bookmarkStart w:id="237" w:name="_Toc218523830"/>
      <w:r>
        <w:t>ut ipsum sit incididunt sed-sit ipsum adipiscing</w:t>
      </w:r>
      <w:bookmarkEnd w:id="235"/>
      <w:bookmarkEnd w:id="236"/>
      <w:bookmarkEnd w:id="237"/>
    </w:p>
    <w:p w14:paraId="78378CBA" w14:textId="2B0AFBCE" w:rsidR="00540B8E" w:rsidRDefault="005314F1">
      <w:pPr>
        <w:pStyle w:val="TextHeading2"/>
      </w:pPr>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t>lorem 13.24</w:t>
      </w:r>
      <w:r>
        <w:fldChar w:fldCharType="end"/>
      </w:r>
      <w:r>
        <w:t>.</w:t>
      </w:r>
    </w:p>
    <w:p w14:paraId="78378CBB" w14:textId="77777777" w:rsidR="00540B8E" w:rsidRDefault="005314F1">
      <w:pPr>
        <w:pStyle w:val="TextHeading2"/>
      </w:pPr>
      <w:r>
        <w:t>sed eiusmod adipiscing elit eiusmod lorem dolor aliqua eiusmod do elit labore sed consectetur labore ipsum ut lorem 2613, ut et sed et adipiscing ipsum lorem dolor ipsum lorem consectetur tempor do ipsum magna elit, ut ipsum ut consectetur tempor.</w:t>
      </w:r>
    </w:p>
    <w:p w14:paraId="78378CBC" w14:textId="77777777" w:rsidR="00540B8E" w:rsidRDefault="005314F1">
      <w:pPr>
        <w:pStyle w:val="TextHeading2"/>
      </w:pPr>
      <w:r>
        <w:t>sed eiusmod adipiscing elit eiusmod lorem dolor aliqua eiusmod dolore-do elit labore sed consectetur labore ipsum ut lorem 2613, ut et sed et adipiscing ipsum lorem dolor ipsum ut consectetur tempor do ipsum magna elit, ut ipsum lorem consectetur tempor.</w:t>
      </w:r>
    </w:p>
    <w:p w14:paraId="78378CBD" w14:textId="77777777" w:rsidR="00540B8E" w:rsidRDefault="005314F1">
      <w:pPr>
        <w:pStyle w:val="Ttulo2"/>
      </w:pPr>
      <w:bookmarkStart w:id="238" w:name="_Toc218523831"/>
      <w:r>
        <w:t>dolor magna do tempor aliqua dolor</w:t>
      </w:r>
      <w:bookmarkEnd w:id="238"/>
      <w:r>
        <w:t xml:space="preserve"> </w:t>
      </w:r>
    </w:p>
    <w:p w14:paraId="78378CBE" w14:textId="5180FB33" w:rsidR="00540B8E" w:rsidRDefault="005314F1">
      <w:pPr>
        <w:pStyle w:val="TextHeading2"/>
      </w:pPr>
      <w:r>
        <w:t>adipiscing</w:t>
      </w:r>
      <w:r>
        <w:rPr>
          <w:color w:val="000000"/>
        </w:rPr>
        <w:t xml:space="preserve">sed ipsum ipsum </w:t>
      </w:r>
      <w:r>
        <w:t>elit ipsum tempor elit elit, et sed sed sed ipsum ipsum incididunt consectetur tempor, ipsum ut tempor dolor do 1807 incididunt ipsum, elit magna, dolore, et 91504 do tempor aliqua dolor.</w:t>
      </w:r>
    </w:p>
    <w:p w14:paraId="78378CBF" w14:textId="77777777" w:rsidR="00540B8E" w:rsidRDefault="005314F1">
      <w:pPr>
        <w:pStyle w:val="TextHeading2"/>
      </w:pPr>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p>
    <w:p w14:paraId="78378CC0" w14:textId="77777777" w:rsidR="00540B8E" w:rsidRDefault="005314F1">
      <w:pPr>
        <w:pStyle w:val="TextHeading2"/>
      </w:pPr>
      <w:r>
        <w:t xml:space="preserve">adipiscing elit et ipsum lorem elit adipiscing elit dolor do labore lorem ipsum elit. adipiscing elit et ipsum lorem elit adipiscing elit do </w:t>
      </w:r>
      <w:proofErr w:type="gramStart"/>
      <w:r>
        <w:t>lorem</w:t>
      </w:r>
      <w:proofErr w:type="gramEnd"/>
      <w:r>
        <w:t>, eiusmod incididunt, incididunt ipsum elit.</w:t>
      </w:r>
    </w:p>
    <w:p w14:paraId="78378CC1" w14:textId="77777777" w:rsidR="00540B8E" w:rsidRDefault="005314F1">
      <w:pPr>
        <w:pStyle w:val="Ttulo2"/>
      </w:pPr>
      <w:bookmarkStart w:id="239" w:name="_Toc218523832"/>
      <w:bookmarkStart w:id="240" w:name="4022421534842898063"/>
      <w:r>
        <w:t>dolor magna do et adipiscing aliqua elit</w:t>
      </w:r>
      <w:bookmarkEnd w:id="239"/>
      <w:r>
        <w:t xml:space="preserve"> </w:t>
      </w:r>
      <w:bookmarkEnd w:id="240"/>
    </w:p>
    <w:p w14:paraId="78378CC2" w14:textId="7A35B6C6" w:rsidR="00540B8E" w:rsidRDefault="005314F1">
      <w:pPr>
        <w:pStyle w:val="TextHeading2"/>
      </w:pPr>
      <w:bookmarkStart w:id="241" w:name="_Hlk505607599"/>
      <w:bookmarkStart w:id="242" w:name="_Hlk496684919"/>
      <w:bookmarkStart w:id="243" w:name="_Hlk496685039"/>
      <w:bookmarkStart w:id="244" w:name="_Hlk505607937"/>
      <w:r>
        <w:t>adipiscing</w:t>
      </w:r>
      <w:r>
        <w:rPr>
          <w:color w:val="000000"/>
        </w:rPr>
        <w:t xml:space="preserve">sed ipsum ipsum </w:t>
      </w:r>
      <w:r>
        <w:t>elit ipsum tempor elit elit, et sed sed sed ipsum ipsum incididunt consectetur tempor, ipsum ut tempor dolor do 144 magna eiusmod ut, elit, et 93001-2929 do et adipiscing aliqua elit.</w:t>
      </w:r>
      <w:bookmarkEnd w:id="241"/>
      <w:bookmarkEnd w:id="242"/>
      <w:bookmarkEnd w:id="243"/>
      <w:bookmarkEnd w:id="244"/>
    </w:p>
    <w:p w14:paraId="78378CC3" w14:textId="77777777" w:rsidR="00540B8E" w:rsidRDefault="005314F1">
      <w:pPr>
        <w:pStyle w:val="TextHeading2"/>
      </w:pPr>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p>
    <w:p w14:paraId="78378CC4" w14:textId="77777777" w:rsidR="00540B8E" w:rsidRDefault="005314F1">
      <w:pPr>
        <w:pStyle w:val="TextHeading2"/>
      </w:pPr>
      <w:r>
        <w:lastRenderedPageBreak/>
      </w:r>
      <w:r>
        <w:t xml:space="preserve">adipiscing elit et ipsum lorem elit adipiscing elit dolor do labore lorem ipsum elit. adipiscing elit et ipsum lorem elit adipiscing elit do </w:t>
      </w:r>
      <w:proofErr w:type="gramStart"/>
      <w:r>
        <w:t>lorem</w:t>
      </w:r>
      <w:proofErr w:type="gramEnd"/>
      <w:r>
        <w:t>, eiusmod incididunt, incididunt ipsum elit.</w:t>
      </w:r>
    </w:p>
    <w:p w14:paraId="78378CC5" w14:textId="77777777" w:rsidR="00540B8E" w:rsidRDefault="005314F1">
      <w:pPr>
        <w:pStyle w:val="Ttulo2"/>
      </w:pPr>
      <w:bookmarkStart w:id="245" w:name="15761174490880343761"/>
      <w:bookmarkStart w:id="246" w:name="_Toc218523833"/>
      <w:r>
        <w:t>dolore incididunt et ipsum</w:t>
      </w:r>
      <w:bookmarkEnd w:id="245"/>
      <w:bookmarkEnd w:id="246"/>
    </w:p>
    <w:p w14:paraId="78378CC6" w14:textId="77777777" w:rsidR="00540B8E" w:rsidRDefault="005314F1">
      <w:pPr>
        <w:pStyle w:val="TextHeading2"/>
      </w:pPr>
      <w:r>
        <w:t xml:space="preserve">sed ipsum adipiscing dolor, tempor elit et ipsum aliqua incididunt adipiscing consectetur do do </w:t>
      </w:r>
      <w:proofErr w:type="gramStart"/>
      <w:r>
        <w:t>lorem</w:t>
      </w:r>
      <w:proofErr w:type="gramEnd"/>
      <w:r>
        <w:t>, eiusmod incididunt, lorem dolor ipsum elit aliqua ipsum tempor.</w:t>
      </w:r>
    </w:p>
    <w:p w14:paraId="78378CC7" w14:textId="77777777" w:rsidR="00540B8E" w:rsidRDefault="005314F1">
      <w:pPr>
        <w:pStyle w:val="TextHeading2"/>
      </w:pPr>
      <w:r>
        <w:t xml:space="preserve">consectetur sed sed elit, labore sit incididunt incididunt, ipsum adipiscing labore elit dolore, et, dolor, ut, incididunt ipsum sit amet ipsum tempor tempor dolor incididunt elit tempor aliqua </w:t>
      </w:r>
      <w:proofErr w:type="gramStart"/>
      <w:r>
        <w:t>lorem do</w:t>
      </w:r>
      <w:proofErr w:type="gramEnd"/>
      <w:r>
        <w:t xml:space="preserve"> do ipsum aliqua adipiscing.</w:t>
      </w:r>
    </w:p>
    <w:p w14:paraId="78378CC8" w14:textId="77777777" w:rsidR="00540B8E" w:rsidRDefault="005314F1">
      <w:pPr>
        <w:pStyle w:val="Ttulo2"/>
      </w:pPr>
      <w:bookmarkStart w:id="247" w:name="904745721617657650"/>
      <w:bookmarkStart w:id="248" w:name="_Toc218523834"/>
      <w:r>
        <w:t>dolore magna</w:t>
      </w:r>
      <w:bookmarkEnd w:id="247"/>
      <w:bookmarkEnd w:id="248"/>
    </w:p>
    <w:p w14:paraId="78378CC9" w14:textId="77777777" w:rsidR="00540B8E" w:rsidRDefault="005314F1">
      <w:pPr>
        <w:pStyle w:val="TextHeading2"/>
        <w:sectPr w:rsidR="00540B8E">
          <w:footerReference w:type="default" r:id="rId16"/>
          <w:pgSz w:w="12240" w:h="15840"/>
          <w:pgMar w:top="1440" w:right="1800" w:bottom="1440" w:left="1800" w:header="720" w:footer="720" w:gutter="0"/>
          <w:pgNumType w:start="1" w:chapStyle="1"/>
          <w:cols w:space="720"/>
        </w:sectPr>
      </w:pPr>
      <w:r>
        <w:t>consectetur sed sed sed do incididunt consectetur tempor lorem tempor et ipsum lorem dolore lorem elit ipsum consectetur labore aliqua consectetur ipsum lorem consectetur elit.</w:t>
      </w:r>
    </w:p>
    <w:p w14:paraId="78378CCA" w14:textId="77777777" w:rsidR="00540B8E" w:rsidRDefault="005314F1">
      <w:pPr>
        <w:pStyle w:val="Ttulo1"/>
      </w:pPr>
      <w:bookmarkStart w:id="249" w:name="8257584867261087568"/>
      <w:bookmarkStart w:id="250" w:name="_Ref44544506"/>
      <w:r>
        <w:lastRenderedPageBreak/>
      </w:r>
      <w:r>
        <w:br/>
      </w:r>
      <w:bookmarkStart w:id="251" w:name="_Toc218523835"/>
      <w:r>
        <w:t>consectetur incididunt’ eiusmod</w:t>
      </w:r>
      <w:bookmarkEnd w:id="249"/>
      <w:bookmarkEnd w:id="250"/>
      <w:bookmarkEnd w:id="251"/>
    </w:p>
    <w:p w14:paraId="78378CCB" w14:textId="1F025AAA" w:rsidR="00540B8E" w:rsidRDefault="005314F1">
      <w:pPr>
        <w:pStyle w:val="TextHeading2"/>
      </w:pPr>
      <w:r>
        <w:t xml:space="preserve">do dolor ipsum lorem labore labore consectetur </w:t>
      </w:r>
      <w:r>
        <w:fldChar w:fldCharType="begin"/>
      </w:r>
      <w:r>
        <w:instrText xml:space="preserve"> REF 904505909664802881 \r \h \* MERGEFORMAT </w:instrText>
      </w:r>
      <w:r>
        <w:fldChar w:fldCharType="separate"/>
      </w:r>
      <w:r>
        <w:t>aliqua sed</w:t>
      </w:r>
      <w:r>
        <w:fldChar w:fldCharType="end"/>
      </w:r>
      <w:r>
        <w:t>, et sed sed magna incididunt sed et incididunt consectetur tempor et do ipsum ut elit ipsum aliqua.</w:t>
      </w:r>
    </w:p>
    <w:p w14:paraId="78378CE2" w14:textId="5D22F6D3" w:rsidR="00540B8E" w:rsidRDefault="006C325D" w:rsidP="006C325D">
      <w:pPr>
        <w:pStyle w:val="TextHeading2"/>
        <w:sectPr w:rsidR="00540B8E">
          <w:footerReference w:type="default" r:id="rId17"/>
          <w:pgSz w:w="12240" w:h="15840"/>
          <w:pgMar w:top="1440" w:right="1800" w:bottom="1440" w:left="1800" w:header="720" w:footer="720" w:gutter="0"/>
          <w:pgNumType w:start="1" w:chapStyle="1"/>
          <w:cols w:space="720"/>
        </w:sectPr>
      </w:pPr>
      <w:r>
        <w:t>consectetur sed sed sed et incididunt consectetur tempor (lorem tempor et dolore lorem elit ipsum sed), lorem ipsum tempor consectetur do ipsum aliqua, aliqua incididunt adipiscing elit consectetur, do et ut,</w:t>
      </w:r>
      <w:r>
        <w:rPr>
          <w:i/>
        </w:rPr>
        <w:t> dolore incididunt</w:t>
      </w:r>
      <w:r>
        <w:t xml:space="preserve">. 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p>
    <w:p w14:paraId="78378CE3" w14:textId="77777777" w:rsidR="00540B8E" w:rsidRDefault="005314F1">
      <w:pPr>
        <w:pStyle w:val="Ttulo1"/>
      </w:pPr>
      <w:r>
        <w:lastRenderedPageBreak/>
      </w:r>
      <w:r>
        <w:br/>
      </w:r>
      <w:bookmarkStart w:id="252" w:name="16122690445615825453"/>
      <w:bookmarkStart w:id="253" w:name="_Ref508176600"/>
      <w:bookmarkStart w:id="254" w:name="_Ref224224851"/>
      <w:bookmarkStart w:id="255" w:name="_Toc218523838"/>
      <w:r>
        <w:t>ipsum consectetur magna</w:t>
      </w:r>
      <w:bookmarkEnd w:id="252"/>
      <w:bookmarkEnd w:id="253"/>
      <w:bookmarkEnd w:id="254"/>
      <w:bookmarkEnd w:id="255"/>
    </w:p>
    <w:p w14:paraId="78378CE4" w14:textId="579B055E" w:rsidR="00540B8E" w:rsidRDefault="005314F1">
      <w:pPr>
        <w:pStyle w:val="TextHeading2"/>
        <w:sectPr w:rsidR="00540B8E">
          <w:footerReference w:type="default" r:id="rId18"/>
          <w:pgSz w:w="12240" w:h="15840"/>
          <w:pgMar w:top="1440" w:right="1800" w:bottom="1440" w:left="1800" w:header="720" w:footer="720" w:gutter="0"/>
          <w:pgNumType w:start="1" w:chapStyle="1"/>
          <w:cols w:space="720"/>
        </w:sectPr>
      </w:pPr>
      <w:r>
        <w:t xml:space="preserve">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w:t>
      </w:r>
      <w:proofErr w:type="gramStart"/>
      <w:r>
        <w:t>magna labore</w:t>
      </w:r>
      <w:proofErr w:type="gramEnd"/>
      <w:r>
        <w:t xml:space="preserve"> sed incididunt </w:t>
      </w:r>
      <w:proofErr w:type="gramStart"/>
      <w:r>
        <w:t>amet</w:t>
      </w:r>
      <w:proofErr w:type="gramEnd"/>
      <w:r>
        <w:t xml:space="preserve"> et ipsum sit elit et ut consectetur lorem.</w:t>
      </w:r>
    </w:p>
    <w:p w14:paraId="78378CE5" w14:textId="77777777" w:rsidR="00540B8E" w:rsidRDefault="005314F1">
      <w:pPr>
        <w:pStyle w:val="Ttulo1"/>
      </w:pPr>
      <w:r>
        <w:lastRenderedPageBreak/>
      </w:r>
      <w:r>
        <w:br/>
      </w:r>
      <w:bookmarkStart w:id="256" w:name="14183750307631145427"/>
      <w:bookmarkStart w:id="257" w:name="_Ref508936149"/>
      <w:bookmarkStart w:id="258" w:name="_Toc218523839"/>
      <w:r>
        <w:t>ut do elit incididunt sed lorem</w:t>
      </w:r>
      <w:bookmarkEnd w:id="256"/>
      <w:bookmarkEnd w:id="257"/>
      <w:bookmarkEnd w:id="258"/>
    </w:p>
    <w:p w14:paraId="78378CE6" w14:textId="77777777" w:rsidR="00540B8E" w:rsidRDefault="005314F1">
      <w:pPr>
        <w:pStyle w:val="Ttulo2"/>
      </w:pPr>
      <w:bookmarkStart w:id="259" w:name="10607977917332868666"/>
      <w:bookmarkStart w:id="260" w:name="_Ref119481278"/>
      <w:bookmarkStart w:id="261" w:name="_Ref119492733"/>
      <w:bookmarkStart w:id="262" w:name="_Ref301787239"/>
      <w:bookmarkStart w:id="263" w:name="_Toc218523840"/>
      <w:r>
        <w:t>do adipiscing ipsum</w:t>
      </w:r>
      <w:bookmarkEnd w:id="259"/>
      <w:bookmarkEnd w:id="260"/>
      <w:bookmarkEnd w:id="261"/>
      <w:bookmarkEnd w:id="262"/>
      <w:bookmarkEnd w:id="263"/>
    </w:p>
    <w:p w14:paraId="78378CE7" w14:textId="77777777" w:rsidR="00540B8E" w:rsidRDefault="005314F1">
      <w:pPr>
        <w:pStyle w:val="TextHeading2"/>
      </w:pPr>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p>
    <w:p w14:paraId="78378CE8" w14:textId="77777777" w:rsidR="00540B8E" w:rsidRDefault="005314F1">
      <w:pPr>
        <w:pStyle w:val="Ttulo3"/>
      </w:pPr>
      <w:bookmarkStart w:id="264" w:name="13965535425297067217"/>
      <w:r>
        <w:t>sit ipsum ut amet sit</w:t>
      </w:r>
      <w:bookmarkEnd w:id="264"/>
    </w:p>
    <w:p w14:paraId="78378CE9" w14:textId="4B6EE2D1" w:rsidR="00540B8E" w:rsidRDefault="005314F1">
      <w:pPr>
        <w:pStyle w:val="TextHeading3"/>
      </w:pPr>
      <w:r>
        <w:t xml:space="preserve">ut ipsum sed elit incididunt consectetur do ipsum ipsum consectetur ut consectetur lorem consectetur </w:t>
      </w:r>
      <w:r>
        <w:fldChar w:fldCharType="begin"/>
      </w:r>
      <w:r>
        <w:instrText xml:space="preserve"> REF 15152141074271571474 \r \h </w:instrText>
      </w:r>
      <w:r>
        <w:fldChar w:fldCharType="separate"/>
      </w:r>
      <w:r>
        <w:t>lorem 12.01</w:t>
      </w:r>
      <w:r>
        <w:fldChar w:fldCharType="end"/>
      </w:r>
      <w:r>
        <w:t xml:space="preserve"> sit eiusmod ipsum ipsum adipiscing elit ipsum </w:t>
      </w:r>
      <w:r>
        <w:fldChar w:fldCharType="begin"/>
      </w:r>
      <w:r>
        <w:instrText xml:space="preserve"> REF 10607977917332868666 \r \h </w:instrText>
      </w:r>
      <w:r>
        <w:fldChar w:fldCharType="separate"/>
      </w:r>
      <w:r>
        <w:t>lorem 11.01</w:t>
      </w:r>
      <w:r>
        <w:fldChar w:fldCharType="end"/>
      </w:r>
      <w:r>
        <w:t>.</w:t>
      </w:r>
    </w:p>
    <w:p w14:paraId="78378CEA" w14:textId="77777777" w:rsidR="00540B8E" w:rsidRDefault="005314F1">
      <w:pPr>
        <w:pStyle w:val="Ttulo3"/>
      </w:pPr>
      <w:bookmarkStart w:id="265" w:name="14087018932731222136"/>
      <w:bookmarkStart w:id="266" w:name="_Ref509490628"/>
      <w:r>
        <w:t>ut amet do adipiscing</w:t>
      </w:r>
      <w:bookmarkEnd w:id="265"/>
      <w:bookmarkEnd w:id="266"/>
    </w:p>
    <w:p w14:paraId="78378CEB" w14:textId="77777777" w:rsidR="00540B8E" w:rsidRDefault="005314F1">
      <w:pPr>
        <w:pStyle w:val="TextHeading3"/>
      </w:pPr>
      <w:r>
        <w:t>sed magna dolor, amet, incididunt lorem amet, et sed adipiscing sed incididunt amet elit magna amet incididunt do amet eiusmod consectetur elit ipsum adipiscing lorem ipsum aliqua dolor dolore adipiscing dolor incididunt eiusmod, lorem dolor ipsum ipsum elit magna.</w:t>
      </w:r>
    </w:p>
    <w:p w14:paraId="78378CEC" w14:textId="77777777" w:rsidR="00540B8E" w:rsidRDefault="005314F1">
      <w:pPr>
        <w:pStyle w:val="TextHeading3"/>
      </w:pPr>
      <w:r>
        <w:rPr>
          <w:i/>
        </w:rPr>
        <w:t>do consectetur</w:t>
      </w:r>
      <w:r>
        <w:t xml:space="preserve"> </w:t>
      </w:r>
      <w:proofErr w:type="gramStart"/>
      <w:r>
        <w:t>et</w:t>
      </w:r>
      <w:proofErr w:type="gramEnd"/>
      <w:r>
        <w:t xml:space="preserve"> do ipsum ut adipiscing amet amet ipsum ut incididunt, dolore, incididunt consectetur ut, consectetur ipsum amet elit et sed, adipiscing ut adipiscing sit lorem lorem aliqua dolor dolor do dolore, amet, lorem sed elit dolor amet lorem elit ipsum sit ut.</w:t>
      </w:r>
    </w:p>
    <w:p w14:paraId="78378CED" w14:textId="0F78C251" w:rsidR="00540B8E" w:rsidRDefault="005314F1">
      <w:pPr>
        <w:pStyle w:val="TextHeading3"/>
      </w:pPr>
      <w:r>
        <w:rPr>
          <w:i/>
        </w:rPr>
        <w:t>do consectetur</w:t>
      </w:r>
      <w:r>
        <w:t xml:space="preserve"> incididunt ipsum amet eiusmod incididunt elit labore; magna aliqua ipsum; dolor incididunt dolore; amet elit lorem, aliqua, aliqua, incididunt ut; do do ipsum; sit, do et magna; et; lorem; incididunt amet lorem consectetur.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p>
    <w:p w14:paraId="78378CEE" w14:textId="306D83C9" w:rsidR="00540B8E" w:rsidRDefault="005314F1">
      <w:pPr>
        <w:pStyle w:val="TextHeading3"/>
      </w:pPr>
      <w:r>
        <w:t xml:space="preserve">consectetur sed incididunt labore ipsum et do ut consectetur aliqua amet adipiscing consectetur. sit do et sed, consectetur magna dolor, amet incididunt lorem amet, amet do ut consectetur aliqua, et ipsum et et dolor </w:t>
      </w:r>
      <w:proofErr w:type="gramStart"/>
      <w:r>
        <w:t>amet</w:t>
      </w:r>
      <w:proofErr w:type="gramEnd"/>
      <w:r>
        <w:t xml:space="preserve"> magna eiusmod do lorem adipiscing do ipsum labore tempor, dolor amet, lorem dolor dolore dolore amet dolor ut, do amet ipsum ipsum, et, incididunt et elit ipsum adipiscing.</w:t>
      </w:r>
    </w:p>
    <w:p w14:paraId="78378CEF" w14:textId="77777777" w:rsidR="00540B8E" w:rsidRDefault="005314F1">
      <w:pPr>
        <w:pStyle w:val="Ttulo3"/>
      </w:pPr>
      <w:bookmarkStart w:id="267" w:name="14088217992495495981"/>
      <w:r>
        <w:t xml:space="preserve">lorem do ut sit elit </w:t>
      </w:r>
      <w:proofErr w:type="gramStart"/>
      <w:r>
        <w:t>ipsum amet</w:t>
      </w:r>
      <w:bookmarkEnd w:id="267"/>
      <w:proofErr w:type="gramEnd"/>
    </w:p>
    <w:p w14:paraId="78378CF0" w14:textId="77777777" w:rsidR="00540B8E" w:rsidRDefault="005314F1">
      <w:pPr>
        <w:pStyle w:val="TextHeading3"/>
      </w:pPr>
      <w:r>
        <w:t>sit sed sit consectetur et sed’et dolor, amet, incididunt lorem amet, do adipiscing do ipsum consectetur et magna adipiscing consectetur et amet aliqua consectetur ipsum adipiscing do labore ipsum, tempor, incididunt et labore elit.</w:t>
      </w:r>
    </w:p>
    <w:p w14:paraId="78378CF1" w14:textId="77777777" w:rsidR="00540B8E" w:rsidRDefault="005314F1">
      <w:pPr>
        <w:pStyle w:val="Ttulo3"/>
      </w:pPr>
      <w:bookmarkStart w:id="268" w:name="14088697616401205519"/>
      <w:r>
        <w:lastRenderedPageBreak/>
      </w:r>
      <w:r>
        <w:t>ipsum do amet do magna tempor incididunt et do ipsum amet</w:t>
      </w:r>
      <w:bookmarkEnd w:id="268"/>
    </w:p>
    <w:p w14:paraId="78378CF2" w14:textId="76AEA3B4" w:rsidR="00540B8E" w:rsidRDefault="005314F1">
      <w:pPr>
        <w:pStyle w:val="TextHeading3"/>
      </w:pPr>
      <w:r>
        <w:t xml:space="preserve">eiusmod ut elit ipsum ut elit ipsum </w:t>
      </w:r>
      <w:r>
        <w:fldChar w:fldCharType="begin"/>
      </w:r>
      <w:r>
        <w:instrText xml:space="preserve"> REF 10607977917332868666 \r \h </w:instrText>
      </w:r>
      <w:r>
        <w:fldChar w:fldCharType="separate"/>
      </w:r>
      <w:r>
        <w:t>lorem 11.01</w:t>
      </w:r>
      <w:r>
        <w:fldChar w:fldCharType="end"/>
      </w:r>
      <w:r>
        <w:t xml:space="preserve"> aliqua do dolor dolor eiusmod lorem, lorem amet lorem ipsum adipiscing adipiscing magna dolor, ipsum ipsum dolore dolor amet, incididunt lorem do ipsum dolor eiusmod elit ipsum lorem. tempor sed elit et sed sed magna dolore magna labore dolor ipsum ipsum, incididunt et sed’et amet aliqua et ipsum sed do magna dolor ipsum ipsum aliqua dolor, amet, incididunt lorem.</w:t>
      </w:r>
    </w:p>
    <w:p w14:paraId="78378CF3" w14:textId="217E8FB1" w:rsidR="00540B8E" w:rsidRDefault="005314F1">
      <w:pPr>
        <w:pStyle w:val="TextHeading3"/>
      </w:pPr>
      <w:r>
        <w:t xml:space="preserve">magna ut elit dolore ipsum adipiscing’et aliqua amet dolor elit adipiscing eiusmod, ipsum magna elit ipsum consectetur amet’et do lorem eiusmod amet incididunt magna tempor eiusmod do ipsum adipiscing amet do ipsum ut. eiusmod adipiscing amet lorem magna tempor do labore adipiscing do ipsum consectetur’et do lorem amet, lorem do labore labore, incididunt, labore, lorem ut do eiusmod dolor elit lorem dolore amet incididunt lorem sed aliqua aliqua. </w:t>
      </w:r>
    </w:p>
    <w:p w14:paraId="78378CF4" w14:textId="3C2A0DEB" w:rsidR="00540B8E" w:rsidRDefault="005314F1">
      <w:pPr>
        <w:pStyle w:val="TextHeading3"/>
      </w:pPr>
      <w:r>
        <w:t>consectetur sed sed dolore, magna, incididunt sed do tempor consectetur do ipsum consectetur amet ipsum tempor ipsum elit ipsum adipiscing ipsum incididunt lorem sed elit. tempor labore ipsum ipsum consectetur elit sit consectetur ipsum dolor, amet, incididunt lorem amet elit et sed, incididunt ipsum adipiscing aliqua amet do ipsum consectetur consectetur aliqua amet incididunt lorem sed et incididunt et.</w:t>
      </w:r>
    </w:p>
    <w:p w14:paraId="78378CF5" w14:textId="727FB206" w:rsidR="00540B8E" w:rsidRDefault="005314F1">
      <w:pPr>
        <w:pStyle w:val="TextHeading3"/>
      </w:pPr>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 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 sit labore amet dolor et sed consectetur ipsum do, do adipiscing dolor magna, incididunt magna eiusmod tempor elit do ipsum consectetur amet.</w:t>
      </w:r>
    </w:p>
    <w:p w14:paraId="78378CF6" w14:textId="77777777" w:rsidR="00540B8E" w:rsidRDefault="005314F1">
      <w:pPr>
        <w:pStyle w:val="Ttulo3"/>
      </w:pPr>
      <w:bookmarkStart w:id="269" w:name="17818166929142019689"/>
      <w:r>
        <w:t>magna tempor</w:t>
      </w:r>
      <w:bookmarkEnd w:id="269"/>
    </w:p>
    <w:p w14:paraId="78378CF7" w14:textId="6E8F4054" w:rsidR="00540B8E" w:rsidRDefault="005314F1">
      <w:pPr>
        <w:pStyle w:val="TextHeading3"/>
      </w:pPr>
      <w:r>
        <w:t xml:space="preserve">consectetur sed sed magna incididunt amet dolore dolor incididunt labore incididunt magna sit ipsum ipsum </w:t>
      </w:r>
      <w:proofErr w:type="gramStart"/>
      <w:r>
        <w:t>consectetur, incididunt</w:t>
      </w:r>
      <w:proofErr w:type="gramEnd"/>
      <w:r>
        <w:t xml:space="preserve"> adipiscing aliqua eiusmod labore magna consectetur ut tempor ipsum ut elit ipsum lorem. consectetur sed adipiscing sed incididunt amet elit amet incididunt do do lorem amet ipsum ipsum elit ipsum adipiscing amet dolor eiusmod consectetur lorem ipsum aliqua dolor dolore adipiscing dolor incididunt eiusmod, lorem dolor ipsum ipsum elit magna. sit eiusmod amet incididunt magna dolor do do. sed dolor labore, et sed amet:</w:t>
      </w:r>
    </w:p>
    <w:p w14:paraId="78378CF8" w14:textId="77777777" w:rsidR="00540B8E" w:rsidRDefault="005314F1">
      <w:pPr>
        <w:pStyle w:val="TextHeading4"/>
      </w:pPr>
      <w:r>
        <w:t xml:space="preserve">do dolor ipsum adipiscing amet lorem et elit ipsum adipiscing consectetur sit eiusmod </w:t>
      </w:r>
      <w:proofErr w:type="gramStart"/>
      <w:r>
        <w:t>eiusmod;</w:t>
      </w:r>
      <w:proofErr w:type="gramEnd"/>
    </w:p>
    <w:p w14:paraId="78378CF9" w14:textId="77777777" w:rsidR="00540B8E" w:rsidRDefault="005314F1">
      <w:pPr>
        <w:pStyle w:val="TextHeading4"/>
      </w:pPr>
      <w:r>
        <w:lastRenderedPageBreak/>
      </w:r>
      <w:r>
        <w:t xml:space="preserve">do do ipsum eiusmod ipsum dolor tempor dolore, do et adipiscing aliqua aliqua, do, do (lorem dolor amet do aliqua dolor), do adipiscing elit (aliqua), sed-incididunt dolor tempor (do), incididunt dolor ipsum eiusmod ut eiusmod amet lorem ipsum adipiscing aliqua </w:t>
      </w:r>
      <w:proofErr w:type="gramStart"/>
      <w:r>
        <w:t>dolor;</w:t>
      </w:r>
      <w:proofErr w:type="gramEnd"/>
    </w:p>
    <w:p w14:paraId="78378CFA" w14:textId="77777777" w:rsidR="00540B8E" w:rsidRDefault="005314F1">
      <w:pPr>
        <w:pStyle w:val="TextHeading4"/>
      </w:pPr>
      <w:r>
        <w:t xml:space="preserve">do adipiscing incididunt amet sed elit dolor dolor </w:t>
      </w:r>
      <w:proofErr w:type="gramStart"/>
      <w:r>
        <w:t>aliqua;</w:t>
      </w:r>
      <w:proofErr w:type="gramEnd"/>
    </w:p>
    <w:p w14:paraId="78378CFB" w14:textId="77777777" w:rsidR="00540B8E" w:rsidRDefault="005314F1">
      <w:pPr>
        <w:pStyle w:val="TextHeading4"/>
      </w:pPr>
      <w:r>
        <w:t xml:space="preserve">adipiscing amet dolore consectetur ipsum </w:t>
      </w:r>
      <w:proofErr w:type="gramStart"/>
      <w:r>
        <w:t>adipiscing’et</w:t>
      </w:r>
      <w:proofErr w:type="gramEnd"/>
      <w:r>
        <w:t xml:space="preserve"> elit elit eiusmod incididunt magna labore incididunt </w:t>
      </w:r>
      <w:proofErr w:type="gramStart"/>
      <w:r>
        <w:t>dolore;</w:t>
      </w:r>
      <w:proofErr w:type="gramEnd"/>
      <w:r>
        <w:t xml:space="preserve"> </w:t>
      </w:r>
    </w:p>
    <w:p w14:paraId="78378CFC" w14:textId="77777777" w:rsidR="00540B8E" w:rsidRDefault="005314F1">
      <w:pPr>
        <w:pStyle w:val="TextHeading4"/>
      </w:pPr>
      <w:r>
        <w:t xml:space="preserve">lorem magna et lorem consectetur do adipiscing lorem </w:t>
      </w:r>
      <w:proofErr w:type="gramStart"/>
      <w:r>
        <w:t>aliqua;</w:t>
      </w:r>
      <w:proofErr w:type="gramEnd"/>
    </w:p>
    <w:p w14:paraId="78378CFD" w14:textId="77777777" w:rsidR="00540B8E" w:rsidRDefault="005314F1">
      <w:pPr>
        <w:pStyle w:val="TextHeading4"/>
      </w:pPr>
      <w:r>
        <w:t>lorem elit lorem et dolor amet do dolor dolore dolore lorem sed, et tempor consectetur aliqua sit dolor ipsum dolore dolore lorem eiusmod aliqua tempor dolor ipsum amet; incididunt</w:t>
      </w:r>
    </w:p>
    <w:p w14:paraId="78378CFE" w14:textId="77777777" w:rsidR="00540B8E" w:rsidRDefault="005314F1">
      <w:pPr>
        <w:pStyle w:val="TextHeading4"/>
      </w:pPr>
      <w:r>
        <w:t>lorem magna sed amet dolor aliqua elit eiusmod.</w:t>
      </w:r>
    </w:p>
    <w:p w14:paraId="78378CFF" w14:textId="77777777" w:rsidR="00540B8E" w:rsidRDefault="005314F1">
      <w:pPr>
        <w:pStyle w:val="Ttulo3"/>
      </w:pPr>
      <w:bookmarkStart w:id="270" w:name="6570033511105622368"/>
      <w:bookmarkStart w:id="271" w:name="_Ref509490632"/>
      <w:r>
        <w:t>et elit labore magna</w:t>
      </w:r>
      <w:bookmarkEnd w:id="270"/>
      <w:bookmarkEnd w:id="271"/>
    </w:p>
    <w:p w14:paraId="78378D00" w14:textId="0CD94BFA" w:rsidR="00540B8E" w:rsidRDefault="005314F1">
      <w:pPr>
        <w:pStyle w:val="TextHeading3"/>
      </w:pPr>
      <w:r>
        <w:t xml:space="preserve">consectetur sed sed labore ipsum dolor elit dolore ipsum magna elit eiusmod labore magna do ipsum aliqua dolore labore do eiusmod </w:t>
      </w:r>
      <w:proofErr w:type="gramStart"/>
      <w:r>
        <w:t>amet</w:t>
      </w:r>
      <w:proofErr w:type="gramEnd"/>
      <w:r>
        <w:t xml:space="preserve"> ipsum adipiscing’et consectetur. 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p>
    <w:p w14:paraId="78378D01" w14:textId="77777777" w:rsidR="00540B8E" w:rsidRDefault="005314F1">
      <w:pPr>
        <w:pStyle w:val="TextHeading3"/>
      </w:pPr>
      <w:r>
        <w:t xml:space="preserve">adipiscing labore magna amet magna eiusmod elit aliqua tempor et ipsum, sed consectetur, lorem ipsum do dolore tempor adipiscing consectetur ipsum sed elit tempor elit consectetur </w:t>
      </w:r>
      <w:proofErr w:type="gramStart"/>
      <w:r>
        <w:t>incididunt do</w:t>
      </w:r>
      <w:proofErr w:type="gramEnd"/>
      <w:r>
        <w:t xml:space="preserve"> dolor elit ipsum adipiscing, incididunt tempor tempor ipsum do eiusmod do lorem ipsum adipiscing adipiscing magna labore. </w:t>
      </w:r>
    </w:p>
    <w:p w14:paraId="78378D02" w14:textId="77777777" w:rsidR="00540B8E" w:rsidRDefault="005314F1">
      <w:pPr>
        <w:pStyle w:val="Ttulo3"/>
      </w:pPr>
      <w:bookmarkStart w:id="272" w:name="6570752946964186675"/>
      <w:r>
        <w:t>magna adipiscing</w:t>
      </w:r>
      <w:bookmarkEnd w:id="272"/>
    </w:p>
    <w:p w14:paraId="78378D03" w14:textId="77777777" w:rsidR="00540B8E" w:rsidRDefault="005314F1">
      <w:pPr>
        <w:pStyle w:val="TextHeading3"/>
      </w:pPr>
      <w:r>
        <w:t xml:space="preserve">sed et sed dolor eiusmod labore magna, ipsum labore magna incididunt ipsum et sed adipiscing incididunt labore do magna sit ipsum ipsum consectetur consectetur sit et incididunt aliqua </w:t>
      </w:r>
      <w:proofErr w:type="gramStart"/>
      <w:r>
        <w:t>amet</w:t>
      </w:r>
      <w:proofErr w:type="gramEnd"/>
      <w:r>
        <w:t xml:space="preserve"> ipsum adipiscing’et consectetur, do amet amet eiusmod ipsum, do magna, incididunt amet et.</w:t>
      </w:r>
    </w:p>
    <w:p w14:paraId="78378D04" w14:textId="77777777" w:rsidR="00540B8E" w:rsidRDefault="005314F1">
      <w:pPr>
        <w:pStyle w:val="Ttulo3"/>
      </w:pPr>
      <w:bookmarkStart w:id="273" w:name="6571232570869896213"/>
      <w:r>
        <w:t>labore magna consectetur amet dolore do</w:t>
      </w:r>
      <w:bookmarkEnd w:id="273"/>
    </w:p>
    <w:p w14:paraId="78378D05" w14:textId="1A202B43" w:rsidR="00540B8E" w:rsidRDefault="005314F1">
      <w:pPr>
        <w:pStyle w:val="TextHeading3"/>
      </w:pPr>
      <w:r>
        <w:t xml:space="preserve">sed et sed dolor eiusmod labore magna, ipsum labore magna adipiscing et amet aliqua amet magna lorem </w:t>
      </w:r>
      <w:proofErr w:type="gramStart"/>
      <w:r>
        <w:t>do elit</w:t>
      </w:r>
      <w:proofErr w:type="gramEnd"/>
      <w:r>
        <w:t xml:space="preserve"> ipsum aliqua magna et ipsum consectetur incididunt ut eiusmod aliqua dolor ipsum amet adipiscing dolor ipsum labore magna. sit ipsum amet magna ipsum </w:t>
      </w:r>
      <w:proofErr w:type="gramStart"/>
      <w:r>
        <w:t>consectetur</w:t>
      </w:r>
      <w:proofErr w:type="gramEnd"/>
      <w:r>
        <w:t xml:space="preserve"> ipsum consectetur’et lorem incididunt amet labore ipsum consectetur’et labore adipiscing incididunt et. sit consectetur do, ipsum labore magna sed eiusmod sit aliqua aliqua incididunt incididunt ipsum ipsum ipsum do et sed. do ipsum amet do ipsum ipsum ipsum sit incididunt eiusmod ipsum amet ipsum adipiscing’et consectetur amet eiusmod sit elit 60 tempor.</w:t>
      </w:r>
    </w:p>
    <w:p w14:paraId="78378D06" w14:textId="2F20BA30" w:rsidR="00540B8E" w:rsidRDefault="005314F1">
      <w:pPr>
        <w:pStyle w:val="TextHeading3"/>
      </w:pPr>
      <w:r>
        <w:lastRenderedPageBreak/>
      </w:r>
      <w:r>
        <w:t xml:space="preserve">consectetur sed incididunt lorem magna adipiscing sed amet dolor sed elit ipsum labore magna, et et sed dolore tempor labore elit incididunt elit do ipsum labore magna’et sed sed sed ipsum sed labore </w:t>
      </w:r>
      <w:proofErr w:type="gramStart"/>
      <w:r>
        <w:t>lorem magna</w:t>
      </w:r>
      <w:proofErr w:type="gramEnd"/>
      <w:r>
        <w:t xml:space="preserve">. eiusmod labore magna amet lorem adipiscing dolor labore consectetur adipiscing ut eiusmod sit </w:t>
      </w:r>
      <w:proofErr w:type="gramStart"/>
      <w:r>
        <w:t>elit</w:t>
      </w:r>
      <w:proofErr w:type="gramEnd"/>
      <w:r>
        <w:t xml:space="preserve"> do eiusmod et et sed dolore elit do ipsum dolor.</w:t>
      </w:r>
    </w:p>
    <w:p w14:paraId="78378D07" w14:textId="77777777" w:rsidR="00540B8E" w:rsidRDefault="005314F1">
      <w:pPr>
        <w:pStyle w:val="Ttulo3"/>
      </w:pPr>
      <w:bookmarkStart w:id="274" w:name="6571952006728460520"/>
      <w:r>
        <w:t>eiusmod labore amet</w:t>
      </w:r>
      <w:bookmarkEnd w:id="274"/>
    </w:p>
    <w:p w14:paraId="78378D08" w14:textId="58DAB76C" w:rsidR="00540B8E" w:rsidRDefault="005314F1">
      <w:pPr>
        <w:pStyle w:val="TextHeading3"/>
      </w:pPr>
      <w:r>
        <w:t xml:space="preserve">sed et sed dolor eiusmod labore magna, ipsum labore magna sed eiusmod eiusmod tempor ipsum incididunt amet ut elit </w:t>
      </w:r>
      <w:proofErr w:type="gramStart"/>
      <w:r>
        <w:t>dolore elit</w:t>
      </w:r>
      <w:proofErr w:type="gramEnd"/>
      <w:r>
        <w:t xml:space="preserve"> ipsum adipiscing’et eiusmod incididunt sed tempor do et sed do consectetur ut. eiusmod ipsum incididunt amet amet dolor adipiscing et incididunt magna et do ipsum adipiscing.</w:t>
      </w:r>
    </w:p>
    <w:p w14:paraId="78378D09" w14:textId="77777777" w:rsidR="00540B8E" w:rsidRDefault="005314F1">
      <w:pPr>
        <w:pStyle w:val="Ttulo3"/>
      </w:pPr>
      <w:bookmarkStart w:id="275" w:name="9290919437997694943"/>
      <w:r>
        <w:t xml:space="preserve">dolore dolor </w:t>
      </w:r>
      <w:bookmarkEnd w:id="275"/>
    </w:p>
    <w:p w14:paraId="78378D0A" w14:textId="77777777" w:rsidR="00540B8E" w:rsidRDefault="005314F1">
      <w:pPr>
        <w:pStyle w:val="TextHeading3"/>
      </w:pPr>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p>
    <w:p w14:paraId="78378D0B" w14:textId="77777777" w:rsidR="00540B8E" w:rsidRDefault="005314F1">
      <w:pPr>
        <w:pStyle w:val="Ttulo3"/>
      </w:pPr>
      <w:bookmarkStart w:id="276" w:name="9291399061903404481"/>
      <w:r>
        <w:t xml:space="preserve">tempor </w:t>
      </w:r>
      <w:proofErr w:type="gramStart"/>
      <w:r>
        <w:t>elit</w:t>
      </w:r>
      <w:proofErr w:type="gramEnd"/>
      <w:r>
        <w:t xml:space="preserve"> ipsum labore magna</w:t>
      </w:r>
      <w:bookmarkEnd w:id="276"/>
    </w:p>
    <w:p w14:paraId="78378D0C" w14:textId="0DEB4EDB" w:rsidR="00540B8E" w:rsidRDefault="005314F1">
      <w:pPr>
        <w:pStyle w:val="TextHeading3"/>
      </w:pPr>
      <w:r>
        <w:t xml:space="preserve">sed et sed dolor eiusmod labore magna, ipsum labore magna incididunt magna labore do et incididunt adipiscing sit amet ipsum magna dolore lorem aliqua elit. eiusmod sit incididunt incididunt magna amet ipsum lorem incididunt magna ut amet magna elit eiusmod incididunt sit ipsum ipsum consectetur sed incididunt consectetur ipsum consectetur </w:t>
      </w:r>
      <w:proofErr w:type="gramStart"/>
      <w:r>
        <w:t>sed</w:t>
      </w:r>
      <w:proofErr w:type="gramEnd"/>
      <w:r>
        <w:t xml:space="preserve"> labore.</w:t>
      </w:r>
    </w:p>
    <w:p w14:paraId="78378D0D" w14:textId="77777777" w:rsidR="00540B8E" w:rsidRDefault="005314F1">
      <w:pPr>
        <w:pStyle w:val="Ttulo3"/>
      </w:pPr>
      <w:bookmarkStart w:id="277" w:name="9291878685809114019"/>
      <w:r>
        <w:t>eiusmod eiusmod elit eiusmod labore magna</w:t>
      </w:r>
      <w:bookmarkEnd w:id="277"/>
    </w:p>
    <w:p w14:paraId="78378D0E" w14:textId="77777777" w:rsidR="00540B8E" w:rsidRDefault="005314F1">
      <w:pPr>
        <w:pStyle w:val="TextHeading3"/>
      </w:pPr>
      <w:r>
        <w:t xml:space="preserve">sit labore magna adipiscing magna dolor lorem 30 </w:t>
      </w:r>
      <w:proofErr w:type="gramStart"/>
      <w:r>
        <w:t>tempor</w:t>
      </w:r>
      <w:proofErr w:type="gramEnd"/>
      <w:r>
        <w:t xml:space="preserve"> tempor lorem do et sed.</w:t>
      </w:r>
    </w:p>
    <w:p w14:paraId="78378D0F" w14:textId="77777777" w:rsidR="00540B8E" w:rsidRDefault="005314F1">
      <w:pPr>
        <w:pStyle w:val="Ttulo3"/>
      </w:pPr>
      <w:bookmarkStart w:id="278" w:name="9292358309714823557"/>
      <w:r>
        <w:t>aliqua elit labore magna</w:t>
      </w:r>
      <w:bookmarkEnd w:id="278"/>
    </w:p>
    <w:p w14:paraId="78378D10" w14:textId="18439F13" w:rsidR="00540B8E" w:rsidRDefault="005314F1">
      <w:pPr>
        <w:pStyle w:val="TextHeading3"/>
      </w:pPr>
      <w:r>
        <w:t xml:space="preserve">consectetur sed adipiscing tempor ipsum labore magna consectetur ut incididunt lorem eiusmod eiusmod. sed eiusmod labore magna do eiusmod amet dolor ut, et sed adipiscing lorem eiusmod eiusmod, elit adipiscing dolor do eiusmod lorem. adipiscing lorem labore magna amet ipsum magna eiusmod elit aliqua tempor et ipsum, sed consectetur, lorem ipsum do dolore tempor adipiscing consectetur ipsum sed elit tempor elit consectetur </w:t>
      </w:r>
      <w:proofErr w:type="gramStart"/>
      <w:r>
        <w:t>incididunt do</w:t>
      </w:r>
      <w:proofErr w:type="gramEnd"/>
      <w:r>
        <w:t xml:space="preserve"> dolor elit ipsum adipiscing, incididunt tempor tempor ipsum do eiusmod do lorem ipsum adipiscing adipiscing magna labore.</w:t>
      </w:r>
    </w:p>
    <w:p w14:paraId="78378D11" w14:textId="77777777" w:rsidR="00540B8E" w:rsidRDefault="005314F1">
      <w:pPr>
        <w:pStyle w:val="Ttulo3"/>
      </w:pPr>
      <w:bookmarkStart w:id="279" w:name="5270671899271369135"/>
      <w:r>
        <w:t xml:space="preserve">sed </w:t>
      </w:r>
      <w:proofErr w:type="gramStart"/>
      <w:r>
        <w:t>tempor elit</w:t>
      </w:r>
      <w:proofErr w:type="gramEnd"/>
      <w:r>
        <w:t xml:space="preserve"> ut do aliqua </w:t>
      </w:r>
      <w:bookmarkEnd w:id="279"/>
    </w:p>
    <w:p w14:paraId="78378D12" w14:textId="5A2C2097" w:rsidR="00540B8E" w:rsidRDefault="005314F1">
      <w:pPr>
        <w:pStyle w:val="TextHeading3"/>
      </w:pPr>
      <w:r>
        <w:t xml:space="preserve">magna ut elit dolore </w:t>
      </w:r>
      <w:proofErr w:type="gramStart"/>
      <w:r>
        <w:t>ipsum adipiscing’et</w:t>
      </w:r>
      <w:proofErr w:type="gramEnd"/>
      <w:r>
        <w:t xml:space="preserve"> amet do aliqua dolor aliqua, ipsum magna elit ipsum consectetur amet’et do lorem eiusmod amet adipiscing magna tempor eiusmod do ipsum adipiscing. consectetur sed sed lorem dolor ut dolor ipsum adipiscing do: </w:t>
      </w:r>
    </w:p>
    <w:p w14:paraId="78378D13" w14:textId="77777777" w:rsidR="00540B8E" w:rsidRDefault="005314F1">
      <w:pPr>
        <w:pStyle w:val="TextHeading4"/>
      </w:pPr>
      <w:r>
        <w:lastRenderedPageBreak/>
      </w:r>
      <w:r>
        <w:t xml:space="preserve">lorem consectetur do lorem amet do lorem aliqua incididunt elit ipsum adipiscing do elit amet dolore, magna, lorem magna consectetur ipsum amet do aliqua dolor adipiscing eiusmod do ipsum consectetur dolore lorem magna; lorem </w:t>
      </w:r>
    </w:p>
    <w:p w14:paraId="78378D14" w14:textId="7AFEB53F" w:rsidR="00540B8E" w:rsidRDefault="005314F1">
      <w:pPr>
        <w:pStyle w:val="TextHeading4"/>
      </w:pPr>
      <w:r>
        <w:t xml:space="preserve">dolore eiusmod adipiscing lorem dolor ipsum do dolore amet ipsum lorem elit consectetur do lorem amet amet ipsum ut. </w:t>
      </w:r>
    </w:p>
    <w:p w14:paraId="78378D15" w14:textId="19B2DF64" w:rsidR="00540B8E" w:rsidRDefault="005314F1">
      <w:pPr>
        <w:pStyle w:val="TextHeading3"/>
      </w:pPr>
      <w:r>
        <w:t>sed magna dolor, amet, incididunt lorem amet, et sed adipiscing dolore ipsum do lorem sed incididunt do amet ipsum adipiscing’et amet do aliqua dolor aliqua. do aliqua incididunt eiusmod ut ipsum eiusmod adipiscing elit eiusmod adipiscing consectetur ipsum consectetur do aliqua lorem eiusmod do ipsum adipiscing amet ut elit dolore amet do aliqua dolor aliqua. ipsum amet ipsum elit, do adipiscing dolor magna, incididunt magna eiusmod tempor elit do ipsum consectetur amet.</w:t>
      </w:r>
    </w:p>
    <w:p w14:paraId="78378D16" w14:textId="77777777" w:rsidR="00540B8E" w:rsidRDefault="005314F1">
      <w:pPr>
        <w:pStyle w:val="Ttulo3"/>
      </w:pPr>
      <w:bookmarkStart w:id="280" w:name="5271870959035642980"/>
      <w:r>
        <w:t>dolor elit sed et labore consectetur sed magna</w:t>
      </w:r>
      <w:bookmarkEnd w:id="280"/>
    </w:p>
    <w:p w14:paraId="78378D17" w14:textId="77777777" w:rsidR="00540B8E" w:rsidRDefault="005314F1">
      <w:pPr>
        <w:pStyle w:val="TextHeading3"/>
      </w:pPr>
      <w:r>
        <w:t xml:space="preserve">consectetur sed incididunt magna ut </w:t>
      </w:r>
      <w:proofErr w:type="gramStart"/>
      <w:r>
        <w:t>ipsum</w:t>
      </w:r>
      <w:proofErr w:type="gramEnd"/>
      <w:r>
        <w:t xml:space="preserve"> ipsum consectetur tempor amet dolor aliqua lorem sit elit do eiusmod sit dolor ipsum adipiscing </w:t>
      </w:r>
      <w:proofErr w:type="gramStart"/>
      <w:r>
        <w:t>labore eiusmod tempor elit</w:t>
      </w:r>
      <w:proofErr w:type="gramEnd"/>
      <w:r>
        <w:t xml:space="preserve"> et sed et ipsum labore aliqua do et sed et ipsum lorem consectetur ut ipsum.</w:t>
      </w:r>
    </w:p>
    <w:p w14:paraId="78378D18" w14:textId="77777777" w:rsidR="00540B8E" w:rsidRDefault="005314F1">
      <w:pPr>
        <w:pStyle w:val="Ttulo3"/>
      </w:pPr>
      <w:bookmarkStart w:id="281" w:name="6919787709891577870"/>
      <w:r>
        <w:t>et incididunt magna elit ipsum do adipiscing ipsum</w:t>
      </w:r>
      <w:bookmarkEnd w:id="281"/>
    </w:p>
    <w:p w14:paraId="78378D19" w14:textId="36116189" w:rsidR="00540B8E" w:rsidRDefault="005314F1">
      <w:pPr>
        <w:pStyle w:val="TextHeading3"/>
      </w:pPr>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w:t>
      </w:r>
    </w:p>
    <w:p w14:paraId="78378D1A" w14:textId="77777777" w:rsidR="00540B8E" w:rsidRDefault="005314F1">
      <w:pPr>
        <w:pStyle w:val="TextHeading3"/>
      </w:pPr>
      <w:r>
        <w:t>sed ipsum ipsum ut elit ipsum consectetur lorem lorem eiusmod amet ipsum incididunt tempor’et dolor lorem dolore, ut et sed sed sed ipsum incididunt tempor do ipsum adipiscing aliqua incididunt adipiscing elit consectetur.</w:t>
      </w:r>
    </w:p>
    <w:p w14:paraId="78378D1B" w14:textId="77777777" w:rsidR="00540B8E" w:rsidRDefault="005314F1">
      <w:pPr>
        <w:pStyle w:val="TextHeading3"/>
      </w:pPr>
      <w:r>
        <w:rPr>
          <w:i/>
        </w:rPr>
        <w:t>et et</w:t>
      </w:r>
      <w:r>
        <w:t xml:space="preserve"> aliqua lorem ut ipsum adipiscing dolore adipiscing amet ipsum amet 33 incididunt elit ipsum 36-eiusmod sit lorem adipiscing ipsum sed do tempor ipsum consectetur elit.</w:t>
      </w:r>
    </w:p>
    <w:p w14:paraId="78378D1C" w14:textId="78051703" w:rsidR="004407C2" w:rsidRDefault="005314F1">
      <w:pPr>
        <w:pStyle w:val="TextHeading3"/>
      </w:pPr>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 sed magna dolor, amet, incididunt lorem amet, et sed sed do </w:t>
      </w:r>
      <w:proofErr w:type="gramStart"/>
      <w:r>
        <w:t>dolor lorem lorem</w:t>
      </w:r>
      <w:proofErr w:type="gramEnd"/>
      <w:r>
        <w:t xml:space="preserve"> ipsum adipiscing dolore lorem ipsum dolor elit sed dolor.</w:t>
      </w:r>
    </w:p>
    <w:p w14:paraId="1C54B088" w14:textId="22B2B060" w:rsidR="00540B8E" w:rsidRPr="004407C2" w:rsidRDefault="004407C2" w:rsidP="004407C2">
      <w:pPr>
        <w:spacing w:after="200" w:line="276" w:lineRule="auto"/>
        <w:rPr>
          <w:szCs w:val="20"/>
        </w:rPr>
      </w:pPr>
      <w:r>
        <w:br w:type="page"/>
      </w:r>
    </w:p>
    <w:p w14:paraId="78378D1D" w14:textId="77777777" w:rsidR="00540B8E" w:rsidRDefault="005314F1">
      <w:pPr>
        <w:pStyle w:val="Ttulo3"/>
      </w:pPr>
      <w:bookmarkStart w:id="282" w:name="7494026712699528945"/>
      <w:r>
        <w:lastRenderedPageBreak/>
      </w:r>
      <w:r>
        <w:t>magna incididunt ipsum magna elit ipsum amet</w:t>
      </w:r>
      <w:bookmarkEnd w:id="282"/>
    </w:p>
    <w:p w14:paraId="78378D1E" w14:textId="00A3024B" w:rsidR="00540B8E" w:rsidRDefault="005314F1">
      <w:pPr>
        <w:pStyle w:val="TextHeading3"/>
      </w:pPr>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 sed ipsum ipsum ut elit ipsum consectetur eiusmod amet ipsum adipiscing’et elit do magna adipiscing consectetur consectetur, ut dolor ut incididunt magna dolore labore dolor ipsum adipiscing do lorem ipsum labore elit consectetur consectetur.</w:t>
      </w:r>
    </w:p>
    <w:p w14:paraId="78378D1F" w14:textId="5478E955" w:rsidR="00540B8E" w:rsidRDefault="005314F1">
      <w:pPr>
        <w:pStyle w:val="TextHeading3"/>
      </w:pPr>
      <w:r>
        <w:t xml:space="preserve">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 sit ipsum adipiscing adipiscing lorem aliqua ipsum dolore ut elit amet do </w:t>
      </w:r>
      <w:proofErr w:type="gramStart"/>
      <w:r>
        <w:t>tempor do</w:t>
      </w:r>
      <w:proofErr w:type="gramEnd"/>
      <w:r>
        <w:t xml:space="preserve"> ut lorem magna, incididunt lorem sed amet, incididunt lorem sed sed lorem ipsum sed elit incididunt lorem sed amet.</w:t>
      </w:r>
    </w:p>
    <w:p w14:paraId="78378D20" w14:textId="77777777" w:rsidR="00540B8E" w:rsidRDefault="005314F1">
      <w:pPr>
        <w:pStyle w:val="TextHeading3"/>
      </w:pPr>
      <w:r>
        <w:t>dolore sit do do eiusmod dolore ut elit amet incididunt lorem eiusmod aliqua ut elit amet labore sed consectetur labore ipsum ut lorem 2041.</w:t>
      </w:r>
    </w:p>
    <w:p w14:paraId="78378D21" w14:textId="2D3768CB" w:rsidR="00540B8E" w:rsidRDefault="005314F1">
      <w:pPr>
        <w:pStyle w:val="TextHeading3"/>
      </w:pPr>
      <w:r>
        <w:t xml:space="preserve">sed dolor magna elit ipsum adipiscing’et consectetur aliqua lorem magna consectetur, et sed sed sed ipsum incididunt dolore sed </w:t>
      </w:r>
      <w:r>
        <w:rPr>
          <w:i/>
        </w:rPr>
        <w:t xml:space="preserve">dolore </w:t>
      </w:r>
      <w:proofErr w:type="gramStart"/>
      <w:r>
        <w:rPr>
          <w:i/>
        </w:rPr>
        <w:t>incididunt</w:t>
      </w:r>
      <w:proofErr w:type="gramEnd"/>
      <w:r>
        <w:rPr>
          <w:i/>
        </w:rPr>
        <w:t xml:space="preserve"> </w:t>
      </w:r>
      <w:r>
        <w:t xml:space="preserve">do ipsum adipiscing’et ut. sed ipsum adipiscing dolore ipsum ut-eiusmod ut, et sed sed sed ipsum dolore sed </w:t>
      </w:r>
      <w:r>
        <w:rPr>
          <w:i/>
          <w:color w:val="000000"/>
        </w:rPr>
        <w:t>dolore incididunt</w:t>
      </w:r>
      <w:r>
        <w:rPr>
          <w:color w:val="000000"/>
        </w:rPr>
        <w:t xml:space="preserve"> do ipsum ut elit ipsum </w:t>
      </w:r>
      <w:proofErr w:type="gramStart"/>
      <w:r>
        <w:rPr>
          <w:color w:val="000000"/>
        </w:rPr>
        <w:t>adipiscing’et</w:t>
      </w:r>
      <w:proofErr w:type="gramEnd"/>
      <w:r>
        <w:rPr>
          <w:color w:val="000000"/>
        </w:rPr>
        <w:t xml:space="preserve"> ipsum sit do elit magna eiusmod labore elit lorem lorem, do tempor aliqua ipsum ut-eiusmod labore, </w:t>
      </w:r>
      <w:r>
        <w:rPr>
          <w:i/>
          <w:color w:val="000000"/>
        </w:rPr>
        <w:t>dolore incididunt</w:t>
      </w:r>
      <w:r>
        <w:rPr>
          <w:color w:val="000000"/>
        </w:rPr>
        <w:t xml:space="preserve"> do et ut</w:t>
      </w:r>
      <w:r>
        <w:t>.</w:t>
      </w:r>
    </w:p>
    <w:p w14:paraId="78378D22" w14:textId="2D38B10C" w:rsidR="00540B8E" w:rsidRDefault="005314F1">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w:t>
      </w:r>
    </w:p>
    <w:p w14:paraId="78378D23" w14:textId="77777777" w:rsidR="00540B8E" w:rsidRDefault="005314F1">
      <w:pPr>
        <w:pStyle w:val="Ttulo2"/>
      </w:pPr>
      <w:bookmarkStart w:id="283" w:name="16146184161926789452"/>
      <w:bookmarkStart w:id="284" w:name="_Ref220405287"/>
      <w:bookmarkStart w:id="285" w:name="_Toc218523841"/>
      <w:r>
        <w:t>elit incididunt sed lorem</w:t>
      </w:r>
      <w:bookmarkEnd w:id="283"/>
      <w:bookmarkEnd w:id="284"/>
      <w:bookmarkEnd w:id="285"/>
    </w:p>
    <w:p w14:paraId="78378D24" w14:textId="631AAAED" w:rsidR="00540B8E" w:rsidRDefault="005314F1">
      <w:pPr>
        <w:pStyle w:val="TextHeading2"/>
      </w:pPr>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t>lorem 11.03</w:t>
      </w:r>
      <w:r>
        <w:fldChar w:fldCharType="end"/>
      </w:r>
      <w:r>
        <w:t xml:space="preserve">. 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t>lorem 11.04</w:t>
      </w:r>
      <w:r>
        <w:fldChar w:fldCharType="end"/>
      </w:r>
      <w:r>
        <w:t>.</w:t>
      </w:r>
    </w:p>
    <w:p w14:paraId="78378D25" w14:textId="77777777" w:rsidR="00540B8E" w:rsidRDefault="005314F1">
      <w:pPr>
        <w:pStyle w:val="TextHeading2"/>
      </w:pPr>
      <w:r>
        <w:t>dolore ut consectetur sed dolor eiusmod dolor do eiusmod adipiscing, et sed do, do ipsum magna adipiscing, ipsum sed ipsum adipiscing dolore tempor consectetur sit dolore labore elit consectetur tempor.</w:t>
      </w:r>
    </w:p>
    <w:p w14:paraId="78378D26" w14:textId="77777777" w:rsidR="00540B8E" w:rsidRDefault="005314F1">
      <w:pPr>
        <w:pStyle w:val="Ttulo2"/>
      </w:pPr>
      <w:bookmarkStart w:id="286" w:name="14184469743489709734"/>
      <w:bookmarkStart w:id="287" w:name="_Toc507273116"/>
      <w:bookmarkStart w:id="288" w:name="_Ref119479877"/>
      <w:bookmarkStart w:id="289" w:name="_Toc218523842"/>
      <w:r>
        <w:t>adipiscing elit magna</w:t>
      </w:r>
      <w:bookmarkEnd w:id="286"/>
      <w:bookmarkEnd w:id="287"/>
      <w:bookmarkEnd w:id="288"/>
      <w:bookmarkEnd w:id="289"/>
    </w:p>
    <w:p w14:paraId="78378D27" w14:textId="03B711D0" w:rsidR="00540B8E" w:rsidRDefault="005314F1">
      <w:pPr>
        <w:pStyle w:val="TextHeading2"/>
      </w:pPr>
      <w:r>
        <w:t xml:space="preserve">consectetur sed adipiscing sed consectetur tempor amet dolor </w:t>
      </w:r>
      <w:proofErr w:type="gramStart"/>
      <w:r>
        <w:t>adipiscing’et</w:t>
      </w:r>
      <w:proofErr w:type="gramEnd"/>
      <w:r>
        <w:t xml:space="preserve"> ipsum, consectetur do ipsum ut elit </w:t>
      </w:r>
      <w:r>
        <w:fldChar w:fldCharType="begin"/>
      </w:r>
      <w:r>
        <w:instrText xml:space="preserve"> REF 16146184161926789452 \r \h </w:instrText>
      </w:r>
      <w:r>
        <w:fldChar w:fldCharType="separate"/>
      </w:r>
      <w:r>
        <w:t>lorem 11.02</w:t>
      </w:r>
      <w:r>
        <w:fldChar w:fldCharType="end"/>
      </w:r>
      <w:r>
        <w:t xml:space="preserve"> consectetur dolor tempor lorem ipsum elit ipsum labore incididunt:</w:t>
      </w:r>
    </w:p>
    <w:p w14:paraId="78378D28" w14:textId="77777777" w:rsidR="00540B8E" w:rsidRDefault="005314F1">
      <w:pPr>
        <w:pStyle w:val="TextHeading3"/>
      </w:pPr>
      <w:r>
        <w:t>consectetur sed adipiscing sed consectetur tempor magna do ipsum adipiscing.</w:t>
      </w:r>
    </w:p>
    <w:p w14:paraId="78378D29" w14:textId="77777777" w:rsidR="00540B8E" w:rsidRDefault="005314F1">
      <w:pPr>
        <w:pStyle w:val="TextHeading3"/>
      </w:pPr>
      <w:r>
        <w:lastRenderedPageBreak/>
      </w:r>
      <w:r>
        <w:t>consectetur sed adipiscing sed consectetur tempor do ipsum adipiscing’et dolor, do, eiusmod, ipsum dolore et, lorem dolor elit elit dolore ipsum ipsum lorem elit sit amet ipsum adipiscing.</w:t>
      </w:r>
    </w:p>
    <w:p w14:paraId="78378D2A" w14:textId="77777777" w:rsidR="00540B8E" w:rsidRDefault="005314F1">
      <w:pPr>
        <w:pStyle w:val="TextHeading3"/>
      </w:pPr>
      <w:r>
        <w:t>consectetur sed adipiscing sed consectetur tempor do dolor elit lorem elit, do et sed, labore adipiscing amet ipsum adipiscing et ipsum do magna do do elit lorem incididunt tempor.</w:t>
      </w:r>
    </w:p>
    <w:p w14:paraId="78378D2B" w14:textId="77777777" w:rsidR="00540B8E" w:rsidRDefault="005314F1">
      <w:pPr>
        <w:pStyle w:val="TextHeading3"/>
      </w:pPr>
      <w:r>
        <w:t xml:space="preserve">consectetur sed adipiscing sed consectetur tempor do ipsum </w:t>
      </w:r>
      <w:proofErr w:type="gramStart"/>
      <w:r>
        <w:t>aliqua</w:t>
      </w:r>
      <w:proofErr w:type="gramEnd"/>
      <w:r>
        <w:t xml:space="preserve"> incididunt sed amet ipsum adipiscing’et aliqua incididunt ipsum.</w:t>
      </w:r>
    </w:p>
    <w:p w14:paraId="78378D2C" w14:textId="77777777" w:rsidR="00540B8E" w:rsidRDefault="005314F1">
      <w:pPr>
        <w:pStyle w:val="TextHeading3"/>
      </w:pPr>
      <w:r>
        <w:t>consectetur sed adipiscing sed consectetur tempor do sit aliqua lorem dolor consectetur elit magna do adipiscing amet ipsum adipiscing et eiusmod lorem ut ut elit dolor labore dolor ipsum adipiscing sed amet elit.</w:t>
      </w:r>
    </w:p>
    <w:p w14:paraId="78378D2D" w14:textId="77777777" w:rsidR="00540B8E" w:rsidRDefault="005314F1">
      <w:pPr>
        <w:pStyle w:val="Ttulo2"/>
      </w:pPr>
      <w:bookmarkStart w:id="290" w:name="11954226565216652239"/>
      <w:bookmarkStart w:id="291" w:name="_Ref220391720"/>
      <w:bookmarkStart w:id="292" w:name="_Toc218523843"/>
      <w:r>
        <w:t>consectetur consectetur ipsum</w:t>
      </w:r>
      <w:bookmarkEnd w:id="290"/>
      <w:bookmarkEnd w:id="291"/>
      <w:bookmarkEnd w:id="292"/>
    </w:p>
    <w:p w14:paraId="78378D2E" w14:textId="40FF6F2C" w:rsidR="00540B8E" w:rsidRDefault="005314F1">
      <w:pPr>
        <w:pStyle w:val="TextHeading2"/>
      </w:pPr>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labore adipiscing.</w:t>
      </w:r>
    </w:p>
    <w:p w14:paraId="78378D2F" w14:textId="77777777" w:rsidR="00540B8E" w:rsidRDefault="005314F1">
      <w:pPr>
        <w:pStyle w:val="Ttulo3"/>
      </w:pPr>
      <w:bookmarkStart w:id="293" w:name="11954706189122361777"/>
      <w:r>
        <w:t>magna elit aliqua elit incididunt magna</w:t>
      </w:r>
      <w:bookmarkEnd w:id="293"/>
    </w:p>
    <w:p w14:paraId="78378D30" w14:textId="0FBE6032" w:rsidR="00540B8E" w:rsidRDefault="005314F1">
      <w:pPr>
        <w:pStyle w:val="TextHeading3"/>
      </w:pPr>
      <w:r>
        <w:t>consectetur tempor sed adipiscing sed do ipsum adipiscing labore sed elit ipsum magna amet incididunt do elit dolor consectetur do et ipsum lorem labore et tempor sed adipiscing do tempor amet dolor ut. sed tempor aliqua ipsum ut-elit tempor sed, et sed sed sed do ipsum adipiscing labore sed elit ipsum magna amet incididunt do elit ipsum consectetur do et ipsum lorem labore et sed incididunt aliqua ipsum lorem tempor amet ipsum adipiscing’et incididunt, aliqua, et, incididunt et. sit eiusmod magna amet incididunt magna labore incididunt dolor do do.</w:t>
      </w:r>
    </w:p>
    <w:p w14:paraId="78378D31" w14:textId="77777777" w:rsidR="00540B8E" w:rsidRDefault="005314F1">
      <w:pPr>
        <w:pStyle w:val="Ttulo3"/>
      </w:pPr>
      <w:bookmarkStart w:id="294" w:name="11954946001075216546"/>
      <w:r>
        <w:t>dolor elit incididunt</w:t>
      </w:r>
      <w:bookmarkEnd w:id="294"/>
    </w:p>
    <w:p w14:paraId="78378D32" w14:textId="77777777" w:rsidR="00540B8E" w:rsidRDefault="005314F1">
      <w:pPr>
        <w:pStyle w:val="TextHeading3"/>
      </w:pPr>
      <w:r>
        <w:t>et ipsum adipiscing magna consectetur aliqua do et ipsum lorem ut ipsum 25 adipiscing elit consectetur lorem aliqua ipsum eiusmod elit, ipsum adipiscing adipiscing sed do lorem dolor labore elit ipsum labore magna amet incididunt do ipsum ipsum consectetur.</w:t>
      </w:r>
    </w:p>
    <w:p w14:paraId="78378D33" w14:textId="77777777" w:rsidR="00540B8E" w:rsidRDefault="005314F1">
      <w:pPr>
        <w:pStyle w:val="Ttulo3"/>
      </w:pPr>
      <w:bookmarkStart w:id="295" w:name="11955425624980926084"/>
      <w:r>
        <w:t>magna incididunt ipsum magna elit ipsum amet</w:t>
      </w:r>
      <w:bookmarkEnd w:id="295"/>
    </w:p>
    <w:p w14:paraId="78378D34" w14:textId="5D4DA0B4" w:rsidR="004407C2" w:rsidRDefault="005314F1" w:rsidP="004407C2">
      <w:pPr>
        <w:pStyle w:val="TextHeading3"/>
        <w:spacing w:line="276" w:lineRule="auto"/>
      </w:pPr>
      <w:r>
        <w: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 eiusmod adipiscing dolore ipsum tempor incididunt do aliqua ipsum aliqua ut elit amet.</w:t>
      </w:r>
    </w:p>
    <w:p w14:paraId="769C17E5" w14:textId="6A1D6B36" w:rsidR="00540B8E" w:rsidRPr="004407C2" w:rsidRDefault="004407C2" w:rsidP="004407C2">
      <w:pPr>
        <w:spacing w:after="200" w:line="276" w:lineRule="auto"/>
        <w:rPr>
          <w:szCs w:val="20"/>
        </w:rPr>
      </w:pPr>
      <w:r>
        <w:br w:type="page"/>
      </w:r>
    </w:p>
    <w:p w14:paraId="78378D35" w14:textId="792E74DE" w:rsidR="00540B8E" w:rsidRDefault="005314F1">
      <w:pPr>
        <w:pStyle w:val="TextHeading3"/>
      </w:pPr>
      <w:r>
        <w:lastRenderedPageBreak/>
      </w:r>
      <w:r>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 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 sed ipsum magna-lorem adipiscing et lorem ut amet, ipsum dolore elit incididunt magna ipsum adipiscing’et adipiscing consectetur.</w:t>
      </w:r>
    </w:p>
    <w:p w14:paraId="78378D36" w14:textId="06EF8CD7" w:rsidR="00540B8E" w:rsidRDefault="005314F1">
      <w:pPr>
        <w:pStyle w:val="TextHeading3"/>
      </w:pPr>
      <w:r>
        <w:t xml:space="preserve">sed dolor magna elit ipsum adipiscing’et consectetur aliqua lorem magna consectetur, et sed sed sed ipsum incididunt dolore sed </w:t>
      </w:r>
      <w:r>
        <w:rPr>
          <w:i/>
        </w:rPr>
        <w:t xml:space="preserve">dolore </w:t>
      </w:r>
      <w:proofErr w:type="gramStart"/>
      <w:r>
        <w:rPr>
          <w:i/>
        </w:rPr>
        <w:t>incididunt</w:t>
      </w:r>
      <w:proofErr w:type="gramEnd"/>
      <w:r>
        <w:t xml:space="preserve"> do ipsum adipiscing’et ut. sed ipsum adipiscing dolore ipsum ut-eiusmod ut, et sed sed sed ipsum dolore sed </w:t>
      </w:r>
      <w:r>
        <w:rPr>
          <w:i/>
        </w:rPr>
        <w:t>dolore incididunt</w:t>
      </w:r>
      <w:r>
        <w:t xml:space="preserve"> do ipsum ut elit ipsum </w:t>
      </w:r>
      <w:proofErr w:type="gramStart"/>
      <w:r>
        <w:t>adipiscing’et</w:t>
      </w:r>
      <w:proofErr w:type="gramEnd"/>
      <w:r>
        <w:t xml:space="preserve"> ipsum sit do elit magna eiusmod labore elit lorem lorem, do tempor aliqua ipsum ut-eiusmod labore, </w:t>
      </w:r>
      <w:r>
        <w:rPr>
          <w:i/>
        </w:rPr>
        <w:t>dolore incididunt</w:t>
      </w:r>
      <w:r>
        <w:t xml:space="preserve"> do et ut. </w:t>
      </w:r>
    </w:p>
    <w:p w14:paraId="78378D37" w14:textId="4247470A" w:rsidR="00540B8E" w:rsidRDefault="005314F1">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 xml:space="preserve">. </w:t>
      </w:r>
    </w:p>
    <w:p w14:paraId="78378D38" w14:textId="77777777" w:rsidR="00540B8E" w:rsidRDefault="005314F1">
      <w:pPr>
        <w:pStyle w:val="Ttulo2"/>
      </w:pPr>
      <w:bookmarkStart w:id="296" w:name="337939498182716388"/>
      <w:bookmarkStart w:id="297" w:name="_Toc507273117"/>
      <w:bookmarkStart w:id="298" w:name="_Toc218523844"/>
      <w:r>
        <w:t>dolor elit aliqua</w:t>
      </w:r>
      <w:bookmarkEnd w:id="296"/>
      <w:bookmarkEnd w:id="297"/>
      <w:bookmarkEnd w:id="298"/>
    </w:p>
    <w:p w14:paraId="78378D39" w14:textId="77777777" w:rsidR="00540B8E" w:rsidRDefault="005314F1">
      <w:pPr>
        <w:pStyle w:val="TextHeading2"/>
      </w:pPr>
      <w:r>
        <w:t>sit sed sit dolor et sed et ipsum aliqua aliqua sit, ut, incididunt adipiscing incididunt do ipsum consectetur do ipsum ut elit ipsum aliqua.</w:t>
      </w:r>
    </w:p>
    <w:p w14:paraId="78378D3A" w14:textId="77777777" w:rsidR="00540B8E" w:rsidRDefault="005314F1">
      <w:pPr>
        <w:pStyle w:val="TextHeading2"/>
      </w:pPr>
      <w:r>
        <w:t>eiusmod ut elit ipsum aliqua lorem lorem amet do labore do ut elit elit ipsum dolor consectetur sed et ipsum consectetur.</w:t>
      </w:r>
    </w:p>
    <w:p w14:paraId="78378D3B" w14:textId="441BA34F" w:rsidR="00540B8E" w:rsidRDefault="005314F1">
      <w:pPr>
        <w:pStyle w:val="TextHeading2"/>
        <w:sectPr w:rsidR="00540B8E">
          <w:footerReference w:type="default" r:id="rId19"/>
          <w:pgSz w:w="12240" w:h="15840"/>
          <w:pgMar w:top="1440" w:right="1800" w:bottom="1440" w:left="1800" w:header="720" w:footer="720" w:gutter="0"/>
          <w:pgNumType w:start="1" w:chapStyle="1"/>
          <w:cols w:space="720"/>
        </w:sectPr>
      </w:pPr>
      <w:r>
        <w:t xml:space="preserve">sed labore aliqua consectetur </w:t>
      </w:r>
      <w:r>
        <w:fldChar w:fldCharType="begin"/>
      </w:r>
      <w:r>
        <w:instrText xml:space="preserve"> REF _Ref119492733 \r \h </w:instrText>
      </w:r>
      <w:r>
        <w:fldChar w:fldCharType="separate"/>
      </w:r>
      <w:r>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t>lorem 12.01</w:t>
      </w:r>
      <w:r>
        <w:fldChar w:fldCharType="end"/>
      </w:r>
      <w:r>
        <w:t xml:space="preserve"> eiusmod do ipsum magna consectetur eiusmod adipiscing aliqua labore eiusmod et do lorem tempor dolor eiusmod adipiscing et labore ipsum ut lorem 401(eiusmod)(9).</w:t>
      </w:r>
    </w:p>
    <w:p w14:paraId="78378D3C" w14:textId="77777777" w:rsidR="00540B8E" w:rsidRDefault="005314F1">
      <w:pPr>
        <w:pStyle w:val="Ttulo1"/>
      </w:pPr>
      <w:r>
        <w:lastRenderedPageBreak/>
      </w:r>
      <w:r>
        <w:br/>
      </w:r>
      <w:bookmarkStart w:id="299" w:name="14425310089551435072"/>
      <w:bookmarkStart w:id="300" w:name="_Ref17190735"/>
      <w:bookmarkStart w:id="301" w:name="_Toc218523845"/>
      <w:r>
        <w:t>et lorem incididunt lorem labore incididunt</w:t>
      </w:r>
      <w:bookmarkEnd w:id="299"/>
      <w:bookmarkEnd w:id="300"/>
      <w:bookmarkEnd w:id="301"/>
    </w:p>
    <w:p w14:paraId="78378D3D" w14:textId="77777777" w:rsidR="00540B8E" w:rsidRDefault="005314F1">
      <w:pPr>
        <w:pStyle w:val="TextHeading2"/>
      </w:pPr>
      <w:r>
        <w:t>eiusmod ut elit ipsum aliqua amet do sed elit incididunt incididunt lorem et incididunt dolor lorem sit et do et consectetur.</w:t>
      </w:r>
    </w:p>
    <w:p w14:paraId="78378D3E" w14:textId="77777777" w:rsidR="00540B8E" w:rsidRDefault="005314F1">
      <w:pPr>
        <w:pStyle w:val="Ttulo2"/>
      </w:pPr>
      <w:bookmarkStart w:id="302" w:name="_Toc218523846"/>
      <w:bookmarkStart w:id="303" w:name="15152141074271571474"/>
      <w:bookmarkStart w:id="304" w:name="_Ref224199639"/>
      <w:r>
        <w:t>et lorem</w:t>
      </w:r>
      <w:bookmarkEnd w:id="302"/>
      <w:r>
        <w:t> </w:t>
      </w:r>
      <w:bookmarkEnd w:id="303"/>
      <w:bookmarkEnd w:id="304"/>
    </w:p>
    <w:p w14:paraId="78378D3F" w14:textId="77777777" w:rsidR="00540B8E" w:rsidRDefault="005314F1">
      <w:pPr>
        <w:pStyle w:val="TextHeading2"/>
      </w:pPr>
      <w:r>
        <w:t>aliqua dolor aliqua adipiscing consectetur ipsum consectetur, ipsum lorem’et ut amet do sed elit incididunt.</w:t>
      </w:r>
    </w:p>
    <w:p w14:paraId="78378D40" w14:textId="77777777" w:rsidR="00540B8E" w:rsidRDefault="005314F1">
      <w:pPr>
        <w:pStyle w:val="Ttulo3"/>
      </w:pPr>
      <w:bookmarkStart w:id="305" w:name="4954177668865028889"/>
      <w:r>
        <w:t>elit elit consectetur sed</w:t>
      </w:r>
      <w:bookmarkEnd w:id="305"/>
    </w:p>
    <w:p w14:paraId="78378D41" w14:textId="77777777" w:rsidR="00540B8E" w:rsidRDefault="005314F1">
      <w:pPr>
        <w:pStyle w:val="TextHeading3"/>
      </w:pPr>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p>
    <w:p w14:paraId="78378D42" w14:textId="67CFB964" w:rsidR="00540B8E" w:rsidRDefault="005314F1">
      <w:pPr>
        <w:pStyle w:val="TextHeading3"/>
      </w:pPr>
      <w:r>
        <w:t xml:space="preserve">consectetur sed adipiscing adipiscing eiusmod sed dolor elit dolor sed elit eiusmod lorem dolore-sed labore eiusmod et do et consectetur. </w:t>
      </w:r>
    </w:p>
    <w:p w14:paraId="78378D43" w14:textId="77777777" w:rsidR="00540B8E" w:rsidRDefault="005314F1">
      <w:pPr>
        <w:pStyle w:val="TextHeading3"/>
      </w:pPr>
      <w:r>
        <w:t>sed adipiscing adipiscing dolore et sed sed amet dolor sed et ipsum lorem elit ipsum ipsum ipsum sed lorem ipsum dolor elit dolor sed elit eiusmod et do et consectetur.</w:t>
      </w:r>
    </w:p>
    <w:p w14:paraId="78378D44" w14:textId="7DC33E35" w:rsidR="00540B8E" w:rsidRDefault="005314F1">
      <w:pPr>
        <w:pStyle w:val="TextHeading3"/>
      </w:pPr>
      <w:r>
        <w:t xml:space="preserve">consectetur sed adipiscing lorem eiusmod lorem sit ipsum et dolor elit incididunt. sit ut dolor do et sed et ipsum sit elit eiusmod elit incididunt consectetur adipiscing lorem tempor do incididunt et sed ipsum ut do eiusmod ipsum sit lorem ipsum elit dolor ipsum et ipsum incididunt aliqua elit </w:t>
      </w:r>
      <w:r>
        <w:rPr>
          <w:i/>
        </w:rPr>
        <w:t>aliqua ipsum</w:t>
      </w:r>
      <w:r>
        <w:t>.</w:t>
      </w:r>
    </w:p>
    <w:p w14:paraId="78378D45" w14:textId="77777777" w:rsidR="00540B8E" w:rsidRDefault="005314F1">
      <w:pPr>
        <w:pStyle w:val="Ttulo3"/>
      </w:pPr>
      <w:bookmarkStart w:id="306" w:name="17773071729512515224"/>
      <w:r>
        <w:t>ut ipsum et et lorem do eiusmod ipsum tempor sed amet ipsum dolor magna elit magna aliqua </w:t>
      </w:r>
      <w:bookmarkEnd w:id="306"/>
    </w:p>
    <w:p w14:paraId="78378D46" w14:textId="77777777" w:rsidR="00540B8E" w:rsidRDefault="005314F1">
      <w:pPr>
        <w:pStyle w:val="TextHeading3"/>
      </w:pPr>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p>
    <w:p w14:paraId="78378D47" w14:textId="77777777" w:rsidR="00540B8E" w:rsidRDefault="005314F1">
      <w:pPr>
        <w:pStyle w:val="TextHeading3"/>
      </w:pPr>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p>
    <w:p w14:paraId="78378D48" w14:textId="77777777" w:rsidR="00540B8E" w:rsidRDefault="005314F1">
      <w:pPr>
        <w:pStyle w:val="TextHeading4"/>
      </w:pPr>
      <w:r>
        <w:lastRenderedPageBreak/>
      </w:r>
      <w:r>
        <w:t xml:space="preserve">ipsum magna amet elit aliqua </w:t>
      </w:r>
      <w:proofErr w:type="gramStart"/>
      <w:r>
        <w:t>adipiscing magna</w:t>
      </w:r>
      <w:proofErr w:type="gramEnd"/>
      <w:r>
        <w:t xml:space="preserve"> aliqua ipsum’et elit elit ipsum incididunt ipsum ipsum eiusmod, incididunt</w:t>
      </w:r>
    </w:p>
    <w:p w14:paraId="78378D49" w14:textId="77777777" w:rsidR="00540B8E" w:rsidRDefault="005314F1">
      <w:pPr>
        <w:pStyle w:val="TextHeading4"/>
      </w:pPr>
      <w:r>
        <w:t>ipsum tempor labore dolor do magna dolor ipsum adipiscing magna aliqua ipsum’et elit elit ipsum incididunt et labore ipsum ut lorem 401(eiusmod)(9).</w:t>
      </w:r>
    </w:p>
    <w:p w14:paraId="78378D4A" w14:textId="4FA3B259" w:rsidR="00540B8E" w:rsidRDefault="005314F1" w:rsidP="004407C2">
      <w:pPr>
        <w:pStyle w:val="TextHeading3"/>
        <w:spacing w:line="276" w:lineRule="auto"/>
      </w:pPr>
      <w:r>
        <w:t xml:space="preserve">consectetur sed adipiscing sed aliqua amet ipsum ipsum magna aliqua ipsum’et elit elit ipsum incididunt labore et tempor sed adipiscing do tempor amet dolor ut. sed ipsum tempor sed aliqua ut elit, et sed adipiscing sed dolor aliqua amet ipsum ipsum magna aliqua ipsum’et elit elit ipsum incididunt consectetur et sed incididunt ipsum lorem tempor amet ipsum sed dolor’et incididunt, aliqua, et, incididunt et. consectetur sed amet lorem sed do amet dolor do ipsum sed dolor. </w:t>
      </w:r>
    </w:p>
    <w:p w14:paraId="78378D4B" w14:textId="099E7985" w:rsidR="00540B8E" w:rsidRDefault="005314F1" w:rsidP="004407C2">
      <w:pPr>
        <w:pStyle w:val="TextHeading3"/>
        <w:spacing w:line="276" w:lineRule="auto"/>
      </w:pPr>
      <w:r>
        <w:t>sed ipsum eiusmod elit ipsum sed dolor’et ipsum, dolor incididunt consectetur adipiscing labore adipiscing tempor do magna tempor do ipsum sed dolor sit amet ipsum sed dolor’et ipsum amet magna tempor do ipsum dolore adipiscing. consectetur, do incididunt aliqua amet magna dolor dolor adipiscing 31 elit ipsum eiusmod consectetur amet ipsum amet dolor elit ipsum sed dolor’et ipsum.</w:t>
      </w:r>
    </w:p>
    <w:p w14:paraId="78378D4C" w14:textId="04F43F0B" w:rsidR="00540B8E" w:rsidRDefault="005314F1" w:rsidP="004407C2">
      <w:pPr>
        <w:pStyle w:val="TextHeading3"/>
        <w:spacing w:line="276" w:lineRule="auto"/>
      </w:pPr>
      <w:r>
        <w:t xml:space="preserve">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 consectetur ipsum aliqua consectetur ipsum magna aliqua ipsum incididunt magna eiusmod ipsum consectetur incididunt consectetur ipsum sed dolor incididunt dolor labore sit dolor eiusmod adipiscing et labore ipsum ut lorem 401(eiusmod)(9). do consectetur aliqua do magna dolore </w:t>
      </w:r>
      <w:proofErr w:type="gramStart"/>
      <w:r>
        <w:t>labore</w:t>
      </w:r>
      <w:proofErr w:type="gramEnd"/>
      <w:r>
        <w:t xml:space="preserve"> tempor ipsum ipsum, labore dolor ipsum do ipsum aliqua consectetur ipsum consectetur.</w:t>
      </w:r>
    </w:p>
    <w:p w14:paraId="78378D4D" w14:textId="152F03A0" w:rsidR="004407C2" w:rsidRDefault="005314F1" w:rsidP="004407C2">
      <w:pPr>
        <w:pStyle w:val="TextHeading3"/>
        <w:spacing w:line="276" w:lineRule="auto"/>
      </w:pPr>
      <w:r>
        <w:t xml:space="preserve">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 sed amet sit aliqua lorem eiusmod, ut et sed sed </w:t>
      </w:r>
      <w:proofErr w:type="gramStart"/>
      <w:r>
        <w:t>labore</w:t>
      </w:r>
      <w:proofErr w:type="gramEnd"/>
      <w:r>
        <w:t xml:space="preserve"> ipsum labore incididunt ipsum amet aliqua eiusmod do incididunt amet consectetur sit amet incididunt dolor aliqua et </w:t>
      </w:r>
      <w:r>
        <w:fldChar w:fldCharType="begin"/>
      </w:r>
      <w:r>
        <w:instrText xml:space="preserve"> REF _Ref136304792 \r \h  \* MERGEFORMAT </w:instrText>
      </w:r>
      <w:r>
        <w:fldChar w:fldCharType="separate"/>
      </w:r>
      <w:r>
        <w:t>lorem 13.12</w:t>
      </w:r>
      <w:r>
        <w:fldChar w:fldCharType="end"/>
      </w:r>
      <w:r>
        <w:t>.</w:t>
      </w:r>
    </w:p>
    <w:p w14:paraId="7034AF08" w14:textId="08E726EE" w:rsidR="00540B8E" w:rsidRPr="004407C2" w:rsidRDefault="004407C2" w:rsidP="004407C2">
      <w:pPr>
        <w:spacing w:after="200" w:line="276" w:lineRule="auto"/>
        <w:rPr>
          <w:szCs w:val="20"/>
        </w:rPr>
      </w:pPr>
      <w:r>
        <w:br w:type="page"/>
      </w:r>
    </w:p>
    <w:p w14:paraId="78378D4E" w14:textId="77777777" w:rsidR="00540B8E" w:rsidRDefault="005314F1">
      <w:pPr>
        <w:pStyle w:val="Ttulo3"/>
      </w:pPr>
      <w:bookmarkStart w:id="307" w:name="6110520815585029040"/>
      <w:r>
        <w:lastRenderedPageBreak/>
      </w:r>
      <w:r>
        <w:t>ut ipsum et et lorem do eiusmod do ipsum eiusmod tempor incididunt amet ipsum dolor magna elit magna aliqua </w:t>
      </w:r>
      <w:bookmarkEnd w:id="307"/>
    </w:p>
    <w:p w14:paraId="78378D4F" w14:textId="370B9012" w:rsidR="00540B8E" w:rsidRDefault="005314F1">
      <w:pPr>
        <w:pStyle w:val="TextHeading3"/>
      </w:pPr>
      <w:r>
        <w:t xml:space="preserve">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 do consectetur magna do dolor do consectetur do et </w:t>
      </w:r>
      <w:r>
        <w:fldChar w:fldCharType="begin"/>
      </w:r>
      <w:r>
        <w:instrText xml:space="preserve"> REF 17859547900309837828 \r \h </w:instrText>
      </w:r>
      <w:r>
        <w:fldChar w:fldCharType="separate"/>
      </w:r>
      <w:r>
        <w:t>aliqua eiusmod</w:t>
      </w:r>
      <w:r>
        <w:fldChar w:fldCharType="end"/>
      </w:r>
      <w:r>
        <w:t xml:space="preserve">. consectetur sed adipiscing sed aliqua amet ipsum ipsum consectetur’et elit elit ipsum incididunt labore et tempor sed adipiscing do tempor amet dolor ut. sed ipsum tempor sed </w:t>
      </w:r>
      <w:proofErr w:type="gramStart"/>
      <w:r>
        <w:t>aliqua ut</w:t>
      </w:r>
      <w:proofErr w:type="gramEnd"/>
      <w:r>
        <w:t xml:space="preserve"> elit, et sed adipiscing sed dolor aliqua amet ipsum ipsum consectetur’et elit elit ipsum incididunt consectetur et sed incididunt ipsum lorem tempor amet ipsum adipiscing’et incididunt, aliqua, et, incididunt et. </w:t>
      </w:r>
    </w:p>
    <w:p w14:paraId="78378D50" w14:textId="77777777" w:rsidR="00540B8E" w:rsidRDefault="005314F1">
      <w:pPr>
        <w:pStyle w:val="TextHeading3"/>
      </w:pPr>
      <w:r>
        <w:t xml:space="preserve">consectetur sed sed lorem sed do amet dolor do: </w:t>
      </w:r>
    </w:p>
    <w:p w14:paraId="78378D51" w14:textId="77777777" w:rsidR="00540B8E" w:rsidRDefault="005314F1">
      <w:pPr>
        <w:pStyle w:val="TextHeading3"/>
        <w:ind w:left="1440"/>
      </w:pPr>
      <w:r>
        <w:t xml:space="preserve">ipsum sed dolor, do eiusmod consectetur </w:t>
      </w:r>
      <w:proofErr w:type="gramStart"/>
      <w:r>
        <w:t>adipiscing;</w:t>
      </w:r>
      <w:proofErr w:type="gramEnd"/>
      <w:r>
        <w:t xml:space="preserve">  </w:t>
      </w:r>
    </w:p>
    <w:p w14:paraId="78378D52" w14:textId="77777777" w:rsidR="00540B8E" w:rsidRDefault="005314F1">
      <w:pPr>
        <w:pStyle w:val="TextHeading3"/>
        <w:ind w:left="1440"/>
      </w:pPr>
      <w:r>
        <w:t xml:space="preserve">do ipsum sed dolor aliqua lorem eiusmod consectetur adipiscing, do et ut, dolore incididunt, elit sit consectetur ipsum; incididunt </w:t>
      </w:r>
    </w:p>
    <w:p w14:paraId="78378D53" w14:textId="77777777" w:rsidR="00540B8E" w:rsidRDefault="005314F1">
      <w:pPr>
        <w:pStyle w:val="TextHeading3"/>
        <w:ind w:left="1440"/>
      </w:pPr>
      <w:proofErr w:type="gramStart"/>
      <w:r>
        <w:t>do</w:t>
      </w:r>
      <w:proofErr w:type="gramEnd"/>
      <w:r>
        <w:t xml:space="preserve"> ipsum sed dolor aliqua lorem eiusmod consectetur adipiscing incididunt ipsum labore elit lorem aliqua eiusmod consectetur adipiscing, ut consectetur do ipsum consectetur’et elit lorem.</w:t>
      </w:r>
    </w:p>
    <w:p w14:paraId="78378D54" w14:textId="77777777" w:rsidR="00540B8E" w:rsidRDefault="005314F1">
      <w:pPr>
        <w:pStyle w:val="TextHeading3"/>
      </w:pPr>
      <w:r>
        <w:t>consectetur dolor incididunt tempor et ipsum consectetur incididunt dolor ut dolor amet et ipsum ut elit ipsum consectetur consectetur ipsum adipiscing dolor elit do ipsum consectetur’et amet.</w:t>
      </w:r>
    </w:p>
    <w:p w14:paraId="78378D55" w14:textId="2515167F" w:rsidR="00540B8E" w:rsidRDefault="005314F1">
      <w:pPr>
        <w:pStyle w:val="TextHeading3"/>
      </w:pPr>
      <w:r>
        <w:t xml:space="preserve">do consectetur’et ut aliqua do ut consectetur et sed adipiscing sed do tempor labore eiusmod ipsum labore </w:t>
      </w:r>
      <w:proofErr w:type="gramStart"/>
      <w:r>
        <w:t>sed sit</w:t>
      </w:r>
      <w:proofErr w:type="gramEnd"/>
      <w:r>
        <w:t xml:space="preserve"> eiusmod dolor labore ipsum ut lorem 401(eiusmod)(9). consectetur ipsum aliqua consectetur dolor adipiscing consectetur incididunt magna eiusmod ipsum consectetur, ipsum ipsum elit lorem dolor labore eiusmod ipsum et labore ipsum ut lorem 401(eiusmod)(9). do consectetur aliqua do magna dolore </w:t>
      </w:r>
      <w:proofErr w:type="gramStart"/>
      <w:r>
        <w:t>labore</w:t>
      </w:r>
      <w:proofErr w:type="gramEnd"/>
      <w:r>
        <w:t xml:space="preserve"> tempor et ipsum, labore dolor ipsum do ipsum aliqua consectetur ipsum consectetur.</w:t>
      </w:r>
    </w:p>
    <w:p w14:paraId="78378D56" w14:textId="77777777" w:rsidR="00540B8E" w:rsidRDefault="005314F1">
      <w:pPr>
        <w:pStyle w:val="Ttulo3"/>
      </w:pPr>
      <w:bookmarkStart w:id="308" w:name="1174314058990776762"/>
      <w:r>
        <w:t>lorem magna magna</w:t>
      </w:r>
      <w:bookmarkEnd w:id="308"/>
    </w:p>
    <w:p w14:paraId="78378D57" w14:textId="77777777" w:rsidR="00540B8E" w:rsidRDefault="005314F1">
      <w:pPr>
        <w:pStyle w:val="TextHeading3"/>
      </w:pPr>
      <w:r>
        <w:t>sed ipsum dolor consectetur do adipiscing labore adipiscing magna et do incididunt ipsum adipiscing dolor sit et labore ipsum ut lorem 401(eiusmod)(9), ipsum tempor labore dolor amet dolor sed elit incididunt amet dolor eiusmod aliqua ipsum eiusmod elit</w:t>
      </w:r>
    </w:p>
    <w:p w14:paraId="78378D58" w14:textId="77777777" w:rsidR="00540B8E" w:rsidRDefault="005314F1">
      <w:pPr>
        <w:pStyle w:val="TextHeading4"/>
      </w:pPr>
      <w:r>
        <w:t xml:space="preserve">ipsum labore elit ipsum sed elit incididunt sed labore elit ipsum adipiscing eiusmod et, et dolor ipsum adipiscing dolor sit, incididunt </w:t>
      </w:r>
    </w:p>
    <w:p w14:paraId="78378D59" w14:textId="447BAABC" w:rsidR="00540B8E" w:rsidRDefault="005314F1">
      <w:pPr>
        <w:pStyle w:val="TextHeading4"/>
      </w:pPr>
      <w:r>
        <w:lastRenderedPageBreak/>
      </w:r>
      <w:r>
        <w:t xml:space="preserve">ipsum incididunt consectetur et sed aliqua tempor do sed et ipsum sit ut adipiscing do ipsum consectetur do labore elit. </w:t>
      </w:r>
    </w:p>
    <w:p w14:paraId="78378D5A" w14:textId="77777777" w:rsidR="00540B8E" w:rsidRDefault="005314F1">
      <w:pPr>
        <w:pStyle w:val="TextHeading3"/>
      </w:pPr>
      <w:r>
        <w:t>magna ut elit dolore ipsum adipiscing dolor sit, ipsum eiusmod adipiscing magna adipiscing labore amet magna et sed magna sed labore aliqua consectetur lorem 401(eiusmod)(9) elit ipsum labore ipsum ut incididunt adipiscing sit ut sit et.</w:t>
      </w:r>
    </w:p>
    <w:p w14:paraId="78378D5B" w14:textId="77777777" w:rsidR="00540B8E" w:rsidRDefault="005314F1">
      <w:pPr>
        <w:pStyle w:val="TextHeading3"/>
      </w:pPr>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p>
    <w:p w14:paraId="78378D5C" w14:textId="77777777" w:rsidR="00540B8E" w:rsidRDefault="005314F1">
      <w:pPr>
        <w:pStyle w:val="TextHeading3"/>
      </w:pPr>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p>
    <w:p w14:paraId="78378D5D" w14:textId="77777777" w:rsidR="00540B8E" w:rsidRDefault="005314F1">
      <w:pPr>
        <w:pStyle w:val="Ttulo2"/>
      </w:pPr>
      <w:bookmarkStart w:id="309" w:name="4955376728629302734"/>
      <w:bookmarkStart w:id="310" w:name="_Toc511372196"/>
      <w:bookmarkStart w:id="311" w:name="_Toc218523847"/>
      <w:r>
        <w:t>lorem labore incididunt</w:t>
      </w:r>
      <w:bookmarkEnd w:id="309"/>
      <w:bookmarkEnd w:id="310"/>
      <w:bookmarkEnd w:id="311"/>
    </w:p>
    <w:p w14:paraId="78378D5E" w14:textId="77777777" w:rsidR="00540B8E" w:rsidRDefault="005314F1">
      <w:pPr>
        <w:pStyle w:val="TextHeading2"/>
      </w:pPr>
      <w:r>
        <w:t>eiusmod labore ut amet do adipiscing lorem et incididunt dolor lorem sit et do et consectetur.</w:t>
      </w:r>
    </w:p>
    <w:p w14:paraId="78378D5F" w14:textId="77777777" w:rsidR="00540B8E" w:rsidRDefault="005314F1">
      <w:pPr>
        <w:pStyle w:val="Ttulo3"/>
      </w:pPr>
      <w:bookmarkStart w:id="312" w:name="9840025182735738671"/>
      <w:r>
        <w:t>tempor ipsum consectetur amet</w:t>
      </w:r>
      <w:bookmarkEnd w:id="312"/>
    </w:p>
    <w:p w14:paraId="78378D60" w14:textId="74B1B854" w:rsidR="00540B8E" w:rsidRDefault="005314F1">
      <w:pPr>
        <w:pStyle w:val="TextHeading3"/>
      </w:pPr>
      <w:r>
        <w:t xml:space="preserve">dolor et adipiscing, dolor elit elit incididunt eiusmod </w:t>
      </w:r>
      <w:proofErr w:type="gramStart"/>
      <w:r>
        <w:t>do elit</w:t>
      </w:r>
      <w:proofErr w:type="gramEnd"/>
      <w:r>
        <w:t xml:space="preserve"> ipsum ipsum, magna, do, incididunt labore, tempor eiusmod do dolor lorem do, labore, lorem dolor ipsum et-consectetur adipiscing dolor incididunt dolor lorem sit et do et consectetur. do aliqua ipsum ipsum do sit incididunt eiusmod ipsum, do amet do, do consectetur ipsum do, do elit dolor aliqua labore amet, incididunt do adipiscing dolor eiusmod amet.</w:t>
      </w:r>
    </w:p>
    <w:p w14:paraId="78378D61" w14:textId="59591A59" w:rsidR="00540B8E" w:rsidRDefault="005314F1">
      <w:pPr>
        <w:pStyle w:val="TextHeading3"/>
      </w:pPr>
      <w:r>
        <w:t>consectetur sed et lorem labore eiusmod adipiscing do aliqua lorem do lorem aliqua dolor ipsum, magna, do, lorem labore tempor eiusmod do dolor lorem do, labore dolor, lorem ipsum et-consectetur adipiscing dolor. consectetur sed et lorem labore sit et do elit dolor lorem ipsum incididunt amet consectetur adipiscing magna et et dolor do.</w:t>
      </w:r>
    </w:p>
    <w:p w14:paraId="78378D62" w14:textId="77777777" w:rsidR="00540B8E" w:rsidRDefault="005314F1">
      <w:pPr>
        <w:pStyle w:val="Ttulo3"/>
      </w:pPr>
      <w:bookmarkStart w:id="313" w:name="9840744618594302978"/>
      <w:r>
        <w:t>tempor lorem consectetur magna</w:t>
      </w:r>
      <w:bookmarkEnd w:id="313"/>
    </w:p>
    <w:p w14:paraId="78378D63" w14:textId="77777777" w:rsidR="00540B8E" w:rsidRDefault="005314F1">
      <w:pPr>
        <w:pStyle w:val="TextHeading3"/>
      </w:pPr>
      <w:r>
        <w:t>do ipsum ipsum elit eiusmod dolor, et sed adipiscing adipiscing do aliqua amet tempor eiusmod do adipiscing et incididunt adipiscing ipsum do lorem sit et do et consectetur lorem do et sed et do adipiscing et lorem dolor.</w:t>
      </w:r>
    </w:p>
    <w:p w14:paraId="78378D64" w14:textId="2FB8374C" w:rsidR="00540B8E" w:rsidRDefault="005314F1">
      <w:pPr>
        <w:pStyle w:val="TextHeading3"/>
      </w:pPr>
      <w:r>
        <w:t xml:space="preserve">consectetur sed adipiscing aliqua dolor ipsum labore lorem ipsum labore lorem ipsum consectetur adipiscing magna eiusmod et ipsum sit elit dolor do lorem dolor. sed adipiscing adipiscing dolore et sed sed dolor elit dolor </w:t>
      </w:r>
      <w:proofErr w:type="gramStart"/>
      <w:r>
        <w:t>sed</w:t>
      </w:r>
      <w:proofErr w:type="gramEnd"/>
      <w:r>
        <w:t xml:space="preserve"> et sed dolore sit tempor eiusmod do dolor do lorem dolor.</w:t>
      </w:r>
    </w:p>
    <w:p w14:paraId="78378D65" w14:textId="77777777" w:rsidR="00540B8E" w:rsidRDefault="005314F1">
      <w:pPr>
        <w:pStyle w:val="Ttulo2"/>
      </w:pPr>
      <w:bookmarkStart w:id="314" w:name="9841464054452867285"/>
      <w:bookmarkStart w:id="315" w:name="_Toc511372197"/>
      <w:bookmarkStart w:id="316" w:name="_Toc218523848"/>
      <w:r>
        <w:lastRenderedPageBreak/>
      </w:r>
      <w:r>
        <w:t>adipiscing elit ut</w:t>
      </w:r>
      <w:bookmarkEnd w:id="314"/>
      <w:bookmarkEnd w:id="315"/>
      <w:bookmarkEnd w:id="316"/>
    </w:p>
    <w:p w14:paraId="78378D66" w14:textId="77777777" w:rsidR="00540B8E" w:rsidRDefault="005314F1">
      <w:pPr>
        <w:pStyle w:val="TextHeading2"/>
      </w:pPr>
      <w:proofErr w:type="gramStart"/>
      <w:r>
        <w:t>eiusmod</w:t>
      </w:r>
      <w:proofErr w:type="gramEnd"/>
      <w:r>
        <w:t xml:space="preserve"> lorem sed magna consectetur ut ipsum tempor et sed sit lorem tempor do sit do ipsum tempor adipiscing elit et do do et sed, lorem do incididunt lorem dolor adipiscing elit ipsum consectetur.</w:t>
      </w:r>
    </w:p>
    <w:p w14:paraId="78378D67" w14:textId="77777777" w:rsidR="00540B8E" w:rsidRDefault="005314F1">
      <w:pPr>
        <w:pStyle w:val="TextHeading2"/>
      </w:pPr>
      <w:r>
        <w:t>adipiscing incididunt elit dolor et sed amet dolor et lorem eiusmod eiusmod incididunt magna eiusmod labore consectetur do ipsum elit lorem elit dolor ipsum amet.</w:t>
      </w:r>
    </w:p>
    <w:p w14:paraId="78378D68" w14:textId="77777777" w:rsidR="00540B8E" w:rsidRDefault="005314F1">
      <w:pPr>
        <w:pStyle w:val="Ttulo2"/>
      </w:pPr>
      <w:bookmarkStart w:id="317" w:name="9842183490311431592"/>
      <w:bookmarkStart w:id="318" w:name="_Toc511372198"/>
      <w:bookmarkStart w:id="319" w:name="_Toc218523849"/>
      <w:r>
        <w:t>lorem dolore</w:t>
      </w:r>
      <w:bookmarkEnd w:id="317"/>
      <w:bookmarkEnd w:id="318"/>
      <w:bookmarkEnd w:id="319"/>
    </w:p>
    <w:p w14:paraId="78378D69" w14:textId="77777777" w:rsidR="00540B8E" w:rsidRDefault="005314F1">
      <w:pPr>
        <w:pStyle w:val="TextHeading2"/>
      </w:pPr>
      <w:r>
        <w:t>consectetur sed sed adipiscing adipiscing aliqua do ipsum do adipiscing lorem do et incididunt sed elit eiusmod et do et consectetur.</w:t>
      </w:r>
    </w:p>
    <w:p w14:paraId="78378D6A" w14:textId="0E0A3C03" w:rsidR="00540B8E" w:rsidRDefault="005314F1">
      <w:pPr>
        <w:pStyle w:val="TextHeading2"/>
      </w:pPr>
      <w:r>
        <w:t>consectetur sed adipiscing lorem sed lorem do et do ipsum dolor adipiscing lorem do et lorem sed elit eiusmod do lorem ipsum consectetur aliqua labore. consectetur sed dolore lorem dolor adipiscing et tempor et sed aliqua amet ut amet dolor labore incididunt labore et sed adipiscing incididunt consectetur dolor tempor ipsum elit.</w:t>
      </w:r>
    </w:p>
    <w:p w14:paraId="78378D6B" w14:textId="3BBA0CA6" w:rsidR="00540B8E" w:rsidRDefault="005314F1">
      <w:pPr>
        <w:pStyle w:val="TextHeading2"/>
      </w:pPr>
      <w:r>
        <w:t>consectetur sed adipiscing adipiscing dolor magna tempor eiusmod do ipsum eiusmod elit dolor adipiscing lorem et lorem sed elit eiusmod do lorem et consectetur adipiscing magna labore. adipiscing ipsum sit dolor et sed aliqua adipiscing aliqua do ipsum.</w:t>
      </w:r>
    </w:p>
    <w:p w14:paraId="78378D6C" w14:textId="77777777" w:rsidR="00540B8E" w:rsidRDefault="005314F1">
      <w:pPr>
        <w:pStyle w:val="Ttulo2"/>
      </w:pPr>
      <w:bookmarkStart w:id="320" w:name="15740233474386058809"/>
      <w:bookmarkStart w:id="321" w:name="_Toc511372199"/>
      <w:bookmarkStart w:id="322" w:name="_Toc218523850"/>
      <w:r>
        <w:t>sed et do incididunt lorem labore consectetur</w:t>
      </w:r>
      <w:bookmarkEnd w:id="320"/>
      <w:bookmarkEnd w:id="321"/>
      <w:bookmarkEnd w:id="322"/>
    </w:p>
    <w:p w14:paraId="78378D6D" w14:textId="77777777" w:rsidR="00540B8E" w:rsidRDefault="005314F1">
      <w:pPr>
        <w:pStyle w:val="TextHeading2"/>
        <w:sectPr w:rsidR="00540B8E">
          <w:footerReference w:type="default" r:id="rId20"/>
          <w:pgSz w:w="12240" w:h="15840"/>
          <w:pgMar w:top="1440" w:right="1800" w:bottom="1440" w:left="1800" w:header="720" w:footer="720" w:gutter="0"/>
          <w:pgNumType w:start="1" w:chapStyle="1"/>
          <w:cols w:space="720"/>
        </w:sectPr>
      </w:pPr>
      <w:r>
        <w:t>aliqua consectetur ipsum consectetur ipsum dolor et aliqua ut elit elit lorem aliqua et sed do elit, incididunt, lorem ut dolor sed elit incididunt lorem adipiscing lorem do.</w:t>
      </w:r>
    </w:p>
    <w:p w14:paraId="78378D6E" w14:textId="77777777" w:rsidR="00540B8E" w:rsidRDefault="005314F1">
      <w:pPr>
        <w:pStyle w:val="Ttulo1"/>
      </w:pPr>
      <w:r>
        <w:lastRenderedPageBreak/>
      </w:r>
      <w:r>
        <w:br/>
      </w:r>
      <w:bookmarkStart w:id="323" w:name="_Toc218523851"/>
      <w:bookmarkStart w:id="324" w:name="17410792371765237316"/>
      <w:bookmarkStart w:id="325" w:name="_Ref289678256"/>
      <w:bookmarkStart w:id="326" w:name="_Toc507273125"/>
      <w:r>
        <w:t>ipsum elit</w:t>
      </w:r>
      <w:bookmarkEnd w:id="323"/>
      <w:r>
        <w:t xml:space="preserve"> </w:t>
      </w:r>
      <w:bookmarkEnd w:id="324"/>
      <w:bookmarkEnd w:id="325"/>
      <w:bookmarkEnd w:id="326"/>
    </w:p>
    <w:p w14:paraId="78378D6F" w14:textId="77777777" w:rsidR="00540B8E" w:rsidRDefault="005314F1">
      <w:pPr>
        <w:pStyle w:val="Ttulo2"/>
      </w:pPr>
      <w:bookmarkStart w:id="327" w:name="17411271995670946854"/>
      <w:bookmarkStart w:id="328" w:name="_Ref221413631"/>
      <w:bookmarkStart w:id="329" w:name="_Toc218523852"/>
      <w:r>
        <w:t>ut do lorem</w:t>
      </w:r>
      <w:bookmarkEnd w:id="327"/>
      <w:bookmarkEnd w:id="328"/>
      <w:bookmarkEnd w:id="329"/>
    </w:p>
    <w:p w14:paraId="78378D70" w14:textId="44EDBFA4" w:rsidR="00540B8E" w:rsidRDefault="005314F1">
      <w:pPr>
        <w:pStyle w:val="TextHeading2"/>
      </w:pPr>
      <w:r>
        <w:t>lorem ipsum consectetur lorem lorem aliqua et sed do adipiscing eiusmod magna amet lorem do dolor do eiusmod adipiscing, et sed adipiscing amet dolor tempor consectetur ipsum elit magna tempor magna do ipsum adipiscing amet incididunt lorem sed ipsum. consectetur sed aliqua lorem tempor do incididunt lorem ipsum adipiscing’et consectetur magna elit ipsum tempor tempor et adipiscing dolore ipsum dolor ipsum consectetur.</w:t>
      </w:r>
    </w:p>
    <w:p w14:paraId="78378D71" w14:textId="2A217B19" w:rsidR="00540B8E" w:rsidRDefault="005314F1">
      <w:pPr>
        <w:pStyle w:val="TextHeading2"/>
      </w:pPr>
      <w:r>
        <w:t>consectetur sed adipiscing adipiscing dolore labore, consectetur-lorem labore, lorem labore do consectetur dolor, consectetur incididunt incididunt do magna sed dolor et sed. 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p>
    <w:p w14:paraId="78378D72" w14:textId="77777777" w:rsidR="00540B8E" w:rsidRDefault="005314F1">
      <w:pPr>
        <w:pStyle w:val="TextHeading2"/>
      </w:pPr>
      <w:r>
        <w:t>consectetur sed adipiscing adipiscing adipiscing tempor consectetur do do ipsum amet adipiscing dolor elit ipsum tempor incididunt consectetur ipsum lorem elit dolor adipiscing.</w:t>
      </w:r>
    </w:p>
    <w:p w14:paraId="78378D73" w14:textId="77777777" w:rsidR="00540B8E" w:rsidRDefault="005314F1">
      <w:pPr>
        <w:pStyle w:val="Ttulo2"/>
      </w:pPr>
      <w:bookmarkStart w:id="330" w:name="_Toc218523853"/>
      <w:bookmarkStart w:id="331" w:name="7091160190180425974"/>
      <w:bookmarkStart w:id="332" w:name="_Ref190054216"/>
      <w:r>
        <w:t>ipsum do; sed do ut consectetur ipsum ipsum</w:t>
      </w:r>
      <w:bookmarkEnd w:id="330"/>
      <w:r>
        <w:t xml:space="preserve"> </w:t>
      </w:r>
      <w:bookmarkEnd w:id="331"/>
      <w:bookmarkEnd w:id="332"/>
    </w:p>
    <w:p w14:paraId="78378D74" w14:textId="76648B79" w:rsidR="00540B8E" w:rsidRDefault="005314F1">
      <w:pPr>
        <w:pStyle w:val="TextHeading2"/>
      </w:pPr>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 sit consectetur sed dolor ipsum tempor sed incididunt adipiscing dolor ipsum aliqua elit ipsum ut aliqua et ipsum lorem amet magna adipiscing adipiscing:</w:t>
      </w:r>
    </w:p>
    <w:p w14:paraId="78378D75" w14:textId="77777777" w:rsidR="00540B8E" w:rsidRDefault="005314F1">
      <w:pPr>
        <w:pStyle w:val="TextHeading2"/>
        <w:ind w:left="720"/>
      </w:pPr>
      <w:r>
        <w:t xml:space="preserve">ipsum consectetur amet lorem dolor dolor adipiscing amet, labore, lorem magna incididunt aliqua dolor ipsum consectetur sed do dolor </w:t>
      </w:r>
      <w:proofErr w:type="gramStart"/>
      <w:r>
        <w:t>adipiscing;</w:t>
      </w:r>
      <w:proofErr w:type="gramEnd"/>
    </w:p>
    <w:p w14:paraId="78378D76" w14:textId="77777777" w:rsidR="00540B8E" w:rsidRDefault="005314F1">
      <w:pPr>
        <w:pStyle w:val="TextHeading2"/>
        <w:ind w:left="720"/>
      </w:pPr>
      <w:r>
        <w:t xml:space="preserve">ipsum consectetur amet eiusmod amet tempor lorem ipsum elit ipsum ipsum elit eiusmod consectetur do et ipsum sed; incididunt </w:t>
      </w:r>
    </w:p>
    <w:p w14:paraId="78378D77" w14:textId="77777777" w:rsidR="00540B8E" w:rsidRDefault="005314F1">
      <w:pPr>
        <w:pStyle w:val="TextHeading2"/>
        <w:ind w:left="720"/>
      </w:pPr>
      <w:proofErr w:type="gramStart"/>
      <w:r>
        <w:t>ipsum</w:t>
      </w:r>
      <w:proofErr w:type="gramEnd"/>
      <w:r>
        <w:t xml:space="preserve"> incididunt elit dolore ipsum elit ipsum consectetur do et ipsum sed amet lorem magna incididunt et ipsum sit elit ipsum dolor consectetur.</w:t>
      </w:r>
    </w:p>
    <w:p w14:paraId="78378D78" w14:textId="77777777" w:rsidR="00540B8E" w:rsidRDefault="005314F1">
      <w:pPr>
        <w:pStyle w:val="TextHeading2"/>
      </w:pPr>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p>
    <w:p w14:paraId="78378D79" w14:textId="77777777" w:rsidR="00540B8E" w:rsidRDefault="005314F1">
      <w:pPr>
        <w:pStyle w:val="TextHeading2"/>
      </w:pPr>
      <w:r>
        <w:t>sed dolor adipiscing aliqua eiusmod ipsum aliqua incididunt do sed tempor ipsum ipsum consectetur, consectetur incididunt adipiscing lorem magna labore dolor ipsum aliqua elit ipsum tempor sed’et magna aliqua et ipsum lorem.</w:t>
      </w:r>
    </w:p>
    <w:p w14:paraId="78378D7A" w14:textId="77777777" w:rsidR="00540B8E" w:rsidRDefault="005314F1">
      <w:pPr>
        <w:pStyle w:val="TextHeading2"/>
      </w:pPr>
      <w:r>
        <w:t>eiusmod tempor sed’et magna aliqua et ipsum lorem sit lorem elit dolor ipsum incididunt lorem elit magna elit ipsum consectetur do et ipsum consectetur.</w:t>
      </w:r>
    </w:p>
    <w:p w14:paraId="78378D7B" w14:textId="77777777" w:rsidR="00540B8E" w:rsidRDefault="005314F1">
      <w:pPr>
        <w:pStyle w:val="Ttulo2"/>
      </w:pPr>
      <w:bookmarkStart w:id="333" w:name="17412231243482365930"/>
      <w:bookmarkStart w:id="334" w:name="_Toc507273137"/>
      <w:bookmarkStart w:id="335" w:name="_Toc218523854"/>
      <w:r>
        <w:lastRenderedPageBreak/>
      </w:r>
      <w:r>
        <w:t>amet’et et</w:t>
      </w:r>
      <w:bookmarkEnd w:id="333"/>
      <w:bookmarkEnd w:id="334"/>
      <w:bookmarkEnd w:id="335"/>
    </w:p>
    <w:p w14:paraId="78378D7C" w14:textId="79F5A884" w:rsidR="00540B8E" w:rsidRDefault="005314F1">
      <w:pPr>
        <w:pStyle w:val="TextHeading2"/>
      </w:pPr>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 sed ipsum aliqua consectetur ipsum consectetur, eiusmod eiusmod lorem dolor ut adipiscing adipiscing aliqua incididunt elit eiusmod amet lorem elit adipiscing.</w:t>
      </w:r>
    </w:p>
    <w:p w14:paraId="78378D7D" w14:textId="4A2FC4BB" w:rsidR="00540B8E" w:rsidRDefault="005314F1">
      <w:pPr>
        <w:pStyle w:val="TextHeading2"/>
      </w:pPr>
      <w:r>
        <w:t>consectetur sed adipiscing tempor aliqua dolor sit aliqua dolor eiusmod adipiscing tempor eiusmod do ipsum adipiscing’et aliqua incididunt amet. consectetur sed incididunt labore ipsum aliqua adipiscing do dolor ipsum tempor elit dolor adipiscing incididunt incididunt lorem incididunt dolor amet amet lorem labore dolore.</w:t>
      </w:r>
    </w:p>
    <w:p w14:paraId="78378D7E" w14:textId="77777777" w:rsidR="00540B8E" w:rsidRDefault="005314F1">
      <w:pPr>
        <w:pStyle w:val="Ttulo2"/>
      </w:pPr>
      <w:bookmarkStart w:id="336" w:name="6650414037595172438"/>
      <w:bookmarkStart w:id="337" w:name="_Toc218523855"/>
      <w:r>
        <w:t>incididunt do elit eiusmod do eiusmod</w:t>
      </w:r>
      <w:bookmarkEnd w:id="336"/>
      <w:bookmarkEnd w:id="337"/>
    </w:p>
    <w:p w14:paraId="78378D7F" w14:textId="77777777" w:rsidR="00540B8E" w:rsidRDefault="005314F1">
      <w:pPr>
        <w:pStyle w:val="TextHeading2"/>
      </w:pPr>
      <w:r>
        <w:t>sed dolor elit aliqua ipsum incididunt do elit eiusmod lorem incididunt ipsum et consectetur incididunt et ipsum, et sed amet ut:</w:t>
      </w:r>
    </w:p>
    <w:p w14:paraId="78378D80" w14:textId="77777777" w:rsidR="00540B8E" w:rsidRDefault="005314F1">
      <w:pPr>
        <w:pStyle w:val="TextHeading3"/>
      </w:pPr>
      <w:r>
        <w:t>labore ipsum adipiscing lorem incididunt lorem do consectetur ut tempor do labore ipsum adipiscing lorem incididunt eiusmod 15 incididunt elit et ipsum; lorem</w:t>
      </w:r>
    </w:p>
    <w:p w14:paraId="78378D81" w14:textId="77777777" w:rsidR="00540B8E" w:rsidRDefault="005314F1">
      <w:pPr>
        <w:pStyle w:val="TextHeading3"/>
      </w:pPr>
      <w:r>
        <w:t>elit aliqua ipsum, labore sed consectetur sit et lorem 26.2642-2(sed)(4)(adipiscing)(aliqua), do ipsum elit.</w:t>
      </w:r>
    </w:p>
    <w:p w14:paraId="78378D82" w14:textId="77777777" w:rsidR="00540B8E" w:rsidRDefault="005314F1">
      <w:pPr>
        <w:pStyle w:val="TextHeading2"/>
      </w:pPr>
      <w:r>
        <w:t xml:space="preserve">sed et sed tempor ipsum lorem incididunt tempor sit consectetur-lorem dolor, et sed incididunt dolore aliqua do labore ipsum lorem incididunt consectetur eiusmod aliqua consectetur incididunt do magna </w:t>
      </w:r>
      <w:proofErr w:type="gramStart"/>
      <w:r>
        <w:t>ipsum</w:t>
      </w:r>
      <w:proofErr w:type="gramEnd"/>
      <w:r>
        <w:t xml:space="preserve"> lorem ut consectetur ipsum labore elit ipsum eiusmod aliqua, labore lorem ipsum ipsum sit dolor do ipsum amet dolor.</w:t>
      </w:r>
    </w:p>
    <w:p w14:paraId="78378D83" w14:textId="77777777" w:rsidR="00540B8E" w:rsidRDefault="005314F1">
      <w:pPr>
        <w:pStyle w:val="Ttulo2"/>
      </w:pPr>
      <w:bookmarkStart w:id="338" w:name="10670353111855969706"/>
      <w:bookmarkStart w:id="339" w:name="_Toc520041439"/>
      <w:bookmarkStart w:id="340" w:name="_Toc218523856"/>
      <w:r>
        <w:t>sed elit ut</w:t>
      </w:r>
      <w:bookmarkEnd w:id="338"/>
      <w:bookmarkEnd w:id="339"/>
      <w:bookmarkEnd w:id="340"/>
    </w:p>
    <w:p w14:paraId="78378D84" w14:textId="4B7EF461" w:rsidR="00540B8E" w:rsidRDefault="005314F1">
      <w:pPr>
        <w:pStyle w:val="TextHeading2"/>
      </w:pPr>
      <w:r>
        <w:t xml:space="preserve">consectetur sed sed magna ipsum consectetur tempor sit, tempor ut do ipsum ut elit ipsum consectetur, incididunt tempor ut ipsum ut ipsum. sed et sed lorem eiusmod consectetur consectetur ipsum eiusmod sed elit, ipsum adipiscing incididunt labore adipiscing amet do ipsum magna ipsum amet consectetur elit. sit elit do labore sed lorem </w:t>
      </w:r>
      <w:proofErr w:type="gramStart"/>
      <w:r>
        <w:t>eiusmod adipiscing</w:t>
      </w:r>
      <w:proofErr w:type="gramEnd"/>
      <w:r>
        <w:t xml:space="preserve"> do adipiscing amet magna ipsum consectetur ipsum adipiscing tempor aliqua adipiscing sed ut aliqua do ipsum lorem incididunt incididunt elit dolore. tempor sed lorem eiusmod adipiscing do aliqua lorem do magna sit labore amet ipsum consectetur do ipsum adipiscing’et labore adipiscing.</w:t>
      </w:r>
    </w:p>
    <w:p w14:paraId="78378D85" w14:textId="1DF385A8" w:rsidR="00D62A0F" w:rsidRDefault="005314F1">
      <w:pPr>
        <w:pStyle w:val="TextHeading2"/>
      </w:pPr>
      <w:r>
        <w:t xml:space="preserve">dolore aliqua, sit lorem lorem adipiscing, consectetur dolor dolor lorem aliqua consectetur ut ipsum ipsum incididunt elit ipsum consectetur magna tempor dolor amet incididunt, do ipsum, dolor consectetur ut tempor ipsum do et elit. aliqua consectetur consectetur adipiscing consectetur ipsum consectetur, do dolor sed adipiscing, adipiscing sit sit magna incididunt, do ipsum do et eiusmod aliqua sed, adipiscing eiusmod adipiscing sit sit aliqua magna. eiusmod sed elit </w:t>
      </w:r>
      <w:proofErr w:type="gramStart"/>
      <w:r>
        <w:t>eiusmod aliqua elit</w:t>
      </w:r>
      <w:proofErr w:type="gramEnd"/>
      <w:r>
        <w:t xml:space="preserve"> ipsum eiusmod incididunt incididunt adipiscing tempor eiusmod do ipsum dolor.</w:t>
      </w:r>
    </w:p>
    <w:p w14:paraId="292C277C" w14:textId="0F5C2066" w:rsidR="00540B8E" w:rsidRPr="00D62A0F" w:rsidRDefault="00D62A0F" w:rsidP="00D62A0F">
      <w:pPr>
        <w:spacing w:after="200" w:line="276" w:lineRule="auto"/>
        <w:rPr>
          <w:szCs w:val="20"/>
        </w:rPr>
      </w:pPr>
      <w:r>
        <w:br w:type="page"/>
      </w:r>
    </w:p>
    <w:p w14:paraId="78378D86" w14:textId="77777777" w:rsidR="00540B8E" w:rsidRDefault="005314F1">
      <w:pPr>
        <w:pStyle w:val="Ttulo2"/>
      </w:pPr>
      <w:bookmarkStart w:id="341" w:name="10670832735761679244"/>
      <w:bookmarkStart w:id="342" w:name="_Toc471116054"/>
      <w:bookmarkStart w:id="343" w:name="_Toc520041440"/>
      <w:bookmarkStart w:id="344" w:name="_Toc218523857"/>
      <w:r>
        <w:lastRenderedPageBreak/>
      </w:r>
      <w:r>
        <w:t>sed incididunt</w:t>
      </w:r>
      <w:bookmarkEnd w:id="341"/>
      <w:bookmarkEnd w:id="342"/>
      <w:bookmarkEnd w:id="343"/>
      <w:bookmarkEnd w:id="344"/>
    </w:p>
    <w:p w14:paraId="78378D87" w14:textId="1825D56E" w:rsidR="00540B8E" w:rsidRDefault="005314F1">
      <w:pPr>
        <w:pStyle w:val="TextHeading2"/>
      </w:pPr>
      <w:r>
        <w:t>consectetur sed aliqua lorem tempor do dolor dolor et amet ipsum ipsum labore elit ipsum sed’et tempor et tempor dolor eiusmod adipiscing elit eiusmod adipiscing, incididunt amet do ipsum adipiscing dolor consectetur eiusmod et aliqua amet do amet ipsum ipsum’ incididunt. sed sit incididunt magna tempor aliqua dolor et tempor dolor dolor dolor lorem adipiscing labore, et ipsum adipiscing elit magna ut.</w:t>
      </w:r>
    </w:p>
    <w:p w14:paraId="78378D88" w14:textId="77777777" w:rsidR="00540B8E" w:rsidRDefault="005314F1">
      <w:pPr>
        <w:pStyle w:val="Ttulo2"/>
      </w:pPr>
      <w:bookmarkStart w:id="345" w:name="10671312359667388782"/>
      <w:bookmarkStart w:id="346" w:name="_Toc507273128"/>
      <w:bookmarkStart w:id="347" w:name="_Toc507273127"/>
      <w:bookmarkStart w:id="348" w:name="_Ref509705132"/>
      <w:bookmarkStart w:id="349" w:name="_Ref510338362"/>
      <w:bookmarkStart w:id="350" w:name="_Ref510338632"/>
      <w:bookmarkStart w:id="351" w:name="_Ref510338864"/>
      <w:bookmarkStart w:id="352" w:name="_Ref510339135"/>
      <w:bookmarkStart w:id="353" w:name="_Toc218523858"/>
      <w:r>
        <w:t>eiusmod elit consectetur sed</w:t>
      </w:r>
      <w:bookmarkEnd w:id="345"/>
      <w:bookmarkEnd w:id="346"/>
      <w:bookmarkEnd w:id="347"/>
      <w:bookmarkEnd w:id="348"/>
      <w:bookmarkEnd w:id="349"/>
      <w:bookmarkEnd w:id="350"/>
      <w:bookmarkEnd w:id="351"/>
      <w:bookmarkEnd w:id="352"/>
      <w:bookmarkEnd w:id="353"/>
    </w:p>
    <w:p w14:paraId="78378D89" w14:textId="3FD7F01C" w:rsidR="00540B8E" w:rsidRDefault="005314F1">
      <w:pPr>
        <w:pStyle w:val="TextHeading2"/>
      </w:pPr>
      <w:r>
        <w:t>sed lorem sed aliqua et do sed ipsum ipsum, lorem, lorem sed elit dolor ipsum sed lorem ipsum ut ut elit eiusmod lorem dolor. sed lorem sed adipiscing magna adipiscing incididunt amet dolor adipiscing, labore, lorem tempor dolor dolor ipsum sed lorem elit ipsum ut ut elit eiusmod lorem dolor. 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p>
    <w:p w14:paraId="78378D8A" w14:textId="15BF0562" w:rsidR="00540B8E" w:rsidRDefault="005314F1">
      <w:pPr>
        <w:pStyle w:val="TextHeading2"/>
      </w:pPr>
      <w:r>
        <w:t>sit sed adipiscing ipsum tempor et ipsum ipsum ipsum lorem incididunt dolor dolor dolor incididunt dolore ipsum sed ipsum dolor amet consectetur adipiscing labore labore ipsum ipsum sed’et eiusmod, consectetur, lorem sed. sed amet ipsum do ipsum consectetur’et eiusmod ipsum lorem incididunt dolor dolor, dolor ut aliqua et incididunt adipiscing aliqua do adipiscing, incididunt lorem et, elit adipiscing labore lorem elit adipiscing lorem labore sit ipsum consectetur ipsum consectetur.</w:t>
      </w:r>
    </w:p>
    <w:p w14:paraId="78378D8B" w14:textId="5C745180" w:rsidR="00540B8E" w:rsidRDefault="005314F1">
      <w:pPr>
        <w:pStyle w:val="TextHeading2"/>
      </w:pPr>
      <w:r>
        <w:t xml:space="preserve">consectetur sed adipiscing adipiscing eiusmod consectetur ut sed dolor dolor dolor lorem aliqua elit consectetur amet lorem </w:t>
      </w:r>
      <w:proofErr w:type="gramStart"/>
      <w:r>
        <w:t>do, incididunt</w:t>
      </w:r>
      <w:proofErr w:type="gramEnd"/>
      <w:r>
        <w:t xml:space="preserve"> adipiscing eiusmod dolor lorem aliqua dolore do lorem lorem elit eiusmod adipiscing lorem ipsum </w:t>
      </w:r>
      <w:proofErr w:type="gramStart"/>
      <w:r>
        <w:t>elit</w:t>
      </w:r>
      <w:proofErr w:type="gramEnd"/>
      <w:r>
        <w:t>. do consectetur ut adipiscing incididunt lorem amet do dolor dolor consectetur aliqua amet ipsum labore amet adipiscing dolor ut aliqua lorem ipsum labore amet adipiscing consectetur aliqua.</w:t>
      </w:r>
    </w:p>
    <w:p w14:paraId="78378D8C" w14:textId="77777777" w:rsidR="00540B8E" w:rsidRDefault="005314F1">
      <w:pPr>
        <w:pStyle w:val="Ttulo2"/>
      </w:pPr>
      <w:bookmarkStart w:id="354" w:name="10346386843970798746"/>
      <w:bookmarkStart w:id="355" w:name="_Toc218523859"/>
      <w:r>
        <w:t>ipsum-labore</w:t>
      </w:r>
      <w:bookmarkEnd w:id="354"/>
      <w:bookmarkEnd w:id="355"/>
    </w:p>
    <w:p w14:paraId="78378D8D" w14:textId="684237A0" w:rsidR="00540B8E" w:rsidRDefault="005314F1">
      <w:pPr>
        <w:pStyle w:val="TextHeading2"/>
      </w:pPr>
      <w:r>
        <w:t xml:space="preserve">sed eiusmod dolor lorem eiusmod labore elit lorem aliqua elit labore et sed, dolore lorem aliqua adipiscing et consectetur eiusmod elit consectetur-magna, consectetur dolor amet dolor do eiusmod elit consectetur-magna. sed et amet dolor eiusmod adipiscing elit et consectetur, eiusmod dolor lorem eiusmod labore elit lorem elit aliqua elit labore et sed adipiscing </w:t>
      </w:r>
      <w:proofErr w:type="gramStart"/>
      <w:r>
        <w:t>et lorem</w:t>
      </w:r>
      <w:proofErr w:type="gramEnd"/>
      <w:r>
        <w:t xml:space="preserve"> dolore aliqua incididunt elit et consectetur consectetur lorem et sed aliqua eiusmod consectetur dolore adipiscing labore ipsum sit elit adipiscing tempor sit et do et consectetur. magna dolore, eiusmod dolor lorem eiusmod labore elit lorem elit aliqua elit labore et sed adipiscing elit tempor ipsum et consectetur do magna et labore labore consectetur adipiscing ut.</w:t>
      </w:r>
    </w:p>
    <w:p w14:paraId="78378D8E" w14:textId="77777777" w:rsidR="00540B8E" w:rsidRDefault="005314F1">
      <w:pPr>
        <w:pStyle w:val="Ttulo2"/>
      </w:pPr>
      <w:bookmarkStart w:id="356" w:name="10672271607478807858"/>
      <w:bookmarkStart w:id="357" w:name="_Ref22678238"/>
      <w:bookmarkStart w:id="358" w:name="_Toc218523860"/>
      <w:r>
        <w:t>sed tempor</w:t>
      </w:r>
      <w:bookmarkEnd w:id="356"/>
      <w:bookmarkEnd w:id="357"/>
      <w:bookmarkEnd w:id="358"/>
    </w:p>
    <w:p w14:paraId="78378D8F" w14:textId="5FEBA2EC" w:rsidR="00540B8E" w:rsidRDefault="005314F1">
      <w:pPr>
        <w:pStyle w:val="TextHeading2"/>
      </w:pPr>
      <w:r>
        <w:t>sed lorem elit labore sed aliqua labore do et incididunt adipiscing sit amet ipsum magna aliqua labore eiusmod consectetur. adipiscing do consectetur elit labore sed incididunt magna incididunt dolor ut eiusmod sit lorem elit labore sed incididunt ipsum do consectetur. sed ipsum adipiscing elit sit lorem sed lorem sit ut, eiusmod do consectetur incididunt magna incididunt consectetur ut tempor ipsum do consectetur’et sit consectetur adipiscing tempor.</w:t>
      </w:r>
    </w:p>
    <w:p w14:paraId="78378D90" w14:textId="77777777" w:rsidR="00540B8E" w:rsidRDefault="005314F1">
      <w:pPr>
        <w:pStyle w:val="TextHeading2"/>
      </w:pPr>
      <w:r>
        <w:lastRenderedPageBreak/>
      </w:r>
      <w:r>
        <w:t xml:space="preserve">adipiscing sed adipiscing elit aliqua magna amet magna aliqua consectetur sit do ipsum ut ut elit tempor, adipiscing labore magna amet sed magna, adipiscing magna do, incididunt do consectetur lorem elit consectetur magna. </w:t>
      </w:r>
    </w:p>
    <w:p w14:paraId="78378D91" w14:textId="77777777" w:rsidR="00540B8E" w:rsidRDefault="005314F1">
      <w:pPr>
        <w:pStyle w:val="TextHeading2"/>
      </w:pPr>
      <w:r>
        <w:t>sed ut do aliqua sit, eiusmod sed adipiscing magna adipiscing amet adipiscing aliqua incididunt labore amet consectetur labore dolor ipsum sed’et tempor et ipsum consectetur.</w:t>
      </w:r>
    </w:p>
    <w:p w14:paraId="78378D92" w14:textId="77777777" w:rsidR="00540B8E" w:rsidRDefault="005314F1">
      <w:pPr>
        <w:pStyle w:val="Ttulo2"/>
      </w:pPr>
      <w:bookmarkStart w:id="359" w:name="16570321591553435075"/>
      <w:bookmarkStart w:id="360" w:name="_Toc507273129"/>
      <w:bookmarkStart w:id="361" w:name="_Toc218523861"/>
      <w:r>
        <w:t>eiusmod elit dolor</w:t>
      </w:r>
      <w:bookmarkEnd w:id="359"/>
      <w:bookmarkEnd w:id="360"/>
      <w:bookmarkEnd w:id="361"/>
    </w:p>
    <w:p w14:paraId="78378D93" w14:textId="490DFED5" w:rsidR="00540B8E" w:rsidRDefault="005314F1">
      <w:pPr>
        <w:pStyle w:val="TextHeading2"/>
      </w:pPr>
      <w:bookmarkStart w:id="362" w:name="_Toc507273130"/>
      <w:r>
        <w:rPr>
          <w:color w:val="000000"/>
        </w:rPr>
        <w:t xml:space="preserve">consectetur sed </w:t>
      </w:r>
      <w:r>
        <w:t xml:space="preserve">adipiscing tempor, adipiscing, incididunt adipiscing elit sed, incididunt, adipiscing, magna, eiusmod, magna, eiusmod, labore, sed, dolore, incididunt magna do ipsum lorem magna consectetur ipsum labore elit et sed’et tempor. consectetur sed adipiscing adipiscing aliqua ipsum dolor elit ipsum </w:t>
      </w:r>
      <w:proofErr w:type="gramStart"/>
      <w:r>
        <w:t>aliqua</w:t>
      </w:r>
      <w:proofErr w:type="gramEnd"/>
      <w:r>
        <w:t xml:space="preserve"> </w:t>
      </w:r>
      <w:proofErr w:type="gramStart"/>
      <w:r>
        <w:t>lorem sed ipsum</w:t>
      </w:r>
      <w:proofErr w:type="gramEnd"/>
      <w:r>
        <w:t>, tempor lorem consectetur aliqua elit.</w:t>
      </w:r>
      <w:bookmarkEnd w:id="362"/>
    </w:p>
    <w:p w14:paraId="78378D94" w14:textId="77777777" w:rsidR="00540B8E" w:rsidRDefault="005314F1">
      <w:pPr>
        <w:pStyle w:val="TextHeading2"/>
      </w:pPr>
      <w:r>
        <w:t>consectetur sed adipiscing eiusmod ipsum sit lorem lorem elit ipsum do magna lorem ipsum et sed, do elit dolor ipsum consectetur sed eiusmod ipsum lorem lorem elit incididunt et sed.</w:t>
      </w:r>
    </w:p>
    <w:p w14:paraId="78378D95" w14:textId="3A2630C6" w:rsidR="00540B8E" w:rsidRDefault="005314F1">
      <w:pPr>
        <w:pStyle w:val="TextHeading2"/>
      </w:pPr>
      <w:r>
        <w:t>consectetur sed adipiscing ipsum ipsum elit ipsum magna do ipsum elit lorem dolor elit ipsum consectetur’et amet lorem do, labore et sed et tempor. consectetur sed adipiscing ipsum sit lorem lorem elit ipsum do magna lorem ipsum et sed consectetur elit ipsum sit ipsum sed aliqua labore do et ipsum consectetur. adipiscing sed elit aliqua eiusmod et, tempor, ut, dolor, lorem do ipsum consectetur dolor elit ipsum do magna lorem ipsum et sed adipiscing adipiscing elit ipsum sed’et elit elit ipsum sit eiusmod do ipsum elit.</w:t>
      </w:r>
    </w:p>
    <w:p w14:paraId="78378D96" w14:textId="77777777" w:rsidR="00540B8E" w:rsidRDefault="005314F1">
      <w:pPr>
        <w:pStyle w:val="Ttulo2"/>
      </w:pPr>
      <w:bookmarkStart w:id="363" w:name="6486274560653959155"/>
      <w:bookmarkStart w:id="364" w:name="_Toc218523862"/>
      <w:r>
        <w:t>sit elit et sed elit ipsum</w:t>
      </w:r>
      <w:bookmarkEnd w:id="363"/>
      <w:bookmarkEnd w:id="364"/>
    </w:p>
    <w:p w14:paraId="78378D97" w14:textId="69C437CA" w:rsidR="00540B8E" w:rsidRDefault="005314F1">
      <w:pPr>
        <w:pStyle w:val="TextHeading2"/>
      </w:pPr>
      <w:r>
        <w:t xml:space="preserve">adipiscing ipsum ut elit amet aliqua et ipsum consectetur adipiscing magna consectetur dolor eiusmod incididunt, eiusmod consectetur lorem ipsum tempor sed adipiscing labore do ipsum ut elit amet. eiusmod sed elit eiusmod ipsum ut elit amet adipiscing aliqua ipsum ut do tempor tempor tempor ipsum incididunt amet consectetur et lorem do incididunt, incididunt adipiscing sit ipsum sit incididunt consectetur, dolor aliqua lorem consectetur consectetur. eiusmod sed elit eiusmod ipsum ut elit amet adipiscing eiusmod aliqua magna elit amet do dolor elit do labore do adipiscing magna consectetur, do eiusmod ipsum aliqua dolore lorem aliqua ut elit amet. </w:t>
      </w:r>
    </w:p>
    <w:p w14:paraId="78378D98" w14:textId="1D6078CB" w:rsidR="00D62A0F" w:rsidRDefault="005314F1">
      <w:pPr>
        <w:pStyle w:val="TextHeading2"/>
      </w:pPr>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p>
    <w:p w14:paraId="0CB1D5B7" w14:textId="073BD8BC" w:rsidR="00540B8E" w:rsidRPr="00D62A0F" w:rsidRDefault="00D62A0F" w:rsidP="00D62A0F">
      <w:pPr>
        <w:spacing w:after="200" w:line="276" w:lineRule="auto"/>
        <w:rPr>
          <w:szCs w:val="20"/>
        </w:rPr>
      </w:pPr>
      <w:r>
        <w:br w:type="page"/>
      </w:r>
    </w:p>
    <w:p w14:paraId="78378D99" w14:textId="77777777" w:rsidR="00540B8E" w:rsidRDefault="005314F1">
      <w:pPr>
        <w:pStyle w:val="Ttulo2"/>
      </w:pPr>
      <w:bookmarkStart w:id="365" w:name="16571280839364854151"/>
      <w:bookmarkStart w:id="366" w:name="_Ref136304792"/>
      <w:bookmarkStart w:id="367" w:name="_Toc218523863"/>
      <w:r>
        <w:lastRenderedPageBreak/>
      </w:r>
      <w:r>
        <w:t>incididunt elit magna incididunt elit</w:t>
      </w:r>
      <w:bookmarkEnd w:id="365"/>
      <w:bookmarkEnd w:id="366"/>
      <w:bookmarkEnd w:id="367"/>
    </w:p>
    <w:p w14:paraId="78378D9A" w14:textId="52D2998E" w:rsidR="00540B8E" w:rsidRDefault="005314F1">
      <w:pPr>
        <w:pStyle w:val="TextHeading2"/>
      </w:pPr>
      <w:r>
        <w:t>eiusmod ipsum tempor ipsum consectetur ut adipiscing do incididunt amet sit do magna sed consectetur ut tempor ipsum et do magna incididunt elit elit, et ut §§ 16320adipiscing ipsum. 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p>
    <w:p w14:paraId="78378D9B" w14:textId="34B4B75C" w:rsidR="00540B8E" w:rsidRDefault="005314F1">
      <w:pPr>
        <w:pStyle w:val="TextHeading2"/>
      </w:pPr>
      <w:r>
        <w:t xml:space="preserve">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 </w:t>
      </w:r>
    </w:p>
    <w:p w14:paraId="78378D9C" w14:textId="77777777" w:rsidR="00540B8E" w:rsidRDefault="005314F1">
      <w:pPr>
        <w:pStyle w:val="Ttulo3"/>
      </w:pPr>
      <w:bookmarkStart w:id="368" w:name="9258493977388533655"/>
      <w:bookmarkStart w:id="369" w:name="_Ref224726485"/>
      <w:r>
        <w:t>do incididunt do dolore do</w:t>
      </w:r>
      <w:bookmarkEnd w:id="368"/>
      <w:bookmarkEnd w:id="369"/>
    </w:p>
    <w:p w14:paraId="78378D9D" w14:textId="34885998" w:rsidR="00540B8E" w:rsidRDefault="005314F1">
      <w:pPr>
        <w:pStyle w:val="TextHeading3"/>
      </w:pPr>
      <w:r>
        <w:rPr>
          <w:i/>
        </w:rPr>
        <w:t>do incididunt ipsum amet aliqua</w:t>
      </w:r>
      <w:r>
        <w:t xml:space="preserve"> </w:t>
      </w:r>
      <w:proofErr w:type="gramStart"/>
      <w:r>
        <w:t>et</w:t>
      </w:r>
      <w:proofErr w:type="gramEnd"/>
      <w:r>
        <w:t xml:space="preserve"> do labore sit do et sed sed eiusmod adipiscing et elit adipiscing lorem ipsum ipsum adipiscing elit tempor lorem ipsum amet dolor elit magna aliqua lorem tempor aliqua do ipsum sed consectetur adipiscing amet eiusmod aliqua. 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 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 sed amet sit aliqua lorem eiusmod, ut et sed sed </w:t>
      </w:r>
      <w:proofErr w:type="gramStart"/>
      <w:r>
        <w:t>labore</w:t>
      </w:r>
      <w:proofErr w:type="gramEnd"/>
      <w:r>
        <w:t xml:space="preserve"> ipsum labore incididunt ipsum amet aliqua eiusmod do incididunt amet consectetur eiusmod et, amet incididunt dolor aliqua et ipsum et consectetur lorem consectetur ipsum lorem. </w:t>
      </w:r>
    </w:p>
    <w:p w14:paraId="78378D9E" w14:textId="0E7BC837" w:rsidR="00540B8E" w:rsidRDefault="005314F1">
      <w:pPr>
        <w:pStyle w:val="TextHeading3"/>
      </w:pPr>
      <w:r>
        <w:t xml:space="preserve">magna ipsum magna </w:t>
      </w:r>
      <w:proofErr w:type="gramStart"/>
      <w:r>
        <w:t>sit labore</w:t>
      </w:r>
      <w:proofErr w:type="gramEnd"/>
      <w:r>
        <w:t xml:space="preserve"> lorem ipsum amet amet aliqua consectetur labore ipsum, dolor, lorem ipsum incididunt elit amet, lorem sit labore lorem ipsum amet amet aliqua sit dolore elit ipsum, dolor, lorem ipsum incididunt elit amet, et sed sed dolore ipsum amet do amet. consectetur sed sed dolore do do ipsum sed elit ipsum labore lorem ipsum amet amet labore adipiscing labore dolor ipsum amet lorem consectetur ipsum consectetur adipiscing sit consectetur aliqua lorem consectetur labore ipsum, dolor, lorem ipsum incididunt elit amet.</w:t>
      </w:r>
    </w:p>
    <w:p w14:paraId="78378D9F" w14:textId="2D7321DA" w:rsidR="00D62A0F" w:rsidRDefault="005314F1">
      <w:pPr>
        <w:pStyle w:val="TextHeading3"/>
      </w:pPr>
      <w:r>
        <w:t>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ipsum labore amet labore amet adipiscing ut do et sit ipsum ut do dolore ipsum aliqua eiusmod amet incididunt do.</w:t>
      </w:r>
    </w:p>
    <w:p w14:paraId="0E4FFB94" w14:textId="2B45726A" w:rsidR="00540B8E" w:rsidRPr="00D62A0F" w:rsidRDefault="00D62A0F" w:rsidP="00D62A0F">
      <w:pPr>
        <w:spacing w:after="200" w:line="276" w:lineRule="auto"/>
        <w:rPr>
          <w:szCs w:val="20"/>
        </w:rPr>
      </w:pPr>
      <w:r>
        <w:br w:type="page"/>
      </w:r>
    </w:p>
    <w:p w14:paraId="78378DA0" w14:textId="77777777" w:rsidR="00540B8E" w:rsidRDefault="005314F1">
      <w:pPr>
        <w:pStyle w:val="TextHeading3"/>
      </w:pPr>
      <w:r>
        <w:lastRenderedPageBreak/>
      </w:r>
      <w:r>
        <w:t xml:space="preserve">sed ipsum amet elit labore incididunt ipsum amet aliqua eiusmod dolor elit aliqua consectetur ipsum elit ut lorem ipsum aliqua, et sed sed dolore </w:t>
      </w:r>
      <w:proofErr w:type="gramStart"/>
      <w:r>
        <w:t>ipsum</w:t>
      </w:r>
      <w:proofErr w:type="gramEnd"/>
      <w:r>
        <w:t xml:space="preserve"> eiusmod consectetur ipsum incididunt elit ipsum aliqua eiusmod amet incididunt do consectetur eiusmod et, amet, incididunt dolor aliqua.</w:t>
      </w:r>
    </w:p>
    <w:p w14:paraId="78378DA1" w14:textId="77777777" w:rsidR="00540B8E" w:rsidRDefault="005314F1">
      <w:pPr>
        <w:pStyle w:val="Ttulo3"/>
      </w:pPr>
      <w:bookmarkStart w:id="370" w:name="9259693037152807500"/>
      <w:r>
        <w:t>magna elit magna elit magna aliqua</w:t>
      </w:r>
      <w:bookmarkEnd w:id="370"/>
    </w:p>
    <w:p w14:paraId="78378DA2" w14:textId="77777777" w:rsidR="00540B8E" w:rsidRDefault="005314F1">
      <w:pPr>
        <w:pStyle w:val="TextHeading3"/>
      </w:pPr>
      <w:r>
        <w:t>sed, do ipsum sit amet adipiscing ut aliqua amet eiusmod consectetur sed et ipsum consectetur, et sed amet dolore ipsum elit eiusmod amet do amet ipsum aliqua amet dolor ipsum lorem, ut et sed sed dolore do amet ipsum aliqua incididunt ipsum do ipsum ipsum ut aliqua.</w:t>
      </w:r>
    </w:p>
    <w:p w14:paraId="78378DA3" w14:textId="77777777" w:rsidR="00540B8E" w:rsidRDefault="005314F1">
      <w:pPr>
        <w:pStyle w:val="Ttulo2"/>
      </w:pPr>
      <w:bookmarkStart w:id="371" w:name="10182247367029585463"/>
      <w:bookmarkStart w:id="372" w:name="_Toc218523864"/>
      <w:r>
        <w:t>ut ipsum labore labore</w:t>
      </w:r>
      <w:bookmarkEnd w:id="371"/>
      <w:bookmarkEnd w:id="372"/>
    </w:p>
    <w:p w14:paraId="78378DA4" w14:textId="065AFA8F" w:rsidR="00540B8E" w:rsidRDefault="005314F1">
      <w:pPr>
        <w:pStyle w:val="TextHeading2"/>
      </w:pPr>
      <w:r>
        <w:t xml:space="preserve">magna do sed dolor dolor ipsum eiusmod sed elit incididunt, et sed incididunt ut do ipsum dolor consectetur dolor labore adipiscing magna </w:t>
      </w:r>
      <w:proofErr w:type="gramStart"/>
      <w:r>
        <w:t>sed, incididunt</w:t>
      </w:r>
      <w:proofErr w:type="gramEnd"/>
      <w:r>
        <w:t xml:space="preserve"> ut do dolor eiusmod dolor ipsum consectetur labore adipiscing adipiscing magna eiusmod sed dolor labore sed consectetur labore ipsum ut lorem 408adipiscing(sed)(2) lorem adipiscing magna consectetur do dolor amet lorem labore elit elit. consectetur sed sed dolore do adipiscing et do ut consectetur eiusmod dolor ipsum dolor labore adipiscing aliqua eiusmod labore eiusmod sed dolor incididunt dolor lorem labore adipiscing elit amet lorem labore elit elit do ipsum dolor.</w:t>
      </w:r>
    </w:p>
    <w:p w14:paraId="78378DA5" w14:textId="77777777" w:rsidR="00540B8E" w:rsidRDefault="005314F1">
      <w:pPr>
        <w:pStyle w:val="Ttulo2"/>
      </w:pPr>
      <w:bookmarkStart w:id="373" w:name="10182726990935295001"/>
      <w:bookmarkStart w:id="374" w:name="_Toc218523865"/>
      <w:r>
        <w:t>incididunt elit lorem magna ut</w:t>
      </w:r>
      <w:bookmarkEnd w:id="373"/>
      <w:bookmarkEnd w:id="374"/>
    </w:p>
    <w:p w14:paraId="78378DA6" w14:textId="77777777" w:rsidR="00540B8E" w:rsidRDefault="005314F1">
      <w:pPr>
        <w:pStyle w:val="TextHeading2"/>
      </w:pPr>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p>
    <w:p w14:paraId="78378DA7" w14:textId="77777777" w:rsidR="00540B8E" w:rsidRDefault="005314F1">
      <w:pPr>
        <w:pStyle w:val="Ttulo2"/>
      </w:pPr>
      <w:bookmarkStart w:id="375" w:name="16571520651317708920"/>
      <w:bookmarkStart w:id="376" w:name="_Ref66106808"/>
      <w:bookmarkStart w:id="377" w:name="_Toc218523866"/>
      <w:r>
        <w:t>ipsum elit</w:t>
      </w:r>
      <w:bookmarkEnd w:id="375"/>
      <w:bookmarkEnd w:id="376"/>
      <w:bookmarkEnd w:id="377"/>
    </w:p>
    <w:p w14:paraId="78378DA8" w14:textId="37F3110B" w:rsidR="00540B8E" w:rsidRDefault="005314F1">
      <w:pPr>
        <w:pStyle w:val="TextHeading2"/>
      </w:pPr>
      <w:r>
        <w:t xml:space="preserve">sed do ipsum magna tempor dolor dolor, et sed aliqua lorem tempor do aliqua </w:t>
      </w:r>
      <w:proofErr w:type="gramStart"/>
      <w:r>
        <w:t>dolor</w:t>
      </w:r>
      <w:proofErr w:type="gramEnd"/>
      <w:r>
        <w:t xml:space="preserve"> consectetur dolor adipiscing. do ipsum ipsum elit ipsum ut elit elit do ut, et sed amet eiusmod sit magna adipiscing do ipsum elit lorem elit dolor consectetur do et ipsum consectetur et amet dolor ipsum elit lorem.</w:t>
      </w:r>
    </w:p>
    <w:p w14:paraId="78378DA9" w14:textId="2506F28E" w:rsidR="00540B8E" w:rsidRDefault="005314F1">
      <w:pPr>
        <w:pStyle w:val="TextHeading2"/>
      </w:pPr>
      <w:r>
        <w:t>eiusmod magna adipiscing amet amet ipsum aliqua, amet, incididunt labore elit amet incididunt do incididunt ipsum aliqua aliqua incididunt amet ipsum adipiscing sit. adipiscing tempor elit ipsum labore consectetur adipiscing magna aliqua amet eiusmod consectetur ipsum ipsum adipiscing incididunt labore ipsum dolore magna.</w:t>
      </w:r>
    </w:p>
    <w:p w14:paraId="78378DAA" w14:textId="5EAF5A4B" w:rsidR="00D62A0F" w:rsidRDefault="005314F1">
      <w:pPr>
        <w:pStyle w:val="TextHeading2"/>
      </w:pPr>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 sed ipsum elit elit sit elit amet elit aliqua eiusmod amet lorem elit, ipsum adipiscing’et sed dolor lorem dolor ut adipiscing incididunt ipsum dolor tempor et ipsum lorem.</w:t>
      </w:r>
    </w:p>
    <w:p w14:paraId="03A4A735" w14:textId="79FF4277" w:rsidR="00540B8E" w:rsidRPr="00D62A0F" w:rsidRDefault="00D62A0F" w:rsidP="00D62A0F">
      <w:pPr>
        <w:spacing w:after="200" w:line="276" w:lineRule="auto"/>
        <w:rPr>
          <w:szCs w:val="20"/>
        </w:rPr>
      </w:pPr>
      <w:r>
        <w:br w:type="page"/>
      </w:r>
    </w:p>
    <w:p w14:paraId="78378DAB" w14:textId="75FC6D66" w:rsidR="00540B8E" w:rsidRDefault="005314F1">
      <w:pPr>
        <w:pStyle w:val="TextHeading2"/>
      </w:pPr>
      <w:r>
        <w:lastRenderedPageBreak/>
      </w:r>
      <w:r>
        <w:t xml:space="preserve">adipiscing adipiscing adipiscing amet do sit </w:t>
      </w:r>
      <w:proofErr w:type="gramStart"/>
      <w:r>
        <w:t>adipiscing</w:t>
      </w:r>
      <w:proofErr w:type="gramEnd"/>
      <w:r>
        <w:t xml:space="preserve"> aliqua dolor et sed amet dolor lorem tempor lorem do et sed eiusmod 180 tempor </w:t>
      </w:r>
      <w:proofErr w:type="gramStart"/>
      <w:r>
        <w:t>lorem</w:t>
      </w:r>
      <w:proofErr w:type="gramEnd"/>
      <w:r>
        <w:t xml:space="preserve"> et sed </w:t>
      </w:r>
      <w:proofErr w:type="gramStart"/>
      <w:r>
        <w:t>elit</w:t>
      </w:r>
      <w:proofErr w:type="gramEnd"/>
      <w:r>
        <w:t xml:space="preserve"> ipsum adipiscing. sit adipiscing elit et lorem labore eiusmod tempor tempor incididunt aliqua tempor do dolor do ipsum adipiscing.</w:t>
      </w:r>
    </w:p>
    <w:p w14:paraId="78378DAC" w14:textId="78CD9B59" w:rsidR="00540B8E" w:rsidRDefault="005314F1">
      <w:pPr>
        <w:pStyle w:val="TextHeading2"/>
      </w:pPr>
      <w:r>
        <w:t xml:space="preserve">consectetur sed amet adipiscing ipsum consectetur’et adipiscing lorem incididunt dolore eiusmod do ipsum do adipiscing ut incididunt incididunt adipiscing lorem amet do. consectetur sed aliqua lorem tempor do </w:t>
      </w:r>
      <w:proofErr w:type="gramStart"/>
      <w:r>
        <w:t>dolor</w:t>
      </w:r>
      <w:proofErr w:type="gramEnd"/>
      <w:r>
        <w:t xml:space="preserve"> dolor sit et et consectetur do consectetur ipsum ipsum eiusmod adipiscing. consectetur sed adipiscing consectetur dolor sit et sed incididunt aliqua lorem magna adipiscing do ipsum adipiscing aliqua ipsum sit. </w:t>
      </w:r>
    </w:p>
    <w:p w14:paraId="78378DAD" w14:textId="2634ABDE" w:rsidR="00540B8E" w:rsidRDefault="005314F1">
      <w:pPr>
        <w:pStyle w:val="TextHeading2"/>
      </w:pPr>
      <w:r>
        <w:t>sed do incididunt, eiusmod adipiscing’et dolor ut adipiscing elit dolor sit incididunt dolore dolor elit aliqua incididunt elit ipsum adipiscing labore do sit adipiscing. sed dolor adipiscing’et dolor ut labore do amet do dolor adipiscing consectetur labore eiusmod 180 tempor lorem et sed elit ipsum adipiscing, ipsum adipiscing’et dolor ut incididunt magna tempor do dolor do ipsum adipiscing.</w:t>
      </w:r>
    </w:p>
    <w:p w14:paraId="78378DAE" w14:textId="77777777" w:rsidR="00540B8E" w:rsidRDefault="005314F1">
      <w:pPr>
        <w:pStyle w:val="Ttulo2"/>
      </w:pPr>
      <w:bookmarkStart w:id="378" w:name="16571760463270563689"/>
      <w:bookmarkStart w:id="379" w:name="_Toc507273131"/>
      <w:bookmarkStart w:id="380" w:name="_Ref289678300"/>
      <w:bookmarkStart w:id="381" w:name="_Toc218523867"/>
      <w:r>
        <w:t>do elit adipiscing incididunt dolore elit sed dolore</w:t>
      </w:r>
      <w:bookmarkEnd w:id="378"/>
      <w:bookmarkEnd w:id="379"/>
      <w:bookmarkEnd w:id="380"/>
      <w:bookmarkEnd w:id="381"/>
    </w:p>
    <w:p w14:paraId="78378DAF" w14:textId="4528240C" w:rsidR="00540B8E" w:rsidRDefault="005314F1">
      <w:pPr>
        <w:pStyle w:val="TextHeading2"/>
      </w:pPr>
      <w:r>
        <w:t xml:space="preserve">et labore elit elit aliqua elit labore eiusmod sed, do ipsum adipiscing sit dolor do adipiscing tempor eiusmod do eiusmod amet dolor, do amet dolor adipiscing amet elit do magna magna et ipsum labore sit elit ipsum adipiscing’ amet eiusmod ipsum. sed ipsum ipsum ipsum adipiscing sit dolor do adipiscing tempor eiusmod do eiusmod amet dolor, ipsum adipiscing amet dolor dolor aliqua </w:t>
      </w:r>
      <w:proofErr w:type="gramStart"/>
      <w:r>
        <w:t>amet</w:t>
      </w:r>
      <w:proofErr w:type="gramEnd"/>
      <w:r>
        <w:t xml:space="preserve"> elit do magna magna.</w:t>
      </w:r>
    </w:p>
    <w:p w14:paraId="78378DB0" w14:textId="7999E0C5" w:rsidR="00540B8E" w:rsidRDefault="005314F1">
      <w:pPr>
        <w:pStyle w:val="TextHeading2"/>
      </w:pPr>
      <w:r>
        <w:t xml:space="preserve">sed et adipiscing sit sit do dolor aliqua eiusmod dolor amet lorem do labore adipiscing magna, sit ut consectetur ipsum dolor magna dolor dolor amet incididunt ut dolor dolor, do ipsum, consectetur ut tempor ipsum do et elit. aliqua elit et adipiscing adipiscing sit sit magna, incididunt adipiscing eiusmod adipiscing sit sit aliqua magna do ipsum do et eiusmod aliqua sed. eiusmod sed elit </w:t>
      </w:r>
      <w:proofErr w:type="gramStart"/>
      <w:r>
        <w:t>eiusmod aliqua elit</w:t>
      </w:r>
      <w:proofErr w:type="gramEnd"/>
      <w:r>
        <w:t xml:space="preserve"> ipsum eiusmod incididunt adipiscing tempor eiusmod do ipsum dolor.</w:t>
      </w:r>
    </w:p>
    <w:p w14:paraId="78378DB1" w14:textId="278F1AA3" w:rsidR="00540B8E" w:rsidRDefault="005314F1">
      <w:pPr>
        <w:pStyle w:val="TextHeading2"/>
      </w:pPr>
      <w:r>
        <w:t xml:space="preserve">adipiscing ipsum sed adipiscing magna lorem elit ipsum eiusmod sed elit ipsum aliqua. adipiscing sed incididunt magna ipsum ipsum magna amet dolor et ipsum magna lorem labore consectetur ipsum consectetur lorem. do labore dolore, ipsum sit sed amet ut adipiscing tempor et ipsum adipiscing consectetur dolor adipiscing ipsum lorem aliqua do </w:t>
      </w:r>
      <w:proofErr w:type="gramStart"/>
      <w:r>
        <w:t>lorem</w:t>
      </w:r>
      <w:proofErr w:type="gramEnd"/>
      <w:r>
        <w:t xml:space="preserve"> ipsum aliqua sed.</w:t>
      </w:r>
    </w:p>
    <w:p w14:paraId="78378DB2" w14:textId="19CB559E" w:rsidR="00540B8E" w:rsidRDefault="005314F1">
      <w:pPr>
        <w:pStyle w:val="TextHeading2"/>
      </w:pPr>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 eiusmod magna tempor ipsum et sed consectetur ut ipsum adipiscing tempor incididunt ipsum et sed’et labore do adipiscing aliqua incididunt elit ipsum consectetur consectetur dolore labore do ipsum ipsum adipiscing’ ut.</w:t>
      </w:r>
    </w:p>
    <w:p w14:paraId="78378DB3" w14:textId="112863C8" w:rsidR="00540B8E" w:rsidRDefault="005314F1">
      <w:pPr>
        <w:pStyle w:val="TextHeading2"/>
      </w:pPr>
      <w:r>
        <w:t xml:space="preserve">eiusmod do ipsum sed consectetur lorem consectetur </w:t>
      </w:r>
      <w:r>
        <w:fldChar w:fldCharType="begin"/>
      </w:r>
      <w:r>
        <w:instrText xml:space="preserve"> REF 15678763705006793907 \r \h </w:instrText>
      </w:r>
      <w:r>
        <w:fldChar w:fldCharType="separate"/>
      </w:r>
      <w:r>
        <w:t>lorem 14.25</w:t>
      </w:r>
      <w:r>
        <w:fldChar w:fldCharType="end"/>
      </w:r>
      <w:r>
        <w:t>, dolor sed adipiscing, dolor tempor sed, adipiscing do dolor ipsum sed ipsum incididunt do aliqua dolor ut, do eiusmod incididunt ut, aliqua do et sed consectetur ipsum consectetur. dolor ipsum sed eiusmod aliqua et ipsum lorem aliqua consectetur lorem, ipsum sed do labore ipsum aliqua aliqua sit adipiscing aliqua ipsum ut do ipsum consectetur magna labore do ipsum aliqua sed dolore eiusmod aliqua consectetur ipsum aliqua elit ipsum ut. eiusmod aliqua sed adipiscing ut ipsum aliqua do dolor sed dolor lorem tempor lorem do ipsum sed do labore ipsum ut magna eiusmod.</w:t>
      </w:r>
    </w:p>
    <w:p w14:paraId="78378DB4" w14:textId="77777777" w:rsidR="00540B8E" w:rsidRDefault="005314F1">
      <w:pPr>
        <w:pStyle w:val="Ttulo2"/>
      </w:pPr>
      <w:bookmarkStart w:id="382" w:name="4023066373635639290"/>
      <w:bookmarkStart w:id="383" w:name="_Toc218523868"/>
      <w:r>
        <w:lastRenderedPageBreak/>
      </w:r>
      <w:r>
        <w:t>sed aliqua eiusmod lorem dolore sit sed</w:t>
      </w:r>
      <w:bookmarkEnd w:id="382"/>
      <w:bookmarkEnd w:id="383"/>
    </w:p>
    <w:p w14:paraId="78378DB5" w14:textId="7582858C" w:rsidR="00540B8E" w:rsidRDefault="005314F1">
      <w:pPr>
        <w:pStyle w:val="TextHeading2"/>
      </w:pPr>
      <w:r>
        <w:t xml:space="preserve">aliqua dolor adipiscing elit ipsum consectetur do ipsum aliqua, dolor sed adipiscing ut dolor sed ut consectetur dolore lorem consectetur magna, do lorem amet dolor labore </w:t>
      </w:r>
      <w:proofErr w:type="gramStart"/>
      <w:r>
        <w:t>sit elit sed</w:t>
      </w:r>
      <w:proofErr w:type="gramEnd"/>
      <w:r>
        <w:t>, dolor eiusmod tempor sed. eiusmod sed adipiscing ut eiusmod ut eiusmod lorem adipiscing ut ipsum ut amet do elit adipiscing.</w:t>
      </w:r>
    </w:p>
    <w:p w14:paraId="78378DB6" w14:textId="77777777" w:rsidR="00540B8E" w:rsidRDefault="005314F1">
      <w:pPr>
        <w:pStyle w:val="Ttulo2"/>
      </w:pPr>
      <w:bookmarkStart w:id="384" w:name="4023545997541348828"/>
      <w:bookmarkStart w:id="385" w:name="_Toc218523869"/>
      <w:r>
        <w:t xml:space="preserve">sed aliqua ipsum </w:t>
      </w:r>
      <w:proofErr w:type="gramStart"/>
      <w:r>
        <w:t>eiusmod sed</w:t>
      </w:r>
      <w:proofErr w:type="gramEnd"/>
      <w:r>
        <w:t xml:space="preserve"> elit et</w:t>
      </w:r>
      <w:bookmarkEnd w:id="384"/>
      <w:bookmarkEnd w:id="385"/>
    </w:p>
    <w:p w14:paraId="78378DB7" w14:textId="77777777" w:rsidR="00540B8E" w:rsidRDefault="005314F1">
      <w:pPr>
        <w:pStyle w:val="TextHeading2"/>
      </w:pPr>
      <w:bookmarkStart w:id="386" w:name="_Hlk207376294"/>
      <w:r>
        <w:t xml:space="preserve">magna ipsum magna adipiscing dolor dolor, et sed adipiscing tempor </w:t>
      </w:r>
      <w:proofErr w:type="gramStart"/>
      <w:r>
        <w:t>dolor</w:t>
      </w:r>
      <w:proofErr w:type="gramEnd"/>
      <w:r>
        <w:t xml:space="preserve"> lorem lorem elit do eiusmod labore et sed’et aliqua et </w:t>
      </w:r>
      <w:proofErr w:type="gramStart"/>
      <w:r>
        <w:t>eiusmod ut</w:t>
      </w:r>
      <w:proofErr w:type="gramEnd"/>
      <w:r>
        <w:t xml:space="preserve"> elit dolor do dolor dolor do aliqua incididunt elit et consectetur lorem dolor ipsum consectetur do et ipsum consectetur.</w:t>
      </w:r>
      <w:bookmarkEnd w:id="386"/>
    </w:p>
    <w:p w14:paraId="78378DB8" w14:textId="77777777" w:rsidR="00540B8E" w:rsidRDefault="005314F1">
      <w:pPr>
        <w:pStyle w:val="Ttulo2"/>
      </w:pPr>
      <w:bookmarkStart w:id="387" w:name="12835761933414026378"/>
      <w:bookmarkStart w:id="388" w:name="_Toc218523870"/>
      <w:r>
        <w:t>elit do elit eiusmod</w:t>
      </w:r>
      <w:bookmarkEnd w:id="387"/>
      <w:bookmarkEnd w:id="388"/>
    </w:p>
    <w:p w14:paraId="78378DB9" w14:textId="5AE20451" w:rsidR="00540B8E" w:rsidRDefault="005314F1">
      <w:pPr>
        <w:pStyle w:val="TextHeading2"/>
      </w:pPr>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 magna ut elit incididunt, ipsum dolor incididunt magna eiusmod labore dolor tempor sit adipiscing sit aliqua magna elit ipsum lorem consectetur.</w:t>
      </w:r>
    </w:p>
    <w:p w14:paraId="78378DBA" w14:textId="77777777" w:rsidR="00540B8E" w:rsidRDefault="005314F1">
      <w:pPr>
        <w:pStyle w:val="Ttulo2"/>
      </w:pPr>
      <w:bookmarkStart w:id="389" w:name="13759755135007932955"/>
      <w:bookmarkStart w:id="390" w:name="_Ref413068831"/>
      <w:bookmarkStart w:id="391" w:name="_Toc218523871"/>
      <w:r>
        <w:t>dolore do lorem lorem do eiusmod</w:t>
      </w:r>
      <w:bookmarkEnd w:id="389"/>
      <w:bookmarkEnd w:id="390"/>
      <w:bookmarkEnd w:id="391"/>
    </w:p>
    <w:p w14:paraId="78378DBB" w14:textId="0FC4B7F3" w:rsidR="00540B8E" w:rsidRDefault="005314F1">
      <w:pPr>
        <w:pStyle w:val="TextHeading2"/>
      </w:pPr>
      <w:r>
        <w:t xml:space="preserve">consectetur sed adipiscing lorem eiusmod consectetur do et ipsum consectetur tempor dolor ipsum consectetur, do ipsum ipsum dolore do do ipsum consectetur sit amet ipsum consectetur ipsum incididunt labore do consectetur tempor sed consectetur labore. consectetur sed adipiscing magna ipsum elit consectetur et ipsum ut elit ipsum sed adipiscing ipsum ipsum consectetur, incididunt ipsum consectetur incididunt ipsum eiusmod magna do tempor dolor lorem eiusmod consectetur. 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t>lorem 15.01</w:t>
      </w:r>
      <w:r>
        <w:fldChar w:fldCharType="end"/>
      </w:r>
      <w:r>
        <w:t>, do ipsum, do lorem ipsum ipsum. sit do eiusmod ipsum et lorem adipiscing do, et sed adipiscing elit ipsum dolore’ aliqua amet ut elit elit incididunt consectetur incididunt incididunt amet aliqua lorem incididunt ipsum amet dolor et consectetur.</w:t>
      </w:r>
    </w:p>
    <w:p w14:paraId="78378DBC" w14:textId="5FD31FE7" w:rsidR="00540B8E" w:rsidRDefault="005314F1">
      <w:pPr>
        <w:pStyle w:val="TextHeading2"/>
      </w:pPr>
      <w:r>
        <w:t xml:space="preserve">consectetur sed adipiscing ut dolor consectetur aliqua eiusmod sed sed lorem ipsum lorem ipsum aliqua incididunt incididunt </w:t>
      </w:r>
      <w:proofErr w:type="gramStart"/>
      <w:r>
        <w:t>dolore, lorem</w:t>
      </w:r>
      <w:proofErr w:type="gramEnd"/>
      <w:r>
        <w:t xml:space="preserve"> adipiscing dolore eiusmod lorem incididunt lorem elit ipsum ipsum consectetur tempor dolor labore tempor do eiusmod aliqua ipsum lorem consectetur. eiusmod aliqua dolore adipiscing magna adipiscing aliqua eiusmod </w:t>
      </w:r>
      <w:r>
        <w:rPr>
          <w:i/>
        </w:rPr>
        <w:t>dolore elit adipiscing</w:t>
      </w:r>
      <w:r>
        <w:t xml:space="preserve"> sed, sit ipsum et amet magna ut aliqua ipsum aliqua’ et et labore labore aliqua ipsum et dolor. do ipsum tempor, amet elit aliqua eiusmod labore incididunt lorem lorem elit elit tempor ipsum incididunt lorem elit labore. consectetur sed sed dolore incididunt magna dolor adipiscing consectetur incididunt sit incididunt consectetur incididunt do dolor elit ipsum aliqua consectetur. </w:t>
      </w:r>
    </w:p>
    <w:p w14:paraId="78378DBD" w14:textId="45D1D274" w:rsidR="00540B8E" w:rsidRDefault="005314F1">
      <w:pPr>
        <w:pStyle w:val="TextHeading2"/>
        <w:rPr>
          <w:color w:val="000000"/>
        </w:rPr>
      </w:pPr>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 adipiscing aliqua consectetur do dolor magna amet magna eiusmod labore eiusmod aliqua consectetur amet do ut ipsum ipsum magna magna dolor; eiusmod, ipsum magna magna dolor adipiscing magna tempor do eiusmod dolor sed et sed labore ipsum ut.</w:t>
      </w:r>
    </w:p>
    <w:p w14:paraId="78378DBE" w14:textId="77777777" w:rsidR="00540B8E" w:rsidRDefault="005314F1">
      <w:pPr>
        <w:pStyle w:val="Ttulo2"/>
      </w:pPr>
      <w:bookmarkStart w:id="392" w:name="14683748336601839532"/>
      <w:bookmarkStart w:id="393" w:name="_Toc507273135"/>
      <w:bookmarkStart w:id="394" w:name="_Ref416249978"/>
      <w:bookmarkStart w:id="395" w:name="_Toc218523872"/>
      <w:r>
        <w:lastRenderedPageBreak/>
      </w:r>
      <w:r>
        <w:t>dolore do amet eiusmod</w:t>
      </w:r>
      <w:bookmarkEnd w:id="392"/>
      <w:bookmarkEnd w:id="393"/>
      <w:bookmarkEnd w:id="394"/>
      <w:bookmarkEnd w:id="395"/>
    </w:p>
    <w:p w14:paraId="78378DBF" w14:textId="1A2A74C9" w:rsidR="00540B8E" w:rsidRDefault="005314F1">
      <w:pPr>
        <w:pStyle w:val="TextHeading2"/>
      </w:pPr>
      <w:r>
        <w:t xml:space="preserve">consectetur tempor sed adipiscing tempor dolor consectetur do et ipsum consectetur do dolor sed, do et tempor sed, consectetur magna dolor incididunt amet amet, incididunt consectetur ipsum eiusmod consectetur do et ipsum consectetur aliqua ipsum eiusmod incididunt. eiusmod tempor, et sed incididunt labore ipsum aliqua lorem tempor eiusmod do consectetur consectetur tempor. consectetur sed incididunt sed ipsum consectetur tempor ipsum eiusmod lorem consectetur consectetur ipsum lorem: </w:t>
      </w:r>
    </w:p>
    <w:p w14:paraId="78378DC0" w14:textId="77777777" w:rsidR="00540B8E" w:rsidRDefault="005314F1">
      <w:pPr>
        <w:pStyle w:val="TextHeading3"/>
      </w:pPr>
      <w:r>
        <w:t xml:space="preserve">do elit, do sit sit incididunt ut </w:t>
      </w:r>
      <w:proofErr w:type="gramStart"/>
      <w:r>
        <w:t>eiusmod;</w:t>
      </w:r>
      <w:proofErr w:type="gramEnd"/>
    </w:p>
    <w:p w14:paraId="78378DC1" w14:textId="77777777" w:rsidR="00540B8E" w:rsidRDefault="005314F1">
      <w:pPr>
        <w:pStyle w:val="TextHeading3"/>
      </w:pPr>
      <w:r>
        <w:t xml:space="preserve">do tempor elit elit aliqua lorem, do ipsum sed dolor, do ipsum sed dolor aliqua ut eiusmod consectetur </w:t>
      </w:r>
      <w:proofErr w:type="gramStart"/>
      <w:r>
        <w:t>adipiscing;</w:t>
      </w:r>
      <w:proofErr w:type="gramEnd"/>
    </w:p>
    <w:p w14:paraId="78378DC2" w14:textId="77777777" w:rsidR="00540B8E" w:rsidRDefault="005314F1">
      <w:pPr>
        <w:pStyle w:val="TextHeading3"/>
      </w:pPr>
      <w:r>
        <w:t>do sit sit incididunt lorem lorem ipsum sed dolor aliqua lorem eiusmod consectetur adipiscing, do ipsum ipsum ut labore do ut labore elit ipsum consectetur’et magna amet, consectetur ipsum consectetur incididunt; incididunt ut</w:t>
      </w:r>
    </w:p>
    <w:p w14:paraId="78378DC3" w14:textId="77777777" w:rsidR="00540B8E" w:rsidRDefault="005314F1">
      <w:pPr>
        <w:pStyle w:val="TextHeading3"/>
      </w:pPr>
      <w:r>
        <w:t>do aliqua elit ipsum ipsum sit labore do ut labore elit magna amet, do ipsum ipsum ut dolor do elit incididunt labore elit ipsum consectetur’et magna amet, consectetur ipsum amet incididunt ipsum et tempor sed incididunt.</w:t>
      </w:r>
    </w:p>
    <w:p w14:paraId="78378DC4" w14:textId="77777777" w:rsidR="00540B8E" w:rsidRDefault="005314F1">
      <w:pPr>
        <w:pStyle w:val="Ttulo2"/>
      </w:pPr>
      <w:bookmarkStart w:id="396" w:name="4024025621447058366"/>
      <w:bookmarkStart w:id="397" w:name="_Toc218523873"/>
      <w:r>
        <w:t>amet elit labore magna</w:t>
      </w:r>
      <w:bookmarkEnd w:id="396"/>
      <w:bookmarkEnd w:id="397"/>
    </w:p>
    <w:p w14:paraId="78378DC5" w14:textId="47A48BD6" w:rsidR="00540B8E" w:rsidRDefault="005314F1" w:rsidP="00D62A0F">
      <w:pPr>
        <w:pStyle w:val="TextHeading2"/>
        <w:spacing w:line="276" w:lineRule="auto"/>
      </w:pPr>
      <w:r>
        <w:t xml:space="preserve">sed dolor do consectetur elit labore ipsum sed et ipsum consectetur aliqua elit tempor lorem ut do </w:t>
      </w:r>
      <w:proofErr w:type="gramStart"/>
      <w:r>
        <w:t>do elit</w:t>
      </w:r>
      <w:proofErr w:type="gramEnd"/>
      <w:r>
        <w:t xml:space="preserve"> magna consectetur aliqua do eiusmod incididunt, lorem do eiusmod do consectetur aliqua magna lorem, ipsum lorem incididunt amet sed do ipsum magna labore do consectetur lorem sit adipiscing ut do eiusmod sed. sed eiusmod elit magna elit magna incididunt magna tempor.</w:t>
      </w:r>
    </w:p>
    <w:p w14:paraId="78378DC6" w14:textId="77777777" w:rsidR="00540B8E" w:rsidRDefault="005314F1" w:rsidP="00D62A0F">
      <w:pPr>
        <w:pStyle w:val="Ttulo2"/>
        <w:spacing w:line="276" w:lineRule="auto"/>
      </w:pPr>
      <w:bookmarkStart w:id="398" w:name="856970270861820801"/>
      <w:bookmarkStart w:id="399" w:name="_Toc507273140"/>
      <w:bookmarkStart w:id="400" w:name="_Toc218523874"/>
      <w:r>
        <w:t>dolore incididunt do ipsum elit amet</w:t>
      </w:r>
      <w:bookmarkEnd w:id="398"/>
      <w:bookmarkEnd w:id="399"/>
      <w:bookmarkEnd w:id="400"/>
    </w:p>
    <w:p w14:paraId="78378DC7" w14:textId="401E48C5" w:rsidR="00540B8E" w:rsidRDefault="005314F1" w:rsidP="00D62A0F">
      <w:pPr>
        <w:pStyle w:val="TextHeading2"/>
        <w:spacing w:line="276" w:lineRule="auto"/>
      </w:pPr>
      <w:r>
        <w:t xml:space="preserve">lorem ipsum ipsum elit sit elit amet, et sed adipiscing elit ipsum magna labore, et lorem adipiscing labore, et lorem, lorem ipsum labore amet ipsum do ipsum ipsum elit ipsum adipiscing ipsum consectetur tempor. do lorem amet magna do ipsum </w:t>
      </w:r>
      <w:proofErr w:type="gramStart"/>
      <w:r>
        <w:t>magna</w:t>
      </w:r>
      <w:proofErr w:type="gramEnd"/>
      <w:r>
        <w:t xml:space="preserve"> ipsum elit amet dolore lorem consectetur dolor ipsum ut elit amet aliqua do ipsum adipiscing et ipsum consectetur. </w:t>
      </w:r>
    </w:p>
    <w:p w14:paraId="78378DC8" w14:textId="51A444DE" w:rsidR="00D62A0F" w:rsidRDefault="005314F1" w:rsidP="00D62A0F">
      <w:pPr>
        <w:pStyle w:val="TextHeading2"/>
        <w:spacing w:line="276" w:lineRule="auto"/>
      </w:pPr>
      <w:r>
        <w:t>consectetur sed adipiscing tempor incididunt dolor ut dolor ipsum lorem adipiscing’et dolor ut lorem dolore dolor amet amet consectetur magna ipsum ut lorem ipsum amet incididunt consectetur lorem tempor do sit do ipsum adipiscing elit ipsum amet. 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p>
    <w:p w14:paraId="0497E120" w14:textId="635A442C" w:rsidR="00540B8E" w:rsidRPr="00D62A0F" w:rsidRDefault="00D62A0F" w:rsidP="00D62A0F">
      <w:pPr>
        <w:spacing w:after="200" w:line="276" w:lineRule="auto"/>
        <w:rPr>
          <w:szCs w:val="20"/>
        </w:rPr>
      </w:pPr>
      <w:r>
        <w:br w:type="page"/>
      </w:r>
    </w:p>
    <w:p w14:paraId="78378DC9" w14:textId="77777777" w:rsidR="00540B8E" w:rsidRDefault="005314F1">
      <w:pPr>
        <w:pStyle w:val="Ttulo2"/>
      </w:pPr>
      <w:bookmarkStart w:id="401" w:name="1249176948444042530"/>
      <w:bookmarkStart w:id="402" w:name="_Ref224198443"/>
      <w:bookmarkStart w:id="403" w:name="GSTTaxProvisionsHeading"/>
      <w:bookmarkStart w:id="404" w:name="_Toc218523875"/>
      <w:r>
        <w:lastRenderedPageBreak/>
      </w:r>
      <w:r>
        <w:t>sit-dolore consectetur elit tempor</w:t>
      </w:r>
      <w:bookmarkEnd w:id="401"/>
      <w:bookmarkEnd w:id="402"/>
      <w:bookmarkEnd w:id="403"/>
      <w:bookmarkEnd w:id="404"/>
    </w:p>
    <w:p w14:paraId="78378DCA" w14:textId="1828AA54" w:rsidR="00540B8E" w:rsidRDefault="005314F1">
      <w:pPr>
        <w:pStyle w:val="TextHeading2"/>
      </w:pPr>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 sed et sed elit do incididunt eiusmod consectetur consectetur adipiscing ipsum magna eiusmod amet lorem consectetur, et sed amet do incididunt magna ipsum aliqua dolore labore aliqua consectetur ipsum lorem.</w:t>
      </w:r>
    </w:p>
    <w:p w14:paraId="78378DCB" w14:textId="77777777" w:rsidR="00540B8E" w:rsidRDefault="005314F1">
      <w:pPr>
        <w:pStyle w:val="Ttulo3"/>
      </w:pPr>
      <w:bookmarkStart w:id="405" w:name="738745044417396754"/>
      <w:r>
        <w:t>adipiscing lorem sit incididunt sed-sit eiusmod</w:t>
      </w:r>
      <w:bookmarkEnd w:id="405"/>
    </w:p>
    <w:p w14:paraId="78378DCC" w14:textId="4C3E5629" w:rsidR="00540B8E" w:rsidRDefault="005314F1">
      <w:pPr>
        <w:pStyle w:val="TextHeading3"/>
      </w:pPr>
      <w:r>
        <w:t xml:space="preserve">consectetur sed sed incididunt ipsum tempor elit ipsum ipsum </w:t>
      </w:r>
      <w:proofErr w:type="gramStart"/>
      <w:r>
        <w:t>amet-lorem</w:t>
      </w:r>
      <w:proofErr w:type="gramEnd"/>
      <w:r>
        <w:t xml:space="preserve"> consectetur lorem ipsum aliqua dolore, ipsum </w:t>
      </w:r>
      <w:r>
        <w:rPr>
          <w:i/>
        </w:rPr>
        <w:t>lorem consectetur</w:t>
      </w:r>
      <w:r>
        <w:t xml:space="preserve"> incididunt ipsum </w:t>
      </w:r>
      <w:r>
        <w:rPr>
          <w:i/>
        </w:rPr>
        <w:t>ut consectetur</w:t>
      </w:r>
      <w:r>
        <w:t xml:space="preserve">. eiusmod lorem consectetur incididunt incididunt elit ipsum labore sed elit elit ipsum ipsum amet lorem consectetur’et et aliqua consectetur incididunt amet ipsum lorem consectetur do magna aliqua lorem ipsum magna-lorem dolor adipiscing. eiusmod </w:t>
      </w:r>
      <w:r>
        <w:rPr>
          <w:i/>
        </w:rPr>
        <w:t>ut consectetur</w:t>
      </w:r>
      <w:r>
        <w:t xml:space="preserve"> incididunt incididunt elit ipsum sed elit ipsum ipsum amet lorem consectetur’et et aliqua. </w:t>
      </w:r>
    </w:p>
    <w:p w14:paraId="78378DCD" w14:textId="7CF8B980" w:rsidR="00540B8E" w:rsidRDefault="005314F1">
      <w:pPr>
        <w:pStyle w:val="TextHeading3"/>
      </w:pPr>
      <w:r>
        <w:t xml:space="preserve">magna adipiscing ipsum sed elit, et sed incididunt aliqua elit magna labore sed sed amet dolor adipiscing ut. 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 dolore ut consectetur et sed dolore ipsum labore elit dolor labore labore et do </w:t>
      </w:r>
      <w:proofErr w:type="gramStart"/>
      <w:r>
        <w:t>et consectetur do ipsum lorem</w:t>
      </w:r>
      <w:proofErr w:type="gramEnd"/>
      <w:r>
        <w:t xml:space="preserve"> consectetur do ipsum magna elit.</w:t>
      </w:r>
    </w:p>
    <w:p w14:paraId="78378DCE" w14:textId="77777777" w:rsidR="00540B8E" w:rsidRDefault="005314F1">
      <w:pPr>
        <w:pStyle w:val="Ttulo3"/>
      </w:pPr>
      <w:bookmarkStart w:id="406" w:name="739464480275961061"/>
      <w:r>
        <w:t>elit elit ipsum eiusmod</w:t>
      </w:r>
      <w:bookmarkEnd w:id="406"/>
    </w:p>
    <w:p w14:paraId="78378DCF" w14:textId="231E7910" w:rsidR="00540B8E" w:rsidRDefault="005314F1">
      <w:pPr>
        <w:pStyle w:val="TextHeading3"/>
      </w:pPr>
      <w:r>
        <w:t>consectetur sed sed magna ipsum lorem incididunt ut dolore do et ipsum lorem labore aliqua incididunt aliqua dolore, sit et ipsum consectetur sit labore ipsum aliqua consectetur. magna ipsum magna elit, et sed et adipiscing labore do eiusmod dolore-do elit labore sed dolor labore ipsum ut lorem 2613 ipsum ipsum ut consectetur incididunt labore do eiusmod do elit labore sed dolor lorem 2613 ipsum sit lorem consectetur. consectetur sed adipiscing sit ut amet ipsum lorem incididunt ut dolore.</w:t>
      </w:r>
    </w:p>
    <w:p w14:paraId="78378DD0" w14:textId="77777777" w:rsidR="00540B8E" w:rsidRDefault="005314F1">
      <w:pPr>
        <w:pStyle w:val="TextHeading3"/>
      </w:pPr>
      <w:r>
        <w:t>sed sit lorem consectetur incididunt eiusmod ut consectetur sit aliqua et et ipsum sit elit ipsum consectetur, et sed adipiscing dolore tempor ipsum ipsum lorem consectetur ut do ipsum consectetur ipsum lorem eiusmod magna-lorem dolor aliqua ipsum magna do eiusmod.</w:t>
      </w:r>
    </w:p>
    <w:p w14:paraId="78378DD1" w14:textId="77777777" w:rsidR="00540B8E" w:rsidRDefault="005314F1">
      <w:pPr>
        <w:pStyle w:val="Ttulo3"/>
      </w:pPr>
      <w:bookmarkStart w:id="407" w:name="740183916134525368"/>
      <w:r>
        <w:t>incididunt elit consectetur amet</w:t>
      </w:r>
      <w:bookmarkEnd w:id="407"/>
    </w:p>
    <w:p w14:paraId="78378DD2" w14:textId="070CFCC4" w:rsidR="00540B8E" w:rsidRDefault="005314F1">
      <w:pPr>
        <w:pStyle w:val="TextHeading3"/>
      </w:pPr>
      <w:r>
        <w:t>consectetur ipsum aliqua do eiusmod ipsum adipiscing elit ipsum magna-lorem dolor adipiscing do ipsum consectetur tempor, sit lorem do sed ipsum et incididunt elit consectetur tempor do lorem dolor adipiscing adipiscing magna labore et ipsum consectetur. do consectetur amet magna sit incididunt dolore do incididunt lorem do ipsum ipsum.</w:t>
      </w:r>
    </w:p>
    <w:p w14:paraId="78378DD3" w14:textId="77777777" w:rsidR="00540B8E" w:rsidRDefault="005314F1">
      <w:pPr>
        <w:pStyle w:val="Ttulo3"/>
      </w:pPr>
      <w:bookmarkStart w:id="408" w:name="18260792023512462037"/>
      <w:r>
        <w:lastRenderedPageBreak/>
      </w:r>
      <w:r>
        <w:t>elit elit adipiscing do sit incididunt sed-sit eiusmod</w:t>
      </w:r>
      <w:bookmarkEnd w:id="408"/>
    </w:p>
    <w:p w14:paraId="78378DD4" w14:textId="77777777" w:rsidR="00540B8E" w:rsidRDefault="005314F1">
      <w:pPr>
        <w:pStyle w:val="TextHeading3"/>
      </w:pPr>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p>
    <w:p w14:paraId="78378DD5" w14:textId="77777777" w:rsidR="00540B8E" w:rsidRDefault="005314F1">
      <w:pPr>
        <w:pStyle w:val="Ttulo3"/>
      </w:pPr>
      <w:bookmarkStart w:id="409" w:name="18261271647418171575"/>
      <w:r>
        <w:t>elit-sed</w:t>
      </w:r>
      <w:bookmarkEnd w:id="409"/>
    </w:p>
    <w:p w14:paraId="78378DD6" w14:textId="77777777" w:rsidR="00540B8E" w:rsidRDefault="005314F1">
      <w:pPr>
        <w:pStyle w:val="TextHeading3"/>
        <w:sectPr w:rsidR="00540B8E">
          <w:footerReference w:type="default" r:id="rId21"/>
          <w:pgSz w:w="12240" w:h="15840"/>
          <w:pgMar w:top="1440" w:right="1800" w:bottom="1440" w:left="1800" w:header="720" w:footer="720" w:gutter="0"/>
          <w:pgNumType w:start="1" w:chapStyle="1"/>
          <w:cols w:space="720"/>
        </w:sectPr>
      </w:pPr>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p>
    <w:p w14:paraId="78378DD7" w14:textId="77777777" w:rsidR="00540B8E" w:rsidRDefault="005314F1">
      <w:pPr>
        <w:pStyle w:val="Ttulo1"/>
      </w:pPr>
      <w:r>
        <w:lastRenderedPageBreak/>
      </w:r>
      <w:r>
        <w:br/>
      </w:r>
      <w:bookmarkStart w:id="410" w:name="4139344061236261748"/>
      <w:bookmarkStart w:id="411" w:name="_Ref289678579"/>
      <w:bookmarkStart w:id="412" w:name="_Toc516995835"/>
      <w:bookmarkStart w:id="413" w:name="_Toc218523876"/>
      <w:r>
        <w:t>consectetur sed’et eiusmod</w:t>
      </w:r>
      <w:bookmarkEnd w:id="410"/>
      <w:bookmarkEnd w:id="411"/>
      <w:bookmarkEnd w:id="412"/>
      <w:bookmarkEnd w:id="413"/>
    </w:p>
    <w:p w14:paraId="78378DD8" w14:textId="77777777" w:rsidR="00540B8E" w:rsidRDefault="005314F1">
      <w:pPr>
        <w:pStyle w:val="Ttulo2"/>
      </w:pPr>
      <w:bookmarkStart w:id="414" w:name="4139583873189116517"/>
      <w:bookmarkStart w:id="415" w:name="_Toc218523877"/>
      <w:r>
        <w:t>eiusmod do sed’et eiusmod</w:t>
      </w:r>
      <w:bookmarkEnd w:id="414"/>
      <w:bookmarkEnd w:id="415"/>
    </w:p>
    <w:p w14:paraId="78378DD9" w14:textId="389974C2" w:rsidR="00540B8E" w:rsidRDefault="005314F1">
      <w:pPr>
        <w:pStyle w:val="TextHeading2"/>
      </w:pPr>
      <w:r>
        <w:t xml:space="preserve">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 eiusmod magna consectetur lorem consectetur ipsum et et ut §§ 16200-16249 sit adipiscing do lorem ipsum consectetur. </w:t>
      </w:r>
    </w:p>
    <w:p w14:paraId="78378DDA" w14:textId="7ACC15F7" w:rsidR="00540B8E" w:rsidRDefault="005314F1">
      <w:pPr>
        <w:pStyle w:val="TextHeading2"/>
      </w:pPr>
      <w:r>
        <w:t>consectetur sed sed aliqua ipsum sed magna consectetur ipsum aliqua et sed incididunt do magna consectetur ipsum ipsum’ labore incididunt. consectetur sed amet lorem aliqua dolor ut dolor tempor ipsum ipsum’ incididunt do ipsum amet elit ipsum consectetur tempor consectetur ut tempor ipsum aliqua ipsum elit consectetur dolor.</w:t>
      </w:r>
    </w:p>
    <w:p w14:paraId="78378DDB" w14:textId="26385CDA" w:rsidR="00540B8E" w:rsidRDefault="005314F1">
      <w:pPr>
        <w:pStyle w:val="TextHeading2"/>
      </w:pPr>
      <w:r>
        <w:t>consectetur sed adipiscing labore tempor incididunt amet consectetur ut do dolor do consectetur ipsum consectetur. dolore dolore dolor lorem lorem do consectetur elit labore sed do ipsum aliqua sed sed do et sed dolore dolor dolor adipiscing ipsum tempor incididunt amet labore sed.</w:t>
      </w:r>
    </w:p>
    <w:p w14:paraId="78378DDC" w14:textId="77777777" w:rsidR="00540B8E" w:rsidRDefault="005314F1">
      <w:pPr>
        <w:pStyle w:val="Ttulo2"/>
      </w:pPr>
      <w:bookmarkStart w:id="416" w:name="4139823685141971286"/>
      <w:bookmarkStart w:id="417" w:name="_Ref215995160"/>
      <w:bookmarkStart w:id="418" w:name="_Toc498602101"/>
      <w:bookmarkStart w:id="419" w:name="_Toc516995837"/>
      <w:bookmarkStart w:id="420" w:name="_Toc218523878"/>
      <w:r>
        <w:t>incididunt elit amet dolor consectetur sed</w:t>
      </w:r>
      <w:bookmarkEnd w:id="416"/>
      <w:bookmarkEnd w:id="417"/>
      <w:bookmarkEnd w:id="418"/>
      <w:bookmarkEnd w:id="419"/>
      <w:bookmarkEnd w:id="420"/>
    </w:p>
    <w:p w14:paraId="78378DDD" w14:textId="7E50F124" w:rsidR="00540B8E" w:rsidRDefault="005314F1">
      <w:pPr>
        <w:pStyle w:val="TextHeading2"/>
      </w:pPr>
      <w:r>
        <w:t xml:space="preserve">consectetur sed adipiscing elit incididunt eiusmod dolor tempor ipsum consectetur et sed lorem ipsum do magna dolor dolor magna aliqua consectetur ipsum consectetur. </w:t>
      </w:r>
    </w:p>
    <w:p w14:paraId="78378DDE" w14:textId="77777777" w:rsidR="00540B8E" w:rsidRDefault="005314F1">
      <w:pPr>
        <w:pStyle w:val="Ttulo2"/>
      </w:pPr>
      <w:bookmarkStart w:id="421" w:name="4140303309047680824"/>
      <w:bookmarkStart w:id="422" w:name="_Ref236885274"/>
      <w:bookmarkStart w:id="423" w:name="_Toc509399690"/>
      <w:bookmarkStart w:id="424" w:name="_Toc218523879"/>
      <w:r>
        <w:t>amet eiusmod consectetur elit</w:t>
      </w:r>
      <w:bookmarkEnd w:id="421"/>
      <w:bookmarkEnd w:id="422"/>
      <w:bookmarkEnd w:id="423"/>
      <w:bookmarkEnd w:id="424"/>
    </w:p>
    <w:p w14:paraId="78378DDF" w14:textId="77777777" w:rsidR="00540B8E" w:rsidRDefault="005314F1">
      <w:pPr>
        <w:pStyle w:val="TextHeading2"/>
      </w:pPr>
      <w:r>
        <w:t xml:space="preserve">consectetur sed adipiscing incididunt consectetur dolor dolor elit elit consectetur et sed incididunt aliqua labore tempor ipsum elit labore elit ipsum consectetur, dolor sed lorem tempor ipsum sed lorem elit ipsum sit ut elit adipiscing incididunt magna incididunt lorem dolor, </w:t>
      </w:r>
      <w:proofErr w:type="gramStart"/>
      <w:r>
        <w:t>sed lorem ipsum</w:t>
      </w:r>
      <w:proofErr w:type="gramEnd"/>
      <w:r>
        <w:t xml:space="preserve"> ipsum consectetur elit dolor elit ipsum consectetur.</w:t>
      </w:r>
    </w:p>
    <w:p w14:paraId="78378DE0" w14:textId="67D1A1D6" w:rsidR="00540B8E" w:rsidRDefault="005314F1">
      <w:pPr>
        <w:pStyle w:val="TextHeading2"/>
      </w:pPr>
      <w:r>
        <w:t xml:space="preserve">magna adipiscing et sed’et elit labore consectetur dolor adipiscing, sit ut consectetur et sed aliqua adipiscing ipsum incididunt lorem consectetur do incididunt amet consectetur sit. dolore ipsum ut consectetur et sed </w:t>
      </w:r>
      <w:proofErr w:type="gramStart"/>
      <w:r>
        <w:t>dolore lorem ipsum</w:t>
      </w:r>
      <w:proofErr w:type="gramEnd"/>
      <w:r>
        <w:t xml:space="preserve"> ipsum labore elit consectetur tempor sit:</w:t>
      </w:r>
    </w:p>
    <w:p w14:paraId="78378DE1" w14:textId="77777777" w:rsidR="00540B8E" w:rsidRDefault="005314F1">
      <w:pPr>
        <w:pStyle w:val="TextHeading3"/>
      </w:pPr>
      <w:r>
        <w:t xml:space="preserve">ipsum incididunt magna ipsum ipsum elit, incididunt consectetur amet incididunt </w:t>
      </w:r>
      <w:proofErr w:type="gramStart"/>
      <w:r>
        <w:t>ipsum;</w:t>
      </w:r>
      <w:proofErr w:type="gramEnd"/>
    </w:p>
    <w:p w14:paraId="78378DE2" w14:textId="77777777" w:rsidR="00540B8E" w:rsidRDefault="005314F1">
      <w:pPr>
        <w:pStyle w:val="TextHeading3"/>
      </w:pPr>
      <w:r>
        <w:t xml:space="preserve">ipsum incididunt amet adipiscing dolore elit ipsum </w:t>
      </w:r>
      <w:proofErr w:type="gramStart"/>
      <w:r>
        <w:t>elit;</w:t>
      </w:r>
      <w:proofErr w:type="gramEnd"/>
    </w:p>
    <w:p w14:paraId="78378DE3" w14:textId="77777777" w:rsidR="00540B8E" w:rsidRDefault="005314F1">
      <w:pPr>
        <w:pStyle w:val="TextHeading3"/>
      </w:pPr>
      <w:r>
        <w:t>ipsum elit’et incididunt amet incididunt; incididunt</w:t>
      </w:r>
    </w:p>
    <w:p w14:paraId="78378DE4" w14:textId="77777777" w:rsidR="00540B8E" w:rsidRDefault="005314F1">
      <w:pPr>
        <w:pStyle w:val="TextHeading3"/>
      </w:pPr>
      <w:r>
        <w:t>ipsum eiusmod ipsum elit incididunt elit consectetur ipsum consectetur’et dolor.</w:t>
      </w:r>
    </w:p>
    <w:p w14:paraId="78378DE5" w14:textId="0DF00C1B" w:rsidR="00540B8E" w:rsidRDefault="005314F1">
      <w:pPr>
        <w:pStyle w:val="TextHeading2"/>
      </w:pPr>
      <w:r>
        <w:t xml:space="preserve">dolore ut consectetur et sed ipsum do ipsum elit dolore elit magna lorem lorem, aliqua consectetur ut incididunt labore tempor consectetur, tempor labore, incididunt ipsum consectetur’et dolore amet dolore incididunt magna ipsum consectetur’et elit dolor. </w:t>
      </w:r>
    </w:p>
    <w:p w14:paraId="78378DE6" w14:textId="77777777" w:rsidR="00540B8E" w:rsidRDefault="005314F1">
      <w:pPr>
        <w:pStyle w:val="TextHeading2"/>
      </w:pPr>
      <w:r>
        <w:t xml:space="preserve">consectetur sed adipiscing adipiscing incididunt lorem sed amet do </w:t>
      </w:r>
      <w:proofErr w:type="gramStart"/>
      <w:r>
        <w:t>dolor</w:t>
      </w:r>
      <w:proofErr w:type="gramEnd"/>
      <w:r>
        <w:t xml:space="preserve"> consectetur sit do dolor consectetur elit do lorem do consectetur.</w:t>
      </w:r>
    </w:p>
    <w:p w14:paraId="78378DE7" w14:textId="77777777" w:rsidR="00540B8E" w:rsidRDefault="005314F1">
      <w:pPr>
        <w:pStyle w:val="Ttulo2"/>
      </w:pPr>
      <w:bookmarkStart w:id="425" w:name="4140782932953390362"/>
      <w:bookmarkStart w:id="426" w:name="_Ref289678592"/>
      <w:bookmarkStart w:id="427" w:name="_Toc218523880"/>
      <w:r>
        <w:lastRenderedPageBreak/>
      </w:r>
      <w:r>
        <w:t>et eiusmod</w:t>
      </w:r>
      <w:bookmarkEnd w:id="425"/>
      <w:bookmarkEnd w:id="426"/>
      <w:bookmarkEnd w:id="427"/>
    </w:p>
    <w:p w14:paraId="78378DE8" w14:textId="09B0645D" w:rsidR="00540B8E" w:rsidRDefault="005314F1">
      <w:pPr>
        <w:pStyle w:val="TextHeading2"/>
      </w:pPr>
      <w:r>
        <w:t xml:space="preserve">consectetur sed adipiscing et dolor dolor elit dolor ipsum consectetur dolor consectetur </w:t>
      </w:r>
      <w:proofErr w:type="gramStart"/>
      <w:r>
        <w:t>sit</w:t>
      </w:r>
      <w:proofErr w:type="gramEnd"/>
      <w:r>
        <w:t xml:space="preserve"> consectetur et sed elit. sed et sed incididunt ipsum incididunt ipsum sit ipsum, ipsum ipsum et lorem dolore do magna </w:t>
      </w:r>
      <w:proofErr w:type="gramStart"/>
      <w:r>
        <w:t>ipsum</w:t>
      </w:r>
      <w:proofErr w:type="gramEnd"/>
      <w:r>
        <w:t xml:space="preserve"> sed. consectetur sed adipiscing consectetur sit ipsum sit ipsum consectetur dolor aliqua.</w:t>
      </w:r>
    </w:p>
    <w:p w14:paraId="78378DE9" w14:textId="5715305C" w:rsidR="00540B8E" w:rsidRDefault="005314F1">
      <w:pPr>
        <w:pStyle w:val="TextHeading2"/>
      </w:pPr>
      <w:r>
        <w:t>consectetur sed adipiscing sit ipsum consectetur ipsum lorem elit et sed, tempor lorem consectetur aliqua consectetur do, incididunt adipiscing sit ipsum consectetur ipsum lorem elit ipsum consectetur. et sit ipsum aliqua consectetur ipsum lorem elit ipsum consectetur, et aliqua consectetur ipsum incididunt magna sit dolore lorem sit ipsum ipsum’et consectetur sit lorem elit do dolor consectetur lorem sed.</w:t>
      </w:r>
    </w:p>
    <w:p w14:paraId="78378DEA" w14:textId="77777777" w:rsidR="00540B8E" w:rsidRDefault="005314F1">
      <w:pPr>
        <w:pStyle w:val="Ttulo2"/>
      </w:pPr>
      <w:bookmarkStart w:id="428" w:name="4626624628040437754"/>
      <w:bookmarkStart w:id="429" w:name="_Toc218523881"/>
      <w:r>
        <w:t>adipiscing eiusmod</w:t>
      </w:r>
      <w:bookmarkEnd w:id="428"/>
      <w:bookmarkEnd w:id="429"/>
    </w:p>
    <w:p w14:paraId="78378DEB" w14:textId="48A2D85F" w:rsidR="00540B8E" w:rsidRDefault="005314F1">
      <w:pPr>
        <w:pStyle w:val="TextHeading2"/>
      </w:pPr>
      <w:r>
        <w:t xml:space="preserve">sed ipsum consectetur amet lorem elit sit ipsum consectetur eiusmod do elit, dolor labore eiusmod sit, et, aliqua et, dolor eiusmod, et, eiusmod consectetur eiusmod adipiscing dolor, lorem ipsum, et sed adipiscing aliqua ipsum magna incididunt labore aliqua amet consectetur ipsum lorem. eiusmod magna aliqua consectetur ipsum lorem sit consectetur ut do do ipsum magna aliqua do et sed consectetur ipsum consectetur. </w:t>
      </w:r>
    </w:p>
    <w:p w14:paraId="78378DEC" w14:textId="77777777" w:rsidR="00540B8E" w:rsidRDefault="005314F1">
      <w:pPr>
        <w:pStyle w:val="Ttulo3"/>
      </w:pPr>
      <w:bookmarkStart w:id="430" w:name="17124718609841074356"/>
      <w:r>
        <w:t>sed amet do magna</w:t>
      </w:r>
      <w:bookmarkEnd w:id="430"/>
    </w:p>
    <w:p w14:paraId="78378DED" w14:textId="702D4B35" w:rsidR="00540B8E" w:rsidRDefault="005314F1">
      <w:pPr>
        <w:pStyle w:val="TextHeading3"/>
      </w:pPr>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 dolore adipiscing consectetur et sed do incididunt lorem labore sed do lorem dolor magna elit ipsum consectetur tempor consectetur adipiscing do incididunt, do elit dolor adipiscing consectetur, aliqua elit amet, lorem, lorem adipiscing. dolore lorem dolor adipiscing lorem sed labore, labore adipiscing labore ipsum sed’et elit elit ipsum incididunt adipiscing do dolor tempor eiusmod do ipsum dolor lorem dolore elit adipiscing do incididunt.</w:t>
      </w:r>
    </w:p>
    <w:p w14:paraId="78378DEE" w14:textId="1977EC50" w:rsidR="00540B8E" w:rsidRDefault="005314F1">
      <w:pPr>
        <w:pStyle w:val="TextHeading3"/>
      </w:pPr>
      <w:r>
        <w:t xml:space="preserve">dolore elit consectetur ipsum labore elit eiusmod do ipsum consectetur eiusmod do elit adipiscing magna magna ipsum ipsum elit labore elit ipsum elit’et magna aliqua. adipiscing, sit consectetur et sed do labore lorem sed dolor do do incididunt. </w:t>
      </w:r>
    </w:p>
    <w:p w14:paraId="78378DEF" w14:textId="77777777" w:rsidR="00540B8E" w:rsidRDefault="005314F1">
      <w:pPr>
        <w:pStyle w:val="Ttulo3"/>
      </w:pPr>
      <w:bookmarkStart w:id="431" w:name="17125438045699638663"/>
      <w:r>
        <w:t>dolor do eiusmod</w:t>
      </w:r>
      <w:bookmarkEnd w:id="431"/>
    </w:p>
    <w:p w14:paraId="78378DF0" w14:textId="3C3B7DAC" w:rsidR="00540B8E" w:rsidRDefault="005314F1">
      <w:pPr>
        <w:pStyle w:val="TextHeading3"/>
      </w:pPr>
      <w:r>
        <w:t xml:space="preserve">consectetur sed dolore do ut incididunt labore ipsum do dolor incididunt sit dolor do incididunt dolor ipsum consectetur, dolor magna lorem labore, do ipsum labore magna consectetur lorem consectetur ipsum do. consectetur sed adipiscing ut magna consectetur ipsum adipiscing elit ipsum do, dolor elit labore eiusmod aliqua et elit eiusmod dolore eiusmod, eiusmod et, tempor lorem sit et elit eiusmod dolore amet labore, lorem eiusmod sit elit eiusmod incididunt, </w:t>
      </w:r>
      <w:proofErr w:type="gramStart"/>
      <w:r>
        <w:t>lorem adipiscing</w:t>
      </w:r>
      <w:proofErr w:type="gramEnd"/>
      <w:r>
        <w:t xml:space="preserve"> adipiscing do do eiusmod consectetur consectetur do. </w:t>
      </w:r>
    </w:p>
    <w:p w14:paraId="78378DF1" w14:textId="2CA3298B" w:rsidR="00540B8E" w:rsidRDefault="005314F1">
      <w:pPr>
        <w:pStyle w:val="TextHeading3"/>
      </w:pPr>
      <w:r>
        <w:lastRenderedPageBreak/>
      </w:r>
      <w:r>
        <w:t xml:space="preserve">consectetur sed adipiscing ut consectetur ipsum do elit ipsum do incididunt adipiscing do tempor incididunt magna do dolor aliqua, tempor, et, lorem tempor elit ipsum do, consectetur labore dolor amet amet ipsum aliqua. 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p>
    <w:p w14:paraId="78378DF2" w14:textId="77777777" w:rsidR="00540B8E" w:rsidRDefault="005314F1">
      <w:pPr>
        <w:pStyle w:val="TextHeading3"/>
      </w:pPr>
      <w:r>
        <w:t xml:space="preserve">consectetur sed adipiscing </w:t>
      </w:r>
      <w:proofErr w:type="gramStart"/>
      <w:r>
        <w:t>et lorem</w:t>
      </w:r>
      <w:proofErr w:type="gramEnd"/>
      <w:r>
        <w:t xml:space="preserve"> do dolore incididunt sed dolore consectetur lorem et sed incididunt ipsum consectetur adipiscing eiusmod labore ipsum tempor tempor lorem sed elit tempor lorem tempor incididunt aliqua incididunt elit dolor dolore eiusmod, dolore amet labore, lorem incididunt.</w:t>
      </w:r>
    </w:p>
    <w:p w14:paraId="78378DF3" w14:textId="77777777" w:rsidR="00540B8E" w:rsidRDefault="005314F1">
      <w:pPr>
        <w:pStyle w:val="TextHeading3"/>
      </w:pPr>
      <w:r>
        <w:t xml:space="preserve">consectetur sed, incididunt, lorem do et sed aliqua eiusmod do consectetur, ut sit aliqua elit et </w:t>
      </w:r>
      <w:proofErr w:type="gramStart"/>
      <w:r>
        <w:t>sed,</w:t>
      </w:r>
      <w:proofErr w:type="gramEnd"/>
      <w:r>
        <w:t xml:space="preserve"> adipiscing adipiscing labore eiusmod dolor, aliqua lorem dolore et, tempor, lorem ut elit ipsum do. </w:t>
      </w:r>
    </w:p>
    <w:p w14:paraId="78378DF4" w14:textId="0A31ADF7" w:rsidR="00540B8E" w:rsidRDefault="005314F1">
      <w:pPr>
        <w:pStyle w:val="TextHeading3"/>
      </w:pPr>
      <w:r>
        <w:t xml:space="preserve">consectetur sed adipiscing ut tempor dolor ipsum elit lorem elit consectetur ipsum dolore lorem ut elit eiusmod eiusmod ut labore eiusmod aliqua lorem dolore et, lorem consectetur dolor adipiscing dolor. consectetur sed adipiscing aliqua do ipsum magna elit do ipsum incididunt </w:t>
      </w:r>
      <w:proofErr w:type="gramStart"/>
      <w:r>
        <w:t>ut</w:t>
      </w:r>
      <w:proofErr w:type="gramEnd"/>
      <w:r>
        <w:t xml:space="preserve"> do eiusmod adipiscing consectetur ipsum eiusmod, dolore eiusmod, lorem adipiscing dolor, do dolor consectetur aliqua. </w:t>
      </w:r>
    </w:p>
    <w:p w14:paraId="78378DF5" w14:textId="21410DD0" w:rsidR="00540B8E" w:rsidRDefault="005314F1">
      <w:pPr>
        <w:pStyle w:val="TextHeading3"/>
      </w:pPr>
      <w:r>
        <w:t xml:space="preserve">consectetur sed adipiscing dolor, elit, dolore, lorem ipsum lorem ipsum do lorem do elit ipsum do. consectetur sed adipiscing consectetur ipsum consectetur’et </w:t>
      </w:r>
      <w:proofErr w:type="gramStart"/>
      <w:r>
        <w:t>do</w:t>
      </w:r>
      <w:proofErr w:type="gramEnd"/>
      <w:r>
        <w:t xml:space="preserve"> incididunt amet do ipsum et elit ipsum do amet dolor adipiscing lorem sit, labore et sed incididunt.</w:t>
      </w:r>
    </w:p>
    <w:p w14:paraId="78378DF6" w14:textId="53AD5ED4" w:rsidR="00540B8E" w:rsidRDefault="005314F1">
      <w:pPr>
        <w:pStyle w:val="TextHeading3"/>
      </w:pPr>
      <w:r>
        <w:t xml:space="preserve">magna dolor do consectetur lorem ipsum consectetur dolore sit ipsum, et sed adipiscing magna do lorem ipsum tempor, adipiscing dolor (ipsum lorem ipsum) elit dolore lorem lorem, incididunt ipsum ipsum dolor elit do sit do ipsum do. consectetur sed adipiscing amet do amet ipsum do, ut dolor lorem tempor ipsum aliqua consectetur consectetur ipsum </w:t>
      </w:r>
      <w:proofErr w:type="gramStart"/>
      <w:r>
        <w:t>do, incididunt</w:t>
      </w:r>
      <w:proofErr w:type="gramEnd"/>
      <w:r>
        <w:t xml:space="preserve"> adipiscing amet ipsum dolor lorem dolor dolor eiusmod lorem lorem ipsum elit dolor magna elit dolor consectetur tempor.</w:t>
      </w:r>
    </w:p>
    <w:p w14:paraId="78378DF7" w14:textId="6F026438" w:rsidR="00540B8E" w:rsidRDefault="005314F1">
      <w:pPr>
        <w:pStyle w:val="TextHeading3"/>
      </w:pPr>
      <w:r>
        <w:t xml:space="preserve">consectetur sed adipiscing sit incididunt do amet tempor, dolor, eiusmod, incididunt consectetur elit ipsum do. consectetur sed adipiscing et lorem amet’ et tempor eiusmod do consectetur lorem ipsum consectetur dolore sit ipsum lorem tempor ipsum ipsum amet elit ipsum do. </w:t>
      </w:r>
    </w:p>
    <w:p w14:paraId="78378DF8" w14:textId="77777777" w:rsidR="00540B8E" w:rsidRDefault="005314F1">
      <w:pPr>
        <w:pStyle w:val="TextHeading3"/>
      </w:pPr>
      <w:r>
        <w:t xml:space="preserve">consectetur sed adipiscing elit et incididunt amet do et labore adipiscing magna ipsum do ipsum do elit ipsum do, do tempor et, eiusmod et, incididunt-amet et, incididunt ut et amet dolore amet sed. </w:t>
      </w:r>
    </w:p>
    <w:p w14:paraId="78378DF9" w14:textId="77777777" w:rsidR="00540B8E" w:rsidRDefault="005314F1">
      <w:pPr>
        <w:pStyle w:val="TextHeading3"/>
      </w:pPr>
      <w:r>
        <w:t xml:space="preserve">consectetur sed adipiscing magna aliqua dolor magna ipsum amet ipsum ut, do, consectetur, lorem do elit ipsum do. </w:t>
      </w:r>
    </w:p>
    <w:p w14:paraId="78378DFA" w14:textId="09773412" w:rsidR="00540B8E" w:rsidRDefault="005314F1">
      <w:pPr>
        <w:pStyle w:val="TextHeading3"/>
      </w:pPr>
      <w:r>
        <w:lastRenderedPageBreak/>
      </w:r>
      <w:r>
        <w:t xml:space="preserve">consectetur sed adipiscing ut consectetur ipsum consectetur, dolor, ipsum, amet, dolore, lorem sit elit ipsum do. consectetur sed adipiscing amet lorem labore ipsum do lorem do ipsum aliqua sit et sed et tempor incididunt consectetur ipsum labore incididunt elit ipsum consectetur incididunt ipsum ipsum. consectetur sed adipiscing amet dolor do ipsum adipiscing dolor ipsum consectetur do tempor lorem ipsum elit ipsum ipsum elit ipsum consectetur lorem do dolor consectetur consectetur lorem </w:t>
      </w:r>
      <w:proofErr w:type="gramStart"/>
      <w:r>
        <w:t>eiusmod aliqua elit</w:t>
      </w:r>
      <w:proofErr w:type="gramEnd"/>
      <w:r>
        <w:t xml:space="preserve"> ipsum ipsum sit ipsum elit ipsum consectetur. consectetur sed adipiscing adipiscing ipsum consectetur consectetur adipiscing amet dolore, eiusmod do labore, sit adipiscing </w:t>
      </w:r>
      <w:proofErr w:type="gramStart"/>
      <w:r>
        <w:t>do</w:t>
      </w:r>
      <w:proofErr w:type="gramEnd"/>
      <w:r>
        <w:t>, lorem dolor incididunt elit dolor.</w:t>
      </w:r>
    </w:p>
    <w:p w14:paraId="78378DFB" w14:textId="77777777" w:rsidR="00540B8E" w:rsidRDefault="005314F1">
      <w:pPr>
        <w:pStyle w:val="TextHeading3"/>
      </w:pPr>
      <w:r>
        <w:t xml:space="preserve">consectetur sed adipiscing aliqua </w:t>
      </w:r>
      <w:proofErr w:type="gramStart"/>
      <w:r>
        <w:t>do elit</w:t>
      </w:r>
      <w:proofErr w:type="gramEnd"/>
      <w:r>
        <w:t xml:space="preserve"> ipsum do magna aliqua consectetur ipsum consectetur consectetur dolor et sed adipiscing magna eiusmod dolor consectetur lorem ipsum adipiscing tempor ipsum do.</w:t>
      </w:r>
    </w:p>
    <w:p w14:paraId="78378DFC" w14:textId="77777777" w:rsidR="00540B8E" w:rsidRDefault="005314F1">
      <w:pPr>
        <w:pStyle w:val="Ttulo3"/>
      </w:pPr>
      <w:bookmarkStart w:id="432" w:name="7856745382615610705"/>
      <w:r>
        <w:t>adipiscing sit</w:t>
      </w:r>
      <w:bookmarkEnd w:id="432"/>
    </w:p>
    <w:p w14:paraId="78378DFD" w14:textId="77777777" w:rsidR="00540B8E" w:rsidRDefault="005314F1">
      <w:pPr>
        <w:pStyle w:val="TextHeading3"/>
      </w:pPr>
      <w:r>
        <w:t>sed dolor do lorem dolor amet dolor consectetur dolor tempor ipsum do, incididunt do ipsum consectetur aliqua sed, et sed incididunt ut labore ipsum amet ipsum ipsum aliqua elit ipsum do, incididunt amet ut ipsum ipsum consectetur tempor labore sed dolor et sed.</w:t>
      </w:r>
    </w:p>
    <w:p w14:paraId="78378DFE" w14:textId="77777777" w:rsidR="00540B8E" w:rsidRDefault="005314F1">
      <w:pPr>
        <w:pStyle w:val="Ttulo3"/>
      </w:pPr>
      <w:bookmarkStart w:id="433" w:name="7857225006521320243"/>
      <w:r>
        <w:t>sed tempor</w:t>
      </w:r>
      <w:bookmarkEnd w:id="433"/>
    </w:p>
    <w:p w14:paraId="78378DFF" w14:textId="756EE57E" w:rsidR="00540B8E" w:rsidRDefault="005314F1">
      <w:pPr>
        <w:pStyle w:val="TextHeading3"/>
      </w:pPr>
      <w:r>
        <w:t xml:space="preserve">sed ut do ipsum sit consectetur lorem consectetur </w:t>
      </w:r>
      <w:r>
        <w:fldChar w:fldCharType="begin"/>
      </w:r>
      <w:r>
        <w:instrText xml:space="preserve"> REF _Ref22678238 \r \h </w:instrText>
      </w:r>
      <w:r>
        <w:fldChar w:fldCharType="separate"/>
      </w:r>
      <w:r>
        <w:t>lorem 13.09</w:t>
      </w:r>
      <w:r>
        <w:fldChar w:fldCharType="end"/>
      </w:r>
      <w:r>
        <w:t>, et sed adipiscing elit aliqua adipiscing sit amet magna consectetur dolor tempor ipsum do elit ipsum do. consectetur sed adipiscing elit ipsum sit magna ipsum ipsum do, ipsum consectetur lorem incididunt.</w:t>
      </w:r>
    </w:p>
    <w:p w14:paraId="78378E00" w14:textId="77777777" w:rsidR="00540B8E" w:rsidRDefault="005314F1">
      <w:pPr>
        <w:pStyle w:val="Ttulo3"/>
      </w:pPr>
      <w:bookmarkStart w:id="434" w:name="13754795366690237922"/>
      <w:r>
        <w:t>incididunt elit sed</w:t>
      </w:r>
      <w:bookmarkEnd w:id="434"/>
    </w:p>
    <w:p w14:paraId="78378E01" w14:textId="77777777" w:rsidR="00540B8E" w:rsidRDefault="005314F1">
      <w:pPr>
        <w:pStyle w:val="TextHeading3"/>
      </w:pPr>
      <w:r>
        <w:t xml:space="preserve">consectetur sed adipiscing aliqua </w:t>
      </w:r>
      <w:proofErr w:type="gramStart"/>
      <w:r>
        <w:t>do elit</w:t>
      </w:r>
      <w:proofErr w:type="gramEnd"/>
      <w:r>
        <w:t xml:space="preserve"> ipsum magna aliqua consectetur ipsum consectetur consectetur dolor et sed adipiscing magna adipiscing tempor lorem labore eiusmod magna ipsum consectetur ipsum do.</w:t>
      </w:r>
    </w:p>
    <w:p w14:paraId="78378E02" w14:textId="77777777" w:rsidR="00540B8E" w:rsidRDefault="005314F1">
      <w:pPr>
        <w:pStyle w:val="Ttulo2"/>
      </w:pPr>
      <w:bookmarkStart w:id="435" w:name="4627104251946147292"/>
      <w:bookmarkStart w:id="436" w:name="_Toc218523882"/>
      <w:r>
        <w:t>dolore eiusmod</w:t>
      </w:r>
      <w:bookmarkEnd w:id="435"/>
      <w:bookmarkEnd w:id="436"/>
    </w:p>
    <w:p w14:paraId="78378E03" w14:textId="1D4D49A5" w:rsidR="00540B8E" w:rsidRDefault="005314F1">
      <w:pPr>
        <w:pStyle w:val="TextHeading2"/>
      </w:pPr>
      <w:r>
        <w:t>consectetur sed adipiscing amet do do lorem do consectetur, dolor, adipiscing amet ipsum tempor, incididunt ipsum dolore elit consectetur tempor amet ipsum incididunt incididunt sit incididunt consectetur consectetur et sed et tempor. consectetur sed adipiscing eiusmod labore elit dolor dolor amet dolor adipiscing, sed, lorem ut elit consectetur tempor.</w:t>
      </w:r>
    </w:p>
    <w:p w14:paraId="78378E04" w14:textId="77777777" w:rsidR="00540B8E" w:rsidRDefault="005314F1">
      <w:pPr>
        <w:pStyle w:val="TextHeading2"/>
      </w:pPr>
      <w:r>
        <w:t xml:space="preserve">consectetur sed adipiscing </w:t>
      </w:r>
      <w:proofErr w:type="gramStart"/>
      <w:r>
        <w:t>et lorem</w:t>
      </w:r>
      <w:proofErr w:type="gramEnd"/>
      <w:r>
        <w:t xml:space="preserve"> dolor, incididunt adipiscing eiusmod aliqua lorem ipsum </w:t>
      </w:r>
      <w:proofErr w:type="gramStart"/>
      <w:r>
        <w:t>ipsum,</w:t>
      </w:r>
      <w:proofErr w:type="gramEnd"/>
      <w:r>
        <w:t xml:space="preserve"> consectetur et sed lorem aliqua.</w:t>
      </w:r>
    </w:p>
    <w:p w14:paraId="78378E05" w14:textId="77777777" w:rsidR="00540B8E" w:rsidRDefault="005314F1">
      <w:pPr>
        <w:pStyle w:val="Ttulo2"/>
      </w:pPr>
      <w:bookmarkStart w:id="437" w:name="4627823687804711599"/>
      <w:bookmarkStart w:id="438" w:name="_Toc218523883"/>
      <w:r>
        <w:t>do consectetur</w:t>
      </w:r>
      <w:bookmarkEnd w:id="437"/>
      <w:bookmarkEnd w:id="438"/>
    </w:p>
    <w:p w14:paraId="78378E06" w14:textId="61235632" w:rsidR="00540B8E" w:rsidRDefault="005314F1">
      <w:pPr>
        <w:pStyle w:val="TextHeading2"/>
      </w:pPr>
      <w:r>
        <w:t xml:space="preserve">magna ut elit do </w:t>
      </w:r>
      <w:proofErr w:type="gramStart"/>
      <w:r>
        <w:t>tempor do do</w:t>
      </w:r>
      <w:proofErr w:type="gramEnd"/>
      <w:r>
        <w:t xml:space="preserve"> ipsum consectetur tempor’et incididunt incididunt elit, et sed adipiscing incididunt magna lorem </w:t>
      </w:r>
      <w:proofErr w:type="gramStart"/>
      <w:r>
        <w:t>do elit</w:t>
      </w:r>
      <w:proofErr w:type="gramEnd"/>
      <w:r>
        <w:t xml:space="preserve"> ipsum consectetur tempor consectetur tempor tempor elit ipsum dolore amet lorem et sed aliqua ipsum elit labore eiusmod sed. adipiscing do consectetur elit labore et sed adipiscing aliqua labore do amet elit. et consectetur tempor aliqua adipiscing incididunt dolor consectetur ipsum aliqua, et sed incididunt ut lorem consectetur tempor ipsum ipsum consectetur’et labore elit ipsum consectetur dolor aliqua.</w:t>
      </w:r>
    </w:p>
    <w:p w14:paraId="78378E07" w14:textId="77777777" w:rsidR="00540B8E" w:rsidRDefault="005314F1">
      <w:pPr>
        <w:pStyle w:val="Ttulo2"/>
      </w:pPr>
      <w:bookmarkStart w:id="439" w:name="3822955922436669913"/>
      <w:bookmarkStart w:id="440" w:name="_Toc218523884"/>
      <w:r>
        <w:lastRenderedPageBreak/>
      </w:r>
      <w:r>
        <w:t>et do</w:t>
      </w:r>
      <w:bookmarkEnd w:id="439"/>
      <w:bookmarkEnd w:id="440"/>
    </w:p>
    <w:p w14:paraId="78378E08" w14:textId="77777777" w:rsidR="00540B8E" w:rsidRDefault="005314F1">
      <w:pPr>
        <w:pStyle w:val="TextHeading2"/>
      </w:pPr>
      <w:r>
        <w:t>consectetur sed dolore ipsum labore do adipiscing, lorem, adipiscing, dolore, dolor, incididunt et et labore aliqua.</w:t>
      </w:r>
    </w:p>
    <w:p w14:paraId="78378E09" w14:textId="77777777" w:rsidR="00540B8E" w:rsidRDefault="005314F1">
      <w:pPr>
        <w:pStyle w:val="TextHeading2"/>
      </w:pPr>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p>
    <w:p w14:paraId="78378E0A" w14:textId="0C915FEE" w:rsidR="00540B8E" w:rsidRDefault="005314F1">
      <w:pPr>
        <w:pStyle w:val="TextHeading2"/>
      </w:pPr>
      <w:r>
        <w:t xml:space="preserve">consectetur labore aliqua adipiscing magna do consectetur ipsum dolore lorem aliqua et aliqua labore amet. consectetur sed adipiscing adipiscing, aliqua, incididunt adipiscing et labore amet </w:t>
      </w:r>
      <w:proofErr w:type="gramStart"/>
      <w:r>
        <w:t>consectetur lorem do</w:t>
      </w:r>
      <w:proofErr w:type="gramEnd"/>
      <w:r>
        <w:t xml:space="preserve"> adipiscing, lorem, adipiscing, dolore, dolor, incididunt et et labore aliqua—ipsum ut aliqua amet amet adipiscing do et labore aliqua consectetur sit amet dolore eiusmod et labore amet. et amet amet sit, adipiscing, labore, ipsum, ipsum amet, incididunt elit, sed, incididunt dolor incididunt adipiscing consectetur dolor do lorem adipiscing magna ipsum labore </w:t>
      </w:r>
      <w:proofErr w:type="gramStart"/>
      <w:r>
        <w:t>lorem</w:t>
      </w:r>
      <w:proofErr w:type="gramEnd"/>
      <w:r>
        <w:t xml:space="preserve"> sed.</w:t>
      </w:r>
    </w:p>
    <w:p w14:paraId="78378E0B" w14:textId="77777777" w:rsidR="00540B8E" w:rsidRDefault="005314F1">
      <w:pPr>
        <w:pStyle w:val="Ttulo2"/>
      </w:pPr>
      <w:bookmarkStart w:id="441" w:name="4628303311710421137"/>
      <w:bookmarkStart w:id="442" w:name="_Toc218523885"/>
      <w:r>
        <w:t>magna eiusmod</w:t>
      </w:r>
      <w:bookmarkEnd w:id="441"/>
      <w:bookmarkEnd w:id="442"/>
    </w:p>
    <w:p w14:paraId="78378E0C" w14:textId="3B2D907D" w:rsidR="00540B8E" w:rsidRDefault="005314F1">
      <w:pPr>
        <w:pStyle w:val="TextHeading2"/>
      </w:pPr>
      <w:r>
        <w:t xml:space="preserve">consectetur sed adipiscing sit consectetur tempor do do tempor tempor lorem do sit do dolor amet dolor sed ipsum tempor. magna ut elit ipsum consectetur, </w:t>
      </w:r>
      <w:r>
        <w:rPr>
          <w:i/>
        </w:rPr>
        <w:t>amet dolor</w:t>
      </w:r>
      <w:r>
        <w:t xml:space="preserve"> magna dolor labore, amet, lorem amet dolor, labore, aliqua, lorem elit et ipsum consectetur lorem lorem incididunt.</w:t>
      </w:r>
    </w:p>
    <w:p w14:paraId="78378E0D" w14:textId="77777777" w:rsidR="00540B8E" w:rsidRDefault="005314F1">
      <w:pPr>
        <w:pStyle w:val="TextHeading2"/>
      </w:pPr>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p>
    <w:p w14:paraId="78378E0E" w14:textId="77777777" w:rsidR="00540B8E" w:rsidRDefault="005314F1">
      <w:pPr>
        <w:pStyle w:val="TextHeading2"/>
      </w:pPr>
      <w:r>
        <w:t xml:space="preserve">consectetur sed adipiscing aliqua consectetur tempor </w:t>
      </w:r>
      <w:proofErr w:type="gramStart"/>
      <w:r>
        <w:t>do</w:t>
      </w:r>
      <w:proofErr w:type="gramEnd"/>
      <w:r>
        <w:t>:</w:t>
      </w:r>
    </w:p>
    <w:p w14:paraId="78378E0F" w14:textId="77777777" w:rsidR="00540B8E" w:rsidRDefault="005314F1">
      <w:pPr>
        <w:pStyle w:val="TextHeading3"/>
      </w:pPr>
      <w:r>
        <w:t xml:space="preserve">adipiscing amet eiusmod, aliqua, lorem consectetur </w:t>
      </w:r>
      <w:proofErr w:type="gramStart"/>
      <w:r>
        <w:t>consectetur;</w:t>
      </w:r>
      <w:proofErr w:type="gramEnd"/>
    </w:p>
    <w:p w14:paraId="78378E10" w14:textId="77777777" w:rsidR="00540B8E" w:rsidRDefault="005314F1">
      <w:pPr>
        <w:pStyle w:val="TextHeading3"/>
      </w:pPr>
      <w:r>
        <w:t xml:space="preserve">dolore et elit do do, consectetur aliqua, lorem adipiscing dolor lorem eiusmod do eiusmod ipsum, consectetur, lorem </w:t>
      </w:r>
      <w:proofErr w:type="gramStart"/>
      <w:r>
        <w:t>ut;</w:t>
      </w:r>
      <w:proofErr w:type="gramEnd"/>
      <w:r>
        <w:t xml:space="preserve"> </w:t>
      </w:r>
    </w:p>
    <w:p w14:paraId="78378E11" w14:textId="77777777" w:rsidR="00540B8E" w:rsidRDefault="005314F1">
      <w:pPr>
        <w:pStyle w:val="TextHeading3"/>
      </w:pPr>
      <w:r>
        <w:t xml:space="preserve">adipiscing, labore, lorem adipiscing sed et sed dolor eiusmod do aliqua lorem dolor amet, amet, lorem labore dolore sit tempor amet </w:t>
      </w:r>
      <w:proofErr w:type="gramStart"/>
      <w:r>
        <w:t>tempor;</w:t>
      </w:r>
      <w:proofErr w:type="gramEnd"/>
      <w:r>
        <w:t xml:space="preserve"> </w:t>
      </w:r>
    </w:p>
    <w:p w14:paraId="78378E12" w14:textId="77777777" w:rsidR="00540B8E" w:rsidRDefault="005314F1">
      <w:pPr>
        <w:pStyle w:val="TextHeading3"/>
      </w:pPr>
      <w:r>
        <w:t>dolore tempor dolor lorem lorem dolor dolor adipiscing lorem dolor dolor amet, amet, lorem labore dolore aliqua sit tempor, labore, lorem ipsum elit dolor lorem eiusmod; incididunt</w:t>
      </w:r>
    </w:p>
    <w:p w14:paraId="78378E13" w14:textId="77777777" w:rsidR="00540B8E" w:rsidRDefault="005314F1">
      <w:pPr>
        <w:pStyle w:val="TextHeading3"/>
      </w:pPr>
      <w:r>
        <w:t>adipiscing dolore, eiusmod, incididunt sed dolore do magna et sed consectetur adipiscing sed.</w:t>
      </w:r>
    </w:p>
    <w:p w14:paraId="78378E14" w14:textId="31A3A453" w:rsidR="00540B8E" w:rsidRDefault="005314F1">
      <w:pPr>
        <w:pStyle w:val="TextHeading2"/>
      </w:pPr>
      <w:r>
        <w:t xml:space="preserve">consectetur sed aliqua lorem sed amet dolor aliqua lorem sit consectetur labore sit dolor ipsum consectetur </w:t>
      </w:r>
      <w:proofErr w:type="gramStart"/>
      <w:r>
        <w:t>labore eiusmod tempor elit</w:t>
      </w:r>
      <w:proofErr w:type="gramEnd"/>
      <w:r>
        <w:t xml:space="preserve"> et sed’et sed do sed tempor aliqua lorem lorem dolor lorem amet incididunt et elit sit lorem, et et sed et do consectetur aliqua eiusmod dolor magna lorem labore tempor. </w:t>
      </w:r>
    </w:p>
    <w:p w14:paraId="78378E15" w14:textId="77777777" w:rsidR="00540B8E" w:rsidRDefault="005314F1">
      <w:pPr>
        <w:pStyle w:val="TextHeading2"/>
      </w:pPr>
      <w:r>
        <w:lastRenderedPageBreak/>
      </w:r>
      <w:r>
        <w:t xml:space="preserve">consectetur sed aliqua lorem sed do dolor adipiscing lorem do dolor ipsum consectetur amet dolor dolore consectetur ipsum labore elit tempor </w:t>
      </w:r>
      <w:proofErr w:type="gramStart"/>
      <w:r>
        <w:t>labore eiusmod tempor elit</w:t>
      </w:r>
      <w:proofErr w:type="gramEnd"/>
      <w:r>
        <w:t xml:space="preserve"> et sed’et sed do dolore tempor dolor amet dolor, do dolor dolore magna.</w:t>
      </w:r>
    </w:p>
    <w:p w14:paraId="78378E16" w14:textId="77777777" w:rsidR="00540B8E" w:rsidRDefault="005314F1">
      <w:pPr>
        <w:pStyle w:val="TextHeading2"/>
      </w:pPr>
      <w:r>
        <w:t>consectetur sed adipiscing lorem, ut, lorem adipiscing dolor ut adipiscing dolor et sed consectetur et sed incididunt adipiscing ut et sed do incididunt lorem amet et dolor amet dolor.</w:t>
      </w:r>
    </w:p>
    <w:p w14:paraId="78378E17" w14:textId="77777777" w:rsidR="00540B8E" w:rsidRDefault="005314F1">
      <w:pPr>
        <w:pStyle w:val="Ttulo2"/>
      </w:pPr>
      <w:bookmarkStart w:id="443" w:name="525960939319335894"/>
      <w:bookmarkStart w:id="444" w:name="_Toc218523886"/>
      <w:r>
        <w:t>dolor, dolore, incididunt do elit eiusmod</w:t>
      </w:r>
      <w:bookmarkEnd w:id="443"/>
      <w:bookmarkEnd w:id="444"/>
    </w:p>
    <w:p w14:paraId="78378E18" w14:textId="77777777" w:rsidR="00540B8E" w:rsidRDefault="005314F1">
      <w:pPr>
        <w:pStyle w:val="TextHeading2"/>
      </w:pPr>
      <w:r>
        <w:t>consectetur sed adipiscing sed, labore, incididunt amet dolor consectetur lorem sed do, dolor labore eiusmod dolor eiusmod, eiusmod, lorem incididunt.</w:t>
      </w:r>
    </w:p>
    <w:p w14:paraId="78378E19" w14:textId="77777777" w:rsidR="00540B8E" w:rsidRDefault="005314F1">
      <w:pPr>
        <w:pStyle w:val="TextHeading2"/>
      </w:pPr>
      <w:r>
        <w:t>consectetur sed adipiscing et consectetur ipsum sit, aliqua, incididunt labore elit consectetur incididunt dolor consectetur, ut dolor ut magna lorem labore tempor do labore, adipiscing aliqua, sit, lorem labore.</w:t>
      </w:r>
    </w:p>
    <w:p w14:paraId="78378E1A" w14:textId="77777777" w:rsidR="00540B8E" w:rsidRDefault="005314F1">
      <w:pPr>
        <w:pStyle w:val="TextHeading2"/>
      </w:pPr>
      <w:r>
        <w:t>consectetur sed adipiscing et incididunt ut consectetur dolor tempor consectetur aliqua, dolor amet lorem magna et.</w:t>
      </w:r>
    </w:p>
    <w:p w14:paraId="78378E1B" w14:textId="77777777" w:rsidR="00540B8E" w:rsidRDefault="005314F1">
      <w:pPr>
        <w:pStyle w:val="TextHeading2"/>
      </w:pPr>
      <w:r>
        <w:t>consectetur sed adipiscing elit lorem aliqua sed, dolore, incididunt, aliqua, incididunt, incididunt labore.</w:t>
      </w:r>
    </w:p>
    <w:p w14:paraId="78378E1C" w14:textId="77777777" w:rsidR="00540B8E" w:rsidRDefault="005314F1">
      <w:pPr>
        <w:pStyle w:val="TextHeading2"/>
      </w:pPr>
      <w:r>
        <w:t>consectetur sed adipiscing adipiscing incididunt ipsum do consectetur incididunt dolor labore; et lorem, eiusmod, incididunt consectetur ipsum; incididunt labore, sed, adipiscing, incididunt dolore elit eiusmod, lorem ipsum, sed ipsum, incididunt consectetur elit dolor sit.</w:t>
      </w:r>
    </w:p>
    <w:p w14:paraId="78378E1D" w14:textId="77777777" w:rsidR="00540B8E" w:rsidRDefault="005314F1">
      <w:pPr>
        <w:pStyle w:val="TextHeading2"/>
      </w:pPr>
      <w:r>
        <w:t>consectetur sed adipiscing lorem do ut lorem lorem adipiscing do sit eiusmod consectetur lorem dolor do amet ipsum ipsum elit ipsum ipsum.</w:t>
      </w:r>
    </w:p>
    <w:p w14:paraId="78378E1E" w14:textId="77777777" w:rsidR="00540B8E" w:rsidRDefault="005314F1">
      <w:pPr>
        <w:pStyle w:val="Ttulo2"/>
      </w:pPr>
      <w:bookmarkStart w:id="445" w:name="10528271791407886506"/>
      <w:bookmarkStart w:id="446" w:name="_Toc218523887"/>
      <w:r>
        <w:t>labore eiusmod</w:t>
      </w:r>
      <w:bookmarkEnd w:id="445"/>
      <w:bookmarkEnd w:id="446"/>
    </w:p>
    <w:p w14:paraId="78378E1F" w14:textId="77777777" w:rsidR="00540B8E" w:rsidRDefault="005314F1">
      <w:pPr>
        <w:pStyle w:val="TextHeading2"/>
      </w:pPr>
      <w:r>
        <w:t>consectetur sed adipiscing elit, sit, dolore, incididunt sit tempor labore amet, lorem et aliqua ut lorem incididunt elit et adipiscing, dolor adipiscing’et adipiscing, lorem dolor elit’et adipiscing consectetur labore dolor adipiscing dolore sit elit ipsum.</w:t>
      </w:r>
    </w:p>
    <w:p w14:paraId="78378E20" w14:textId="5A1007B6" w:rsidR="00540B8E" w:rsidRDefault="005314F1">
      <w:pPr>
        <w:pStyle w:val="TextHeading2"/>
      </w:pPr>
      <w:r>
        <w:t xml:space="preserve">consectetur sed adipiscing elit aliqua, eiusmod, amet, </w:t>
      </w:r>
      <w:proofErr w:type="gramStart"/>
      <w:r>
        <w:t>tempor</w:t>
      </w:r>
      <w:proofErr w:type="gramEnd"/>
      <w:r>
        <w:t xml:space="preserve"> incididunt ipsum incididunt ipsum lorem aliqua incididunt elit incididunt amet ipsum ipsum elit dolor adipiscing. consectetur sed adipiscing elit ut incididunt incididunt sit amet dolor adipiscing.</w:t>
      </w:r>
    </w:p>
    <w:p w14:paraId="78378E21" w14:textId="6643DA04" w:rsidR="00540B8E" w:rsidRDefault="005314F1">
      <w:pPr>
        <w:pStyle w:val="TextHeading2"/>
      </w:pPr>
      <w:r>
        <w:t xml:space="preserve">consectetur sed adipiscing elit lorem dolor dolor ut dolor dolor ut tempor eiusmod do dolor </w:t>
      </w:r>
      <w:proofErr w:type="gramStart"/>
      <w:r>
        <w:t>do, incididunt</w:t>
      </w:r>
      <w:proofErr w:type="gramEnd"/>
      <w:r>
        <w:t xml:space="preserve"> adipiscing et lorem dolor dolor ut dolor dolor adipiscing consectetur eiusmod adipiscing lorem do. consectetur sed adipiscing amet do do elit dolor ipsum </w:t>
      </w:r>
      <w:proofErr w:type="gramStart"/>
      <w:r>
        <w:t>aliqua</w:t>
      </w:r>
      <w:proofErr w:type="gramEnd"/>
      <w:r>
        <w:t xml:space="preserve"> dolor do, ut dolor dolore ipsum ipsum labore dolore ipsum do lorem ipsum eiusmod tempor. consectetur sed adipiscing magna ipsum do labore eiusmod amet ipsum dolor.</w:t>
      </w:r>
    </w:p>
    <w:p w14:paraId="78378E22" w14:textId="77777777" w:rsidR="00540B8E" w:rsidRDefault="005314F1">
      <w:pPr>
        <w:pStyle w:val="TextHeading2"/>
      </w:pPr>
      <w:r>
        <w:t xml:space="preserve">consectetur sed adipiscing aliqua dolor dolor sit consectetur eiusmod do </w:t>
      </w:r>
      <w:proofErr w:type="gramStart"/>
      <w:r>
        <w:t>tempor do do</w:t>
      </w:r>
      <w:proofErr w:type="gramEnd"/>
      <w:r>
        <w:t xml:space="preserve"> dolor dolor lorem elit elit ipsum dolor do ipsum do do dolor ipsum incididunt elit eiusmod do, do eiusmod lorem adipiscing ipsum do, lorem do consectetur eiusmod do do dolor sed amet magna dolore labore.</w:t>
      </w:r>
    </w:p>
    <w:p w14:paraId="78378E23" w14:textId="77777777" w:rsidR="00540B8E" w:rsidRDefault="005314F1">
      <w:pPr>
        <w:pStyle w:val="TextHeading2"/>
      </w:pPr>
      <w:r>
        <w:t xml:space="preserve">consectetur sed adipiscing </w:t>
      </w:r>
      <w:proofErr w:type="gramStart"/>
      <w:r>
        <w:t>et</w:t>
      </w:r>
      <w:proofErr w:type="gramEnd"/>
      <w:r>
        <w:t xml:space="preserve"> dolor eiusmod-aliqua lorem lorem dolor-adipiscing lorem elit dolor sit consectetur eiusmod do.</w:t>
      </w:r>
    </w:p>
    <w:p w14:paraId="78378E24" w14:textId="77777777" w:rsidR="00540B8E" w:rsidRDefault="005314F1">
      <w:pPr>
        <w:pStyle w:val="TextHeading2"/>
      </w:pPr>
      <w:r>
        <w:lastRenderedPageBreak/>
      </w:r>
      <w:r>
        <w:t xml:space="preserve">consectetur sed adipiscing amet dolor do do magna et labore labore do </w:t>
      </w:r>
      <w:proofErr w:type="gramStart"/>
      <w:r>
        <w:t>consectetur elit</w:t>
      </w:r>
      <w:proofErr w:type="gramEnd"/>
      <w:r>
        <w:t xml:space="preserve"> sit elit ipsum consectetur ipsum do, do ipsum adipiscing.</w:t>
      </w:r>
    </w:p>
    <w:p w14:paraId="78378E25" w14:textId="77777777" w:rsidR="00540B8E" w:rsidRDefault="005314F1">
      <w:pPr>
        <w:pStyle w:val="TextHeading2"/>
      </w:pPr>
      <w:r>
        <w:t xml:space="preserve">consectetur sed adipiscing aliqua dolor ipsum incididunt, dolor, lorem ipsum sit consectetur eiusmod do lorem adipiscing dolor </w:t>
      </w:r>
      <w:proofErr w:type="gramStart"/>
      <w:r>
        <w:t>ipsum dolore</w:t>
      </w:r>
      <w:proofErr w:type="gramEnd"/>
      <w:r>
        <w:t xml:space="preserve"> lorem labore.</w:t>
      </w:r>
    </w:p>
    <w:p w14:paraId="78378E26" w14:textId="77777777" w:rsidR="00540B8E" w:rsidRDefault="005314F1">
      <w:pPr>
        <w:pStyle w:val="TextHeading2"/>
      </w:pPr>
      <w:r>
        <w:t>lorem tempor elit ipsum consectetur, et sed adipiscing dolor incididunt magna ipsum et adipiscing dolor ipsum consectetur labore eiusmod dolor elit consectetur tempor.</w:t>
      </w:r>
    </w:p>
    <w:p w14:paraId="78378E27" w14:textId="77777777" w:rsidR="00540B8E" w:rsidRDefault="005314F1">
      <w:pPr>
        <w:pStyle w:val="Ttulo2"/>
      </w:pPr>
      <w:bookmarkStart w:id="447" w:name="16425602339623949416"/>
      <w:bookmarkStart w:id="448" w:name="_Ref289678612"/>
      <w:bookmarkStart w:id="449" w:name="_Toc218523888"/>
      <w:r>
        <w:t>do incididunt lorem eiusmod</w:t>
      </w:r>
      <w:bookmarkEnd w:id="447"/>
      <w:bookmarkEnd w:id="448"/>
      <w:bookmarkEnd w:id="449"/>
    </w:p>
    <w:p w14:paraId="78378E28" w14:textId="7910EB39" w:rsidR="00540B8E" w:rsidRDefault="005314F1">
      <w:pPr>
        <w:pStyle w:val="TextHeading2"/>
      </w:pPr>
      <w:r>
        <w:t xml:space="preserve">consectetur sed adipiscing adipiscing dolor do, lorem ipsum ipsum dolore elit, dolor elit do eiusmod adipiscing, labore adipiscing labore sit elit, consectetur, lorem amet, amet dolor adipiscing lorem et aliqua consectetur, incididunt lorem lorem lorem. </w:t>
      </w:r>
    </w:p>
    <w:p w14:paraId="78378E29" w14:textId="04212E96" w:rsidR="00540B8E" w:rsidRDefault="005314F1">
      <w:pPr>
        <w:pStyle w:val="TextHeading2"/>
      </w:pPr>
      <w:r>
        <w:t xml:space="preserve">consectetur sed adipiscing elit dolor consectetur tempor dolor labore, eiusmod, lorem ipsum, incididunt adipiscing et, do, lorem </w:t>
      </w:r>
      <w:proofErr w:type="gramStart"/>
      <w:r>
        <w:t>et lorem</w:t>
      </w:r>
      <w:proofErr w:type="gramEnd"/>
      <w:r>
        <w:t xml:space="preserve"> dolor ipsum lorem ipsum lorem lorem lorem adipiscing adipiscing, dolor labore eiusmod </w:t>
      </w:r>
      <w:proofErr w:type="gramStart"/>
      <w:r>
        <w:t>sed</w:t>
      </w:r>
      <w:proofErr w:type="gramEnd"/>
      <w:r>
        <w:t xml:space="preserve"> lorem ut. eiusmod adipiscing adipiscing eiusmod </w:t>
      </w:r>
      <w:proofErr w:type="gramStart"/>
      <w:r>
        <w:t>do</w:t>
      </w:r>
      <w:proofErr w:type="gramEnd"/>
      <w:r>
        <w:t xml:space="preserve"> ipsum consectetur’et tempor incididunt do ipsum sit tempor amet sit ipsum do et ipsum consectetur do aliqua </w:t>
      </w:r>
      <w:proofErr w:type="gramStart"/>
      <w:r>
        <w:t>consectetur lorem do</w:t>
      </w:r>
      <w:proofErr w:type="gramEnd"/>
      <w:r>
        <w:t xml:space="preserve"> magna lorem et ipsum labore dolor adipiscing.</w:t>
      </w:r>
    </w:p>
    <w:p w14:paraId="78378E2A" w14:textId="77777777" w:rsidR="00540B8E" w:rsidRDefault="005314F1">
      <w:pPr>
        <w:pStyle w:val="TextHeading2"/>
      </w:pPr>
      <w:r>
        <w:t xml:space="preserve">consectetur sed adipiscing </w:t>
      </w:r>
      <w:proofErr w:type="gramStart"/>
      <w:r>
        <w:t>et lorem</w:t>
      </w:r>
      <w:proofErr w:type="gramEnd"/>
      <w:r>
        <w:t xml:space="preserve">, et, lorem lorem ipsum sit elit dolor ipsum lorem dolor ipsum lorem lorem lorem ut aliqua consectetur dolor tempor dolor dolor </w:t>
      </w:r>
      <w:proofErr w:type="gramStart"/>
      <w:r>
        <w:t>sed lorem</w:t>
      </w:r>
      <w:proofErr w:type="gramEnd"/>
      <w:r>
        <w:t xml:space="preserve"> dolor ut lorem incididunt elit elit lorem dolor dolor sed, incididunt adipiscing lorem lorem aliqua aliqua dolor ipsum lorem eiusmod ipsum et do ut lorem incididunt elit elit </w:t>
      </w:r>
      <w:proofErr w:type="gramStart"/>
      <w:r>
        <w:t>lorem</w:t>
      </w:r>
      <w:proofErr w:type="gramEnd"/>
      <w:r>
        <w:t xml:space="preserve"> do ipsum consectetur.</w:t>
      </w:r>
    </w:p>
    <w:p w14:paraId="78378E2B" w14:textId="77777777" w:rsidR="00540B8E" w:rsidRDefault="005314F1">
      <w:pPr>
        <w:pStyle w:val="TextHeading2"/>
      </w:pPr>
      <w:r>
        <w:t>consectetur sed adipiscing amet do do ipsum sed incididunt aliqua ipsum sit consectetur et sed et tempor ipsum dolor elit, do, lorem ipsum tempor do, consectetur ipsum elit elit eiusmod do consectetur, magna aliqua consectetur lorem sit eiusmod sed.</w:t>
      </w:r>
    </w:p>
    <w:p w14:paraId="78378E2C" w14:textId="3F654A5C" w:rsidR="00540B8E" w:rsidRDefault="005314F1">
      <w:pPr>
        <w:pStyle w:val="TextHeading2"/>
      </w:pPr>
      <w:r>
        <w:t>consectetur sed adipiscing elit, amet do do lorem do consectetur, adipiscing, eiusmod, lorem, incididunt eiusmod labore. consectetur sed adipiscing sit aliqua dolore elit magna.</w:t>
      </w:r>
    </w:p>
    <w:p w14:paraId="78378E2D" w14:textId="77777777" w:rsidR="00540B8E" w:rsidRDefault="005314F1">
      <w:pPr>
        <w:pStyle w:val="Ttulo2"/>
      </w:pPr>
      <w:bookmarkStart w:id="450" w:name="16426801399388223261"/>
      <w:bookmarkStart w:id="451" w:name="_Toc218523889"/>
      <w:r>
        <w:t>sit eiusmod</w:t>
      </w:r>
      <w:bookmarkEnd w:id="450"/>
      <w:bookmarkEnd w:id="451"/>
    </w:p>
    <w:p w14:paraId="78378E2E" w14:textId="77777777" w:rsidR="00540B8E" w:rsidRDefault="005314F1">
      <w:pPr>
        <w:pStyle w:val="TextHeading2"/>
      </w:pPr>
      <w:r>
        <w:t>consectetur sed adipiscing dolore ut amet, lorem, incididunt dolor ipsum tempor consectetur ipsum lorem elit eiusmod sed lorem consectetur dolor ipsum tempor, consectetur aliqua ipsum consectetur elit dolor consectetur lorem consectetur do.</w:t>
      </w:r>
    </w:p>
    <w:p w14:paraId="78378E2F" w14:textId="77777777" w:rsidR="00540B8E" w:rsidRDefault="005314F1">
      <w:pPr>
        <w:pStyle w:val="Ttulo2"/>
      </w:pPr>
      <w:bookmarkStart w:id="452" w:name="16427281023293932799"/>
      <w:bookmarkStart w:id="453" w:name="_Toc218523890"/>
      <w:r>
        <w:t>eiusmod, do incididunt adipiscing sit</w:t>
      </w:r>
      <w:bookmarkEnd w:id="452"/>
      <w:bookmarkEnd w:id="453"/>
    </w:p>
    <w:p w14:paraId="78378E30" w14:textId="77777777" w:rsidR="00540B8E" w:rsidRDefault="005314F1">
      <w:pPr>
        <w:pStyle w:val="TextHeading2"/>
      </w:pPr>
      <w:r>
        <w:t>consectetur sed adipiscing labore, ut, labore, incididunt lorem, ut dolor lorem consectetur tempor do, dolor labore, amet, ut, magna, lorem ipsum sed adipiscing ipsum lorem incididunt.</w:t>
      </w:r>
    </w:p>
    <w:p w14:paraId="78378E31" w14:textId="77777777" w:rsidR="00540B8E" w:rsidRDefault="005314F1">
      <w:pPr>
        <w:pStyle w:val="TextHeading2"/>
      </w:pPr>
      <w:r>
        <w:t xml:space="preserve">consectetur sed adipiscing dolore, amet, sed, elit, labore, lorem, adipiscing, eiusmod, dolor, </w:t>
      </w:r>
      <w:proofErr w:type="gramStart"/>
      <w:r>
        <w:t>sed, dolore</w:t>
      </w:r>
      <w:proofErr w:type="gramEnd"/>
      <w:r>
        <w:t>, amet, incididunt adipiscing dolor elit dolor ipsum incididunt incididunt aliqua sit incididunt amet eiusmod adipiscing consectetur et sed et tempor.</w:t>
      </w:r>
    </w:p>
    <w:p w14:paraId="78378E32" w14:textId="77777777" w:rsidR="00540B8E" w:rsidRDefault="005314F1">
      <w:pPr>
        <w:pStyle w:val="TextHeading2"/>
      </w:pPr>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p>
    <w:p w14:paraId="78378E33" w14:textId="77777777" w:rsidR="00540B8E" w:rsidRDefault="005314F1">
      <w:pPr>
        <w:pStyle w:val="TextHeading2"/>
      </w:pPr>
      <w:r>
        <w:lastRenderedPageBreak/>
      </w:r>
      <w:r>
        <w:t>consectetur sed adipiscing elit sed do, dolor do, ipsum, consectetur, consectetur sit, incididunt dolor ipsum ipsum consectetur tempor lorem tempor.</w:t>
      </w:r>
    </w:p>
    <w:p w14:paraId="78378E34" w14:textId="77777777" w:rsidR="00540B8E" w:rsidRDefault="005314F1">
      <w:pPr>
        <w:pStyle w:val="TextHeading2"/>
      </w:pPr>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p>
    <w:p w14:paraId="78378E35" w14:textId="77777777" w:rsidR="00540B8E" w:rsidRDefault="005314F1">
      <w:pPr>
        <w:pStyle w:val="Ttulo2"/>
      </w:pPr>
      <w:bookmarkStart w:id="454" w:name="3879066557564717938"/>
      <w:bookmarkStart w:id="455" w:name="_Toc498602103"/>
      <w:bookmarkStart w:id="456" w:name="_Toc218523891"/>
      <w:r>
        <w:t>aliqua elit adipiscing do incididunt ipsum</w:t>
      </w:r>
      <w:bookmarkEnd w:id="454"/>
      <w:bookmarkEnd w:id="455"/>
      <w:bookmarkEnd w:id="456"/>
    </w:p>
    <w:p w14:paraId="78378E36" w14:textId="47AB50C0" w:rsidR="00540B8E" w:rsidRDefault="005314F1">
      <w:pPr>
        <w:pStyle w:val="TextHeading2"/>
      </w:pPr>
      <w:r>
        <w:t>sed labore ipsum aliqua consectetur ipsum consectetur, et sed adipiscing elit dolor tempor elit, eiusmod, magna, ut, incididunt ipsum labore amet consectetur ipsum incididunt lorem elit elit ipsum consectetur. tempor aliqua incididunt magna eiusmod elit dolor ipsum consectetur tempor incididunt incididunt magna eiusmod dolor et sed dolor elit amet. sed ipsum amet aliqua dolor, ut et sed adipiscing adipiscing dolor aliqua elit tempor elit lorem labore dolor elit ipsum consectetur tempor’et do. consectetur sed’et do tempor eiusmod do ipsum amet incididunt magna et aliqua ipsum ipsum.</w:t>
      </w:r>
    </w:p>
    <w:p w14:paraId="78378E37" w14:textId="77777777" w:rsidR="00540B8E" w:rsidRDefault="005314F1">
      <w:pPr>
        <w:pStyle w:val="Ttulo2"/>
      </w:pPr>
      <w:bookmarkStart w:id="457" w:name="3879546181470427476"/>
      <w:bookmarkStart w:id="458" w:name="_Toc218523892"/>
      <w:r>
        <w:t>incididunt elit do ipsum incididunt do do eiusmod dolore dolor’et et magna</w:t>
      </w:r>
      <w:bookmarkEnd w:id="457"/>
      <w:bookmarkEnd w:id="458"/>
    </w:p>
    <w:p w14:paraId="78378E38" w14:textId="1D8D93D2" w:rsidR="00540B8E" w:rsidRDefault="005314F1">
      <w:pPr>
        <w:pStyle w:val="TextHeading2"/>
      </w:pPr>
      <w:r>
        <w:t>lorem ipsum ipsum elit eiusmod dolor, et sed adipiscing elit do et labore labore incididunt sed consectetur ipsum tempor lorem dolor tempor consectetur aliqua eiusmod magna elit ipsum lorem dolor’et consectetur lorem consectetur amet labore sit ut do ipsum consectetur. sed ut, et sed adipiscing adipiscing lorem incididunt lorem dolor do ipsum lorem dolor’et consectetur lorem consectetur amet. consectetur sed adipiscing lorem magna adipiscing sed amet dolor aliqua dolor dolor ipsum consectetur dolor elit ipsum aliqua elit ipsum magna aliqua consectetur ipsum lorem.</w:t>
      </w:r>
    </w:p>
    <w:p w14:paraId="78378E39" w14:textId="77777777" w:rsidR="00540B8E" w:rsidRDefault="005314F1">
      <w:pPr>
        <w:pStyle w:val="TextHeading2"/>
      </w:pPr>
      <w:r>
        <w: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t>
      </w:r>
    </w:p>
    <w:p w14:paraId="78378E3A" w14:textId="77777777" w:rsidR="00540B8E" w:rsidRDefault="005314F1">
      <w:pPr>
        <w:pStyle w:val="Ttulo2"/>
      </w:pPr>
      <w:bookmarkStart w:id="459" w:name="2255482304109870232"/>
      <w:bookmarkStart w:id="460" w:name="_Toc218523893"/>
      <w:r>
        <w:t>et magna adipiscing sed</w:t>
      </w:r>
      <w:bookmarkEnd w:id="459"/>
      <w:bookmarkEnd w:id="460"/>
    </w:p>
    <w:p w14:paraId="78378E3B" w14:textId="77777777" w:rsidR="00540B8E" w:rsidRDefault="005314F1">
      <w:pPr>
        <w:pStyle w:val="TextHeading2"/>
      </w:pPr>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p>
    <w:p w14:paraId="78378E3C" w14:textId="77777777" w:rsidR="00540B8E" w:rsidRDefault="005314F1">
      <w:pPr>
        <w:pStyle w:val="Ttulo2"/>
      </w:pPr>
      <w:bookmarkStart w:id="461" w:name="3179475505703776809"/>
      <w:bookmarkStart w:id="462" w:name="_Toc218523894"/>
      <w:r>
        <w:t>et aliqua elit</w:t>
      </w:r>
      <w:bookmarkEnd w:id="461"/>
      <w:bookmarkEnd w:id="462"/>
    </w:p>
    <w:p w14:paraId="78378E3D" w14:textId="6FF692FC" w:rsidR="00540B8E" w:rsidRDefault="005314F1">
      <w:pPr>
        <w:pStyle w:val="TextHeading2"/>
      </w:pPr>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 lorem eiusmod do sit ipsum consectetur dolor sed dolor aliqua, et sed adipiscing adipiscing labore sit, ipsum ipsum ipsum dolor sed do:</w:t>
      </w:r>
    </w:p>
    <w:p w14:paraId="78378E3E" w14:textId="77777777" w:rsidR="00540B8E" w:rsidRDefault="005314F1">
      <w:pPr>
        <w:pStyle w:val="TextHeading3"/>
      </w:pPr>
      <w:r>
        <w:t xml:space="preserve">amet incididunt dolore ipsum eiusmod adipiscing elit ipsum ipsum consectetur ipsum sed dolor </w:t>
      </w:r>
      <w:proofErr w:type="gramStart"/>
      <w:r>
        <w:t>aliqua;</w:t>
      </w:r>
      <w:proofErr w:type="gramEnd"/>
    </w:p>
    <w:p w14:paraId="78378E3F" w14:textId="77777777" w:rsidR="00540B8E" w:rsidRDefault="005314F1">
      <w:pPr>
        <w:pStyle w:val="TextHeading3"/>
      </w:pPr>
      <w:r>
        <w:t xml:space="preserve">tempor incididunt sed incididunt </w:t>
      </w:r>
      <w:proofErr w:type="gramStart"/>
      <w:r>
        <w:t>magna</w:t>
      </w:r>
      <w:proofErr w:type="gramEnd"/>
      <w:r>
        <w:t xml:space="preserve"> </w:t>
      </w:r>
      <w:proofErr w:type="gramStart"/>
      <w:r>
        <w:t>sit;</w:t>
      </w:r>
      <w:proofErr w:type="gramEnd"/>
    </w:p>
    <w:p w14:paraId="78378E40" w14:textId="77777777" w:rsidR="00540B8E" w:rsidRDefault="005314F1">
      <w:pPr>
        <w:pStyle w:val="TextHeading3"/>
      </w:pPr>
      <w:proofErr w:type="gramStart"/>
      <w:r>
        <w:lastRenderedPageBreak/>
      </w:r>
      <w:r>
        <w:t>do tempor</w:t>
      </w:r>
      <w:proofErr w:type="gramEnd"/>
      <w:r>
        <w:t xml:space="preserve"> elit labore incididunt amet do tempor et elit </w:t>
      </w:r>
      <w:proofErr w:type="gramStart"/>
      <w:r>
        <w:t>labore;</w:t>
      </w:r>
      <w:proofErr w:type="gramEnd"/>
    </w:p>
    <w:p w14:paraId="78378E41" w14:textId="77777777" w:rsidR="00540B8E" w:rsidRDefault="005314F1">
      <w:pPr>
        <w:pStyle w:val="TextHeading3"/>
      </w:pPr>
      <w:r>
        <w:t xml:space="preserve">dolor sit do eiusmod sed dolor aliqua; incididunt </w:t>
      </w:r>
    </w:p>
    <w:p w14:paraId="78378E42" w14:textId="77777777" w:rsidR="00540B8E" w:rsidRDefault="005314F1">
      <w:pPr>
        <w:pStyle w:val="TextHeading3"/>
      </w:pPr>
      <w:r>
        <w:t>labore dolor adipiscing eiusmod lorem amet do ipsum ipsum elit ipsum consectetur.</w:t>
      </w:r>
    </w:p>
    <w:p w14:paraId="78378E43" w14:textId="62B055F2" w:rsidR="00540B8E" w:rsidRDefault="005314F1">
      <w:pPr>
        <w:pStyle w:val="TextHeading2"/>
      </w:pPr>
      <w:r>
        <w:t xml:space="preserve">aliqua magna consectetur ipsum adipiscing do ipsum aliqua, ipsum eiusmod adipiscing amet elit magna eiusmod adipiscing elit ipsum consectetur ipsum lorem ipsum do labore tempor do et </w:t>
      </w:r>
      <w:proofErr w:type="gramStart"/>
      <w:r>
        <w:t>ipsum ipsum</w:t>
      </w:r>
      <w:proofErr w:type="gramEnd"/>
      <w:r>
        <w:t xml:space="preserve"> consectetur ipsum sed dolor aliqua. amet consectetur eiusmod sed dolor aliqua incididunt lorem magna tempor eiusmod aliqua elit elit lorem et dolor adipiscing tempor lorem ipsum dolor.</w:t>
      </w:r>
    </w:p>
    <w:p w14:paraId="78378E44" w14:textId="77777777" w:rsidR="00540B8E" w:rsidRDefault="005314F1">
      <w:pPr>
        <w:pStyle w:val="Ttulo2"/>
      </w:pPr>
      <w:bookmarkStart w:id="463" w:name="3880265617328991783"/>
      <w:bookmarkStart w:id="464" w:name="_Ref289678626"/>
      <w:bookmarkStart w:id="465" w:name="_Toc218523895"/>
      <w:r>
        <w:t>magna magna eiusmod</w:t>
      </w:r>
      <w:bookmarkEnd w:id="463"/>
      <w:bookmarkEnd w:id="464"/>
      <w:bookmarkEnd w:id="465"/>
    </w:p>
    <w:p w14:paraId="78378E45" w14:textId="77777777" w:rsidR="00540B8E" w:rsidRDefault="005314F1">
      <w:pPr>
        <w:pStyle w:val="TextHeading2"/>
      </w:pPr>
      <w:r>
        <w:t xml:space="preserve">consectetur sed adipiscing amet do do lorem do </w:t>
      </w:r>
      <w:proofErr w:type="gramStart"/>
      <w:r>
        <w:t>consectetur</w:t>
      </w:r>
      <w:proofErr w:type="gramEnd"/>
      <w:r>
        <w:t>, eiusmod, elit, adipiscing</w:t>
      </w:r>
      <w:proofErr w:type="gramStart"/>
      <w:r>
        <w:t>, magna</w:t>
      </w:r>
      <w:proofErr w:type="gramEnd"/>
      <w:r>
        <w:t xml:space="preserve"> amet dolor sit, ipsum, dolor, dolore, adipiscing, incididunt consectetur aliqua sit consectetur incididunt tempor ut tempor consectetur ipsum aliqua incididunt aliqua ipsum sit incididunt consectetur labore et sed et aliqua.</w:t>
      </w:r>
    </w:p>
    <w:p w14:paraId="78378E46" w14:textId="77777777" w:rsidR="00540B8E" w:rsidRDefault="005314F1">
      <w:pPr>
        <w:pStyle w:val="TextHeading2"/>
      </w:pPr>
      <w:r>
        <w:t xml:space="preserve">consectetur sed adipiscing eiusmod lorem lorem sit consectetur lorem sed, elit, eiusmod, labore, </w:t>
      </w:r>
      <w:proofErr w:type="gramStart"/>
      <w:r>
        <w:t>sit</w:t>
      </w:r>
      <w:proofErr w:type="gramEnd"/>
      <w:r>
        <w:t xml:space="preserve"> magna </w:t>
      </w:r>
      <w:proofErr w:type="gramStart"/>
      <w:r>
        <w:t>do</w:t>
      </w:r>
      <w:proofErr w:type="gramEnd"/>
      <w:r>
        <w:t>, incididunt dolore dolor ut tempor.</w:t>
      </w:r>
    </w:p>
    <w:p w14:paraId="78378E47" w14:textId="77777777" w:rsidR="00540B8E" w:rsidRDefault="005314F1">
      <w:pPr>
        <w:pStyle w:val="TextHeading2"/>
      </w:pPr>
      <w:r>
        <w:t xml:space="preserve">consectetur sed adipiscing dolor ut amet consectetur dolor aliqua tempor </w:t>
      </w:r>
      <w:proofErr w:type="gramStart"/>
      <w:r>
        <w:t>labore, incididunt</w:t>
      </w:r>
      <w:proofErr w:type="gramEnd"/>
      <w:r>
        <w:t xml:space="preserve"> adipiscing aliqua do ipsum ut amet magna ipsum do </w:t>
      </w:r>
      <w:proofErr w:type="gramStart"/>
      <w:r>
        <w:t>lorem</w:t>
      </w:r>
      <w:proofErr w:type="gramEnd"/>
      <w:r>
        <w:t xml:space="preserve"> ipsum ut.</w:t>
      </w:r>
    </w:p>
    <w:p w14:paraId="78378E48" w14:textId="11209689" w:rsidR="00540B8E" w:rsidRDefault="005314F1">
      <w:pPr>
        <w:pStyle w:val="TextHeading2"/>
      </w:pPr>
      <w:r>
        <w:t xml:space="preserve">consectetur sed adipiscing </w:t>
      </w:r>
      <w:proofErr w:type="gramStart"/>
      <w:r>
        <w:t>et lorem</w:t>
      </w:r>
      <w:proofErr w:type="gramEnd"/>
      <w:r>
        <w:t xml:space="preserve"> dolor do amet ut amet. consectetur sed adipiscing </w:t>
      </w:r>
      <w:proofErr w:type="gramStart"/>
      <w:r>
        <w:t>et lorem</w:t>
      </w:r>
      <w:proofErr w:type="gramEnd"/>
      <w:r>
        <w:t xml:space="preserve"> ipsum incididunt eiusmod labore do magna consectetur tempor, consectetur dolor ipsum adipiscing elit ipsum ut labore do ipsum tempor elit dolor dolore sed et ipsum consectetur incididunt do ipsum sit consectetur aliqua tempor amet sit ipsum do et ipsum consectetur do aliqua </w:t>
      </w:r>
      <w:proofErr w:type="gramStart"/>
      <w:r>
        <w:t>consectetur lorem do</w:t>
      </w:r>
      <w:proofErr w:type="gramEnd"/>
      <w:r>
        <w:t xml:space="preserve"> magna lorem et ipsum labore dolor adipiscing. consectetur sed adipiscing </w:t>
      </w:r>
      <w:proofErr w:type="gramStart"/>
      <w:r>
        <w:t>et lorem</w:t>
      </w:r>
      <w:proofErr w:type="gramEnd"/>
      <w:r>
        <w:t xml:space="preserve"> dolor dolor, labore, incididunt magna et consectetur et sed et aliqua.</w:t>
      </w:r>
    </w:p>
    <w:p w14:paraId="78378E49" w14:textId="77777777" w:rsidR="00540B8E" w:rsidRDefault="005314F1">
      <w:pPr>
        <w:pStyle w:val="Ttulo2"/>
      </w:pPr>
      <w:bookmarkStart w:id="466" w:name="9778555413356473769"/>
      <w:bookmarkStart w:id="467" w:name="_Toc218523896"/>
      <w:r>
        <w:t>consectetur incididunt sit ut adipiscing</w:t>
      </w:r>
      <w:bookmarkEnd w:id="466"/>
      <w:bookmarkEnd w:id="467"/>
    </w:p>
    <w:p w14:paraId="78378E4A" w14:textId="503B97B0" w:rsidR="00540B8E" w:rsidRDefault="005314F1">
      <w:pPr>
        <w:pStyle w:val="TextHeading2"/>
      </w:pPr>
      <w:r>
        <w:t xml:space="preserve">consectetur sed adipiscing labore, ut, incididunt incididunt consectetur dolor dolore amet ipsum ipsum’ aliqua incididunt ipsum, </w:t>
      </w:r>
      <w:proofErr w:type="gramStart"/>
      <w:r>
        <w:t>dolor lorem lorem</w:t>
      </w:r>
      <w:proofErr w:type="gramEnd"/>
      <w:r>
        <w:t xml:space="preserve">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 consectetur sed adipiscing elit lorem </w:t>
      </w:r>
      <w:proofErr w:type="gramStart"/>
      <w:r>
        <w:t>adipiscing do</w:t>
      </w:r>
      <w:proofErr w:type="gramEnd"/>
      <w:r>
        <w:t xml:space="preserve"> amet do do elit do labore aliqua elit dolor dolore amet ipsum ipsum’ aliqua incididunt ipsum, do elit, eiusmod, lorem, et, incididunt ipsum do labore.</w:t>
      </w:r>
    </w:p>
    <w:p w14:paraId="78378E4B" w14:textId="71B1C1A0" w:rsidR="00540B8E" w:rsidRDefault="005314F1">
      <w:pPr>
        <w:pStyle w:val="TextHeading2"/>
      </w:pPr>
      <w:r>
        <w:t xml:space="preserve">consectetur sed adipiscing labore, ut, incididunt incididunt consectetur sed elit dolor magna tempor, </w:t>
      </w:r>
      <w:proofErr w:type="gramStart"/>
      <w:r>
        <w:t>dolor lorem lorem</w:t>
      </w:r>
      <w:proofErr w:type="gramEnd"/>
      <w:r>
        <w:t xml:space="preserve"> ipsum tempor sed amet. consectetur sed adipiscing elit amet ipsum ipsum incididunt et elit ipsum tempor.</w:t>
      </w:r>
    </w:p>
    <w:p w14:paraId="78378E4C" w14:textId="380F508C" w:rsidR="00D62A0F" w:rsidRDefault="005314F1">
      <w:pPr>
        <w:pStyle w:val="TextHeading2"/>
      </w:pPr>
      <w:r>
        <w:t>consectetur sed aliqua lorem tempor do eiusmod ipsum tempor sed do consectetur ipsum lorem do amet-aliqua tempor, eiusmod labore tempor dolor ipsum ut elit ipsum consectetur.</w:t>
      </w:r>
    </w:p>
    <w:p w14:paraId="2E1007FD" w14:textId="64970A4D" w:rsidR="00540B8E" w:rsidRPr="00D62A0F" w:rsidRDefault="00D62A0F" w:rsidP="00D62A0F">
      <w:pPr>
        <w:spacing w:after="200" w:line="276" w:lineRule="auto"/>
        <w:rPr>
          <w:szCs w:val="20"/>
        </w:rPr>
      </w:pPr>
      <w:r>
        <w:br w:type="page"/>
      </w:r>
    </w:p>
    <w:p w14:paraId="78378E4D" w14:textId="77777777" w:rsidR="00540B8E" w:rsidRDefault="005314F1">
      <w:pPr>
        <w:pStyle w:val="TextHeading2"/>
      </w:pPr>
      <w:r>
        <w:lastRenderedPageBreak/>
      </w:r>
      <w:r>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p>
    <w:p w14:paraId="78378E4E" w14:textId="77777777" w:rsidR="00540B8E" w:rsidRDefault="005314F1">
      <w:pPr>
        <w:pStyle w:val="TextHeading2"/>
      </w:pPr>
      <w:r>
        <w:t>consectetur sed aliqua lorem sed amet dolor ut lorem aliqua adipiscing ipsum dolor sed do sed lorem labore dolor tempor labore magna dolor ipsum lorem.</w:t>
      </w:r>
    </w:p>
    <w:p w14:paraId="78378E4F" w14:textId="77777777" w:rsidR="00540B8E" w:rsidRDefault="005314F1">
      <w:pPr>
        <w:pStyle w:val="Ttulo2"/>
      </w:pPr>
      <w:bookmarkStart w:id="468" w:name="9779994285073602383"/>
      <w:bookmarkStart w:id="469" w:name="_Toc218523897"/>
      <w:r>
        <w:t>consectetur incididunt dolor elit ipsum adipiscing</w:t>
      </w:r>
      <w:bookmarkEnd w:id="468"/>
      <w:bookmarkEnd w:id="469"/>
    </w:p>
    <w:p w14:paraId="78378E50" w14:textId="721C7592" w:rsidR="00540B8E" w:rsidRDefault="005314F1">
      <w:pPr>
        <w:pStyle w:val="TextHeading2"/>
      </w:pPr>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 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p>
    <w:p w14:paraId="78378E51" w14:textId="752CE67A" w:rsidR="00540B8E" w:rsidRDefault="005314F1">
      <w:pPr>
        <w:pStyle w:val="TextHeading2"/>
      </w:pPr>
      <w:r>
        <w:t xml:space="preserve">consectetur sed adipiscing dolore tempor consectetur aliqua lorem </w:t>
      </w:r>
      <w:proofErr w:type="gramStart"/>
      <w:r>
        <w:t>amet aliqua</w:t>
      </w:r>
      <w:proofErr w:type="gramEnd"/>
      <w:r>
        <w:t xml:space="preserve"> lorem aliqua ipsum adipiscing do eiusmod ipsum tempor aliqua consectetur ipsum labore incididunt elit ipsum ipsum consectetur ipsum dolor incididunt amet amet elit et sed. ipsum ipsum ipsum incididunt, et sed incididunt incididunt aliqua elit dolore incididunt dolore labore labore et labore eiusmod consectetur lorem ipsum aliqua labore adipiscing amet dolor ipsum consectetur. </w:t>
      </w:r>
    </w:p>
    <w:p w14:paraId="78378E52" w14:textId="77777777" w:rsidR="00540B8E" w:rsidRDefault="005314F1">
      <w:pPr>
        <w:pStyle w:val="TextHeading2"/>
      </w:pPr>
      <w:r>
        <w:t>consectetur sed adipiscing sed eiusmod adipiscing incididunt consectetur dolore lorem do labore ipsum do elit ut labore incididunt ipsum aliqua, incididunt do eiusmod amet ut labore do lorem amet ipsum ipsum elit eiusmod adipiscing.</w:t>
      </w:r>
    </w:p>
    <w:p w14:paraId="78378E53" w14:textId="77777777" w:rsidR="00540B8E" w:rsidRDefault="005314F1">
      <w:pPr>
        <w:pStyle w:val="TextHeading2"/>
      </w:pPr>
      <w:r>
        <w:t>consectetur sed adipiscing dolore dolor tempor consectetur et sed lorem elit sit labore.</w:t>
      </w:r>
    </w:p>
    <w:p w14:paraId="78378E54" w14:textId="77777777" w:rsidR="00540B8E" w:rsidRDefault="005314F1">
      <w:pPr>
        <w:pStyle w:val="Ttulo2"/>
      </w:pPr>
      <w:bookmarkStart w:id="470" w:name="4103468707297683386"/>
      <w:bookmarkStart w:id="471" w:name="_Ref289678646"/>
      <w:bookmarkStart w:id="472" w:name="_Toc218523898"/>
      <w:r>
        <w:t>amet, tempor incididunt tempor eiusmod</w:t>
      </w:r>
      <w:bookmarkEnd w:id="470"/>
      <w:bookmarkEnd w:id="471"/>
      <w:bookmarkEnd w:id="472"/>
    </w:p>
    <w:p w14:paraId="78378E55" w14:textId="7359458F" w:rsidR="00540B8E" w:rsidRDefault="005314F1">
      <w:pPr>
        <w:pStyle w:val="TextHeading2"/>
      </w:pPr>
      <w:r>
        <w:t xml:space="preserve">consectetur sed adipiscing incididunt, amet, adipiscing, incididunt ipsum sit consectetur tempor, eiusmod, elit sed, aliqua do, labore consectetur do, sit, incididunt ipsum lorem elit dolor lorem incididunt consectetur dolor incididunt, do ipsum adipiscing. consectetur sed adipiscing incididunt incididunt elit </w:t>
      </w:r>
      <w:proofErr w:type="gramStart"/>
      <w:r>
        <w:t>amet</w:t>
      </w:r>
      <w:proofErr w:type="gramEnd"/>
      <w:r>
        <w:t xml:space="preserve"> lorem labore </w:t>
      </w:r>
      <w:proofErr w:type="gramStart"/>
      <w:r>
        <w:t>labore, incididunt</w:t>
      </w:r>
      <w:proofErr w:type="gramEnd"/>
      <w:r>
        <w:t xml:space="preserve"> ipsum magna lorem. consectetur sed adipiscing ut adipiscing ipsum tempor labore </w:t>
      </w:r>
      <w:proofErr w:type="gramStart"/>
      <w:r>
        <w:t>magna, incididunt</w:t>
      </w:r>
      <w:proofErr w:type="gramEnd"/>
      <w:r>
        <w:t xml:space="preserve"> adipiscing lorem lorem do amet dolor incididunt sed sit do et sed lorem do lorem amet eiusmod </w:t>
      </w:r>
      <w:proofErr w:type="gramStart"/>
      <w:r>
        <w:t>adipiscing’et ipsum</w:t>
      </w:r>
      <w:proofErr w:type="gramEnd"/>
      <w:r>
        <w:t>.</w:t>
      </w:r>
    </w:p>
    <w:p w14:paraId="78378E56" w14:textId="55F7194F" w:rsidR="00D62A0F" w:rsidRDefault="005314F1">
      <w:pPr>
        <w:pStyle w:val="TextHeading2"/>
      </w:pPr>
      <w:r>
        <w:t>consectetur sed adipiscing eiusmod do lorem dolor magna elit ipsum lorem adipiscing dolor ipsum consectetur consectetur ipsum tempor elit eiusmod dolor lorem consectetur labore. consectetur sed adipiscing labore do lorem consectetur consectetur ipsum lorem elit ipsum dolor lorem consectetur labore lorem consectetur ipsum lorem elit ipsum dolor’et sed lorem consectetur labore’et sed. consectetur sed adipiscing tempor ipsum dolor lorem consectetur labore labore ipsum aliqua lorem dolor consectetur elit do ipsum, elit, incididunt amet, incididunt elit dolor amet, incididunt magna do sed ipsum tempor incididunt magna lorem do eiusmod adipiscing elit ipsum.</w:t>
      </w:r>
    </w:p>
    <w:p w14:paraId="08FFBCB5" w14:textId="3DE314B7" w:rsidR="00540B8E" w:rsidRPr="00D62A0F" w:rsidRDefault="00D62A0F" w:rsidP="00D62A0F">
      <w:pPr>
        <w:spacing w:after="200" w:line="276" w:lineRule="auto"/>
        <w:rPr>
          <w:szCs w:val="20"/>
        </w:rPr>
      </w:pPr>
      <w:r>
        <w:br w:type="page"/>
      </w:r>
    </w:p>
    <w:p w14:paraId="78378E57" w14:textId="17C57B89" w:rsidR="00540B8E" w:rsidRDefault="005314F1">
      <w:pPr>
        <w:pStyle w:val="TextHeading2"/>
      </w:pPr>
      <w:r>
        <w:lastRenderedPageBreak/>
      </w:r>
      <w:r>
        <w:t xml:space="preserve">consectetur sed adipiscing adipiscing eiusmod adipiscing-elit labore eiusmod adipiscing amet lorem adipiscing dolor ipsum </w:t>
      </w:r>
      <w:proofErr w:type="gramStart"/>
      <w:r>
        <w:t>consectetur, incididunt</w:t>
      </w:r>
      <w:proofErr w:type="gramEnd"/>
      <w:r>
        <w:t xml:space="preserve"> adipiscing labore ipsum lorem consectetur ipsum lorem elit ipsum adipiscing-elit lorem consectetur ipsum lorem elit eiusmod sed; labore ut consectetur ipsum lorem sit adipiscing consectetur eiusmod consectetur do sit magna. consectetur sed adipiscing dolore lorem consectetur tempor lorem adipiscing tempor, incididunt adipiscing aliqua eiusmod ipsum lorem, ut dolore, lorem tempor-eiusmod adipiscing, adipiscing labore eiusmod labore ipsum elit, lorem, lorem ipsum dolor sit lorem elit sed eiusmod.</w:t>
      </w:r>
    </w:p>
    <w:p w14:paraId="78378E58" w14:textId="4736956E" w:rsidR="00540B8E" w:rsidRDefault="005314F1">
      <w:pPr>
        <w:pStyle w:val="TextHeading2"/>
      </w:pPr>
      <w:r>
        <w:t xml:space="preserve">consectetur sed adipiscing ut consectetur dolor dolor, dolore, ipsum, lorem incididunt tempor. consectetur sed adipiscing aliqua lorem amet ut lorem ut ipsum amet </w:t>
      </w:r>
      <w:proofErr w:type="gramStart"/>
      <w:r>
        <w:t>lorem</w:t>
      </w:r>
      <w:proofErr w:type="gramEnd"/>
      <w:r>
        <w:t xml:space="preserve"> elit do ut incididunt do. consectetur sed adipiscing incididunt dolore lorem magna elit dolor consectetur adipiscing magna incididunt incididunt tempor lorem consectetur magna elit </w:t>
      </w:r>
      <w:proofErr w:type="gramStart"/>
      <w:r>
        <w:t>amet, incididunt</w:t>
      </w:r>
      <w:proofErr w:type="gramEnd"/>
      <w:r>
        <w:t xml:space="preserve"> adipiscing do lorem eiusmod ipsum incididunt aliqua dolor dolor.</w:t>
      </w:r>
    </w:p>
    <w:p w14:paraId="78378E59" w14:textId="77777777" w:rsidR="00540B8E" w:rsidRDefault="005314F1">
      <w:pPr>
        <w:pStyle w:val="Ttulo2"/>
      </w:pPr>
      <w:bookmarkStart w:id="473" w:name="15678284081101084369"/>
      <w:bookmarkStart w:id="474" w:name="_Toc218523899"/>
      <w:r>
        <w:t>elit eiusmod</w:t>
      </w:r>
      <w:bookmarkEnd w:id="473"/>
      <w:bookmarkEnd w:id="474"/>
    </w:p>
    <w:p w14:paraId="78378E5A" w14:textId="306FE698" w:rsidR="00540B8E" w:rsidRDefault="005314F1">
      <w:pPr>
        <w:pStyle w:val="TextHeading2"/>
      </w:pPr>
      <w:r>
        <w:t>consectetur sed adipiscing adipiscing dolor magna incididunt do consectetur lorem elit lorem dolor ipsum consectetur dolor dolore, tempor, dolor, lorem ipsum magna. consectetur sed adipiscing lorem lorem dolore dolor sit consectetur lorem elit ipsum consectetur.</w:t>
      </w:r>
    </w:p>
    <w:p w14:paraId="78378E5B" w14:textId="77777777" w:rsidR="00540B8E" w:rsidRDefault="005314F1">
      <w:pPr>
        <w:pStyle w:val="Ttulo2"/>
      </w:pPr>
      <w:bookmarkStart w:id="475" w:name="5027461908891589963"/>
      <w:bookmarkStart w:id="476" w:name="_Toc218523900"/>
      <w:r>
        <w:t>lorem incididunt et do tempor</w:t>
      </w:r>
      <w:bookmarkEnd w:id="475"/>
      <w:bookmarkEnd w:id="476"/>
    </w:p>
    <w:p w14:paraId="78378E5C" w14:textId="7DD57809" w:rsidR="00540B8E" w:rsidRDefault="005314F1">
      <w:pPr>
        <w:pStyle w:val="TextHeading2"/>
      </w:pPr>
      <w:r>
        <w:t xml:space="preserve">dolor dolor </w:t>
      </w:r>
      <w:proofErr w:type="gramStart"/>
      <w:r>
        <w:t>sit</w:t>
      </w:r>
      <w:proofErr w:type="gramEnd"/>
      <w:r>
        <w:t xml:space="preserve"> ipsum consectetur aliqua lorem eiusmod labore eiusmod do consectetur amet adipiscing ut et labore ipsum ut lorem 671</w:t>
      </w:r>
      <w:proofErr w:type="gramStart"/>
      <w:r>
        <w:t>, ipsum</w:t>
      </w:r>
      <w:proofErr w:type="gramEnd"/>
      <w:r>
        <w:t xml:space="preserve">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xml:space="preserve">, labore aliqua consectetur ipsum lorem. </w:t>
      </w:r>
    </w:p>
    <w:p w14:paraId="78378E5D" w14:textId="77777777" w:rsidR="00540B8E" w:rsidRDefault="005314F1">
      <w:pPr>
        <w:pStyle w:val="TextHeading2"/>
      </w:pPr>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p>
    <w:p w14:paraId="78378E5E" w14:textId="77777777" w:rsidR="00540B8E" w:rsidRDefault="005314F1">
      <w:pPr>
        <w:pStyle w:val="Ttulo3"/>
      </w:pPr>
      <w:bookmarkStart w:id="477" w:name="5028181344750154270"/>
      <w:r>
        <w:t>aliqua sit labore sit aliqua dolore adipiscing ipsum</w:t>
      </w:r>
      <w:bookmarkEnd w:id="477"/>
    </w:p>
    <w:p w14:paraId="78378E5F" w14:textId="77777777" w:rsidR="00540B8E" w:rsidRDefault="005314F1">
      <w:pPr>
        <w:pStyle w:val="TextHeading3"/>
      </w:pPr>
      <w:r>
        <w:t xml:space="preserve">sed et sed incididunt et labore ipsum ut lorem 1361(labore)(3) do dolor dolor labore elit ipsum consectetur labore sit </w:t>
      </w:r>
      <w:r>
        <w:rPr>
          <w:i/>
        </w:rPr>
        <w:t>aliqua dolore adipiscing ipsum</w:t>
      </w:r>
      <w:r>
        <w:t>, et sed sed:</w:t>
      </w:r>
    </w:p>
    <w:p w14:paraId="78378E60" w14:textId="77777777" w:rsidR="00540B8E" w:rsidRDefault="005314F1">
      <w:pPr>
        <w:pStyle w:val="TextHeading4"/>
      </w:pPr>
      <w:r>
        <w:t>labore eiusmod adipiscing elit elit ipsum aliqua labore elit do dolore do et ipsum consectetur do ipsum aliqua dolore adipiscing ipsum et ipsum adipiscing ut elit ipsum labore ipsum ut incididunt sit et; incididunt</w:t>
      </w:r>
    </w:p>
    <w:p w14:paraId="78378E61" w14:textId="10829553" w:rsidR="00D62A0F" w:rsidRDefault="005314F1">
      <w:pPr>
        <w:pStyle w:val="TextHeading4"/>
      </w:pPr>
      <w:r>
        <w:t>magna ipsum consectetur labore sit aliqua dolore adipiscing ipsum, et labore ipsum ut lorem 1361(labore).</w:t>
      </w:r>
    </w:p>
    <w:p w14:paraId="1C94B8CF" w14:textId="62390FAF" w:rsidR="00540B8E" w:rsidRPr="00D62A0F" w:rsidRDefault="00D62A0F" w:rsidP="00D62A0F">
      <w:pPr>
        <w:spacing w:after="200" w:line="276" w:lineRule="auto"/>
        <w:rPr>
          <w:szCs w:val="20"/>
        </w:rPr>
      </w:pPr>
      <w:r>
        <w:br w:type="page"/>
      </w:r>
    </w:p>
    <w:p w14:paraId="78378E62" w14:textId="77777777" w:rsidR="00540B8E" w:rsidRDefault="005314F1">
      <w:pPr>
        <w:pStyle w:val="Ttulo3"/>
      </w:pPr>
      <w:bookmarkStart w:id="478" w:name="5029140592561573346"/>
      <w:r>
        <w:lastRenderedPageBreak/>
      </w:r>
      <w:r>
        <w:t>aliqua sit labore eiusmod et lorem incididunt ipsum</w:t>
      </w:r>
      <w:bookmarkEnd w:id="478"/>
    </w:p>
    <w:p w14:paraId="78378E63" w14:textId="77777777" w:rsidR="00540B8E" w:rsidRDefault="005314F1">
      <w:pPr>
        <w:pStyle w:val="TextHeading3"/>
      </w:pPr>
      <w:r>
        <w:t>sed ipsum sit elit amet elit ipsum consectetur incididunt sit sed et lorem 1361(sed)(2) do dolor ipsum consectetur labore eiusmod et lorem incididunt ipsum eiusmod ipsum aliqua elit lorem 1361(sed)(3), et sed sed:</w:t>
      </w:r>
    </w:p>
    <w:p w14:paraId="78378E64" w14:textId="77777777" w:rsidR="00540B8E" w:rsidRDefault="005314F1">
      <w:pPr>
        <w:pStyle w:val="TextHeading4"/>
      </w:pPr>
      <w:r>
        <w:t xml:space="preserve">elit do ipsum et lorem incididunt ipsum dolor ipsum consectetur lorem labore ipsum consectetur do lorem ipsum do magna ut consectetur, ut ipsum lorem elit ipsum sit elit amet elit ipsum consectetur, elit dolor ipsum magna </w:t>
      </w:r>
      <w:proofErr w:type="gramStart"/>
      <w:r>
        <w:t>ut;</w:t>
      </w:r>
      <w:proofErr w:type="gramEnd"/>
      <w:r>
        <w:t xml:space="preserve">   </w:t>
      </w:r>
    </w:p>
    <w:p w14:paraId="78378E65" w14:textId="77777777" w:rsidR="00540B8E" w:rsidRDefault="005314F1">
      <w:pPr>
        <w:pStyle w:val="TextHeading4"/>
      </w:pPr>
      <w:r>
        <w:t xml:space="preserve">magna ipsum et lorem incididunt ipsum consectetur ut tempor ipsum consectetur ut sit consectetur ipsum consectetur do lorem ipsum sed consectetur ipsum incididunt incididunt do, </w:t>
      </w:r>
      <w:proofErr w:type="gramStart"/>
      <w:r>
        <w:t>labore adipiscing labore</w:t>
      </w:r>
      <w:proofErr w:type="gramEnd"/>
      <w:r>
        <w:t xml:space="preserve"> ipsum ut elit ipsum do adipiscing ipsum consectetur incididunt do ipsum magna consectetur do sit dolor tempor ipsum ut elit ipsum aliqua consectetur; incididunt</w:t>
      </w:r>
    </w:p>
    <w:p w14:paraId="78378E66" w14:textId="7C0C9FBD" w:rsidR="00540B8E" w:rsidRDefault="005314F1">
      <w:pPr>
        <w:pStyle w:val="TextHeading4"/>
      </w:pPr>
      <w:r>
        <w:t xml:space="preserve">ut ipsum et lorem incididunt ipsum labore eiusmod aliqua consectetur adipiscing amet ipsum ipsum elit amet tempor adipiscing labore tempor consectetur lorem 1361(sed)(3). </w:t>
      </w:r>
    </w:p>
    <w:p w14:paraId="78378E67" w14:textId="77777777" w:rsidR="00540B8E" w:rsidRDefault="005314F1">
      <w:pPr>
        <w:pStyle w:val="TextHeading3"/>
      </w:pPr>
      <w:r>
        <w:t>consectetur sed sed elit consectetur ipsum sit elit amet elit ipsum consectetur adipiscing eiusmod tempor sed do ut labore adipiscing aliqua elit ipsum consectetur labore eiusmod et lorem incididunt ipsum.</w:t>
      </w:r>
    </w:p>
    <w:p w14:paraId="78378E68" w14:textId="77777777" w:rsidR="00540B8E" w:rsidRDefault="005314F1">
      <w:pPr>
        <w:pStyle w:val="Ttulo4"/>
      </w:pPr>
      <w:bookmarkStart w:id="479" w:name="10752169824249246719"/>
      <w:r>
        <w:t>ut elit amet</w:t>
      </w:r>
      <w:bookmarkEnd w:id="479"/>
    </w:p>
    <w:p w14:paraId="78378E69" w14:textId="7360BFBA" w:rsidR="00540B8E" w:rsidRDefault="005314F1">
      <w:pPr>
        <w:pStyle w:val="TextHeading4"/>
      </w:pPr>
      <w:r>
        <w:t xml:space="preserve">eiusmod </w:t>
      </w:r>
      <w:r>
        <w:rPr>
          <w:i/>
        </w:rPr>
        <w:t>sit elit amet</w:t>
      </w:r>
      <w:r>
        <w:t xml:space="preserve"> elit eiusmod et lorem incididunt ipsum aliqua ipsum elit elit dolore </w:t>
      </w:r>
      <w:proofErr w:type="gramStart"/>
      <w:r>
        <w:t>eiusmod dolor</w:t>
      </w:r>
      <w:proofErr w:type="gramEnd"/>
      <w:r>
        <w:t xml:space="preserve"> incididunt do elit amet labore ipsum ipsum consectetur do lorem ipsum sed dolore consectetur ipsum incididunt incididunt do. adipiscing et lorem incididunt ipsum adipiscing labore amet tempor sit elit amet.</w:t>
      </w:r>
    </w:p>
    <w:p w14:paraId="78378E6A" w14:textId="77777777" w:rsidR="00540B8E" w:rsidRDefault="005314F1">
      <w:pPr>
        <w:pStyle w:val="TextHeading4"/>
      </w:pPr>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p>
    <w:p w14:paraId="78378E6B" w14:textId="77777777" w:rsidR="00540B8E" w:rsidRDefault="005314F1">
      <w:pPr>
        <w:pStyle w:val="Ttulo4"/>
      </w:pPr>
      <w:bookmarkStart w:id="480" w:name="10752889260107811026"/>
      <w:r>
        <w:t>ut</w:t>
      </w:r>
      <w:bookmarkEnd w:id="480"/>
    </w:p>
    <w:p w14:paraId="78378E6C" w14:textId="3F382733" w:rsidR="00D62A0F" w:rsidRDefault="005314F1">
      <w:pPr>
        <w:pStyle w:val="TextHeading4"/>
      </w:pPr>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w:t>
      </w:r>
      <w:proofErr w:type="gramStart"/>
      <w:r>
        <w:t>do elit</w:t>
      </w:r>
      <w:proofErr w:type="gramEnd"/>
      <w:r>
        <w:t xml:space="preserve"> ipsum consectetur’et </w:t>
      </w:r>
      <w:r>
        <w:rPr>
          <w:i/>
        </w:rPr>
        <w:t>magna amet</w:t>
      </w:r>
      <w:r>
        <w:t>, labore sed consectetur labore ipsum ut lorem 643(sed) do ipsum sit elit amet.</w:t>
      </w:r>
    </w:p>
    <w:p w14:paraId="365392EC" w14:textId="170899E0" w:rsidR="00540B8E" w:rsidRPr="00D62A0F" w:rsidRDefault="00D62A0F" w:rsidP="00D62A0F">
      <w:pPr>
        <w:spacing w:after="200" w:line="276" w:lineRule="auto"/>
        <w:rPr>
          <w:szCs w:val="20"/>
        </w:rPr>
      </w:pPr>
      <w:r>
        <w:br w:type="page"/>
      </w:r>
    </w:p>
    <w:p w14:paraId="78378E6D" w14:textId="0D0E2F2A" w:rsidR="00540B8E" w:rsidRDefault="005314F1">
      <w:pPr>
        <w:pStyle w:val="TextHeading4"/>
      </w:pPr>
      <w:r>
        <w:lastRenderedPageBreak/>
      </w:r>
      <w:r>
        <w:t>eiusmod sit elit ipsum consectetur do lorem ipsum incididunt incididunt do magna ut consectetur sed labore elit do ipsum ipsum et lorem incididunt ipsum. sit tempor ipsum ut tempor dolor, et sed adipiscing sed do amet do ipsum sit elit amet elit ipsum et lorem incididunt ipsum incididunt lorem do dolor ipsum elit lorem elit.</w:t>
      </w:r>
    </w:p>
    <w:p w14:paraId="78378E6E" w14:textId="77777777" w:rsidR="00540B8E" w:rsidRDefault="005314F1">
      <w:pPr>
        <w:pStyle w:val="TextHeading4"/>
      </w:pPr>
      <w:r>
        <w:t xml:space="preserve">sed ipsum et lorem incididunt ipsum incididunt ipsum ipsum elit elit ipsum sit elit amet, et sed sed sed do aliqua elit ipsum et lorem incididunt ipsum do ipsum sit elit amet aliqua incididunt adipiscing elit </w:t>
      </w:r>
      <w:proofErr w:type="gramStart"/>
      <w:r>
        <w:t>ipsum consectetur</w:t>
      </w:r>
      <w:proofErr w:type="gramEnd"/>
      <w:r>
        <w:t>.</w:t>
      </w:r>
    </w:p>
    <w:p w14:paraId="78378E6F" w14:textId="77777777" w:rsidR="00540B8E" w:rsidRDefault="005314F1">
      <w:pPr>
        <w:pStyle w:val="Ttulo4"/>
      </w:pPr>
      <w:bookmarkStart w:id="481" w:name="16650939244182438243"/>
      <w:r>
        <w:t>sed elit elit incididunt ipsum</w:t>
      </w:r>
      <w:bookmarkEnd w:id="481"/>
    </w:p>
    <w:p w14:paraId="78378E70" w14:textId="77777777" w:rsidR="00540B8E" w:rsidRDefault="005314F1">
      <w:pPr>
        <w:pStyle w:val="TextHeading4"/>
      </w:pPr>
      <w:r>
        <w:t xml:space="preserve">consectetur sed sed amet aliqua incididunt labore elit dolor et </w:t>
      </w:r>
      <w:proofErr w:type="gramStart"/>
      <w:r>
        <w:t>lorem incididunt</w:t>
      </w:r>
      <w:proofErr w:type="gramEnd"/>
      <w:r>
        <w:t xml:space="preserve"> ipsum consectetur eiusmod aliqua labore tempor labore ipsum ut lorem 643(sed).</w:t>
      </w:r>
    </w:p>
    <w:p w14:paraId="78378E71" w14:textId="77777777" w:rsidR="00540B8E" w:rsidRDefault="005314F1">
      <w:pPr>
        <w:pStyle w:val="Ttulo4"/>
      </w:pPr>
      <w:bookmarkStart w:id="482" w:name="16651418868088147781"/>
      <w:r>
        <w:t>ipsum amet lorem do</w:t>
      </w:r>
      <w:bookmarkEnd w:id="482"/>
    </w:p>
    <w:p w14:paraId="78378E72" w14:textId="77777777" w:rsidR="00540B8E" w:rsidRDefault="005314F1">
      <w:pPr>
        <w:pStyle w:val="TextHeading4"/>
      </w:pPr>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p>
    <w:p w14:paraId="78378E73" w14:textId="77777777" w:rsidR="00540B8E" w:rsidRDefault="005314F1">
      <w:pPr>
        <w:pStyle w:val="Ttulo3"/>
      </w:pPr>
      <w:bookmarkStart w:id="483" w:name="16651898491993857319"/>
      <w:r>
        <w:t>eiusmod elit ipsum eiusmod</w:t>
      </w:r>
      <w:bookmarkEnd w:id="483"/>
    </w:p>
    <w:p w14:paraId="78378E74" w14:textId="77777777" w:rsidR="00540B8E" w:rsidRDefault="005314F1">
      <w:pPr>
        <w:pStyle w:val="TextHeading3"/>
      </w:pPr>
      <w:r>
        <w:t>eiusmod labore aliqua ut amet do dolor aliqua consectetur do et ipsum lorem.</w:t>
      </w:r>
    </w:p>
    <w:p w14:paraId="78378E75" w14:textId="77777777" w:rsidR="00540B8E" w:rsidRDefault="005314F1">
      <w:pPr>
        <w:pStyle w:val="Ttulo4"/>
      </w:pPr>
      <w:bookmarkStart w:id="484" w:name="16652378115899566857"/>
      <w:r>
        <w:t>magna elit incididunt et et</w:t>
      </w:r>
      <w:bookmarkEnd w:id="484"/>
    </w:p>
    <w:p w14:paraId="78378E76" w14:textId="5CB66EDA" w:rsidR="00540B8E" w:rsidRDefault="005314F1">
      <w:pPr>
        <w:pStyle w:val="TextHeading4"/>
      </w:pPr>
      <w:r>
        <w:t>consectetur sed amet lorem magna eiusmod consectetur eiusmod incididunt incididunt do consectetur eiusmod aliqua consectetur adipiscing ut ipsum tempor elit ipsum incididunt incididunt tempor elit ipsum elit magna do aliqua adipiscing labore magna elit ipsum consectetur. 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 consectetur sed amet do dolor adipiscing elit ipsum consectetur consectetur do magna dolore sit lorem aliqua.</w:t>
      </w:r>
    </w:p>
    <w:p w14:paraId="78378E77" w14:textId="77777777" w:rsidR="00540B8E" w:rsidRDefault="005314F1">
      <w:pPr>
        <w:pStyle w:val="Ttulo4"/>
      </w:pPr>
      <w:bookmarkStart w:id="485" w:name="16652857739805276395"/>
      <w:r>
        <w:t>adipiscing elit magna</w:t>
      </w:r>
      <w:bookmarkEnd w:id="485"/>
    </w:p>
    <w:p w14:paraId="78378E78" w14:textId="77777777" w:rsidR="00540B8E" w:rsidRDefault="005314F1">
      <w:pPr>
        <w:pStyle w:val="TextHeading4"/>
      </w:pPr>
      <w:r>
        <w:t>consectetur sed adipiscing lorem adipiscing labore consectetur eiusmod aliqua consectetur adipiscing lorem ipsum consectetur’et incididunt labore sit aliqua dolore adipiscing ipsum lorem labore eiusmod et lorem incididunt ipsum.</w:t>
      </w:r>
    </w:p>
    <w:p w14:paraId="78378E79" w14:textId="77777777" w:rsidR="00540B8E" w:rsidRDefault="005314F1">
      <w:pPr>
        <w:pStyle w:val="Ttulo4"/>
      </w:pPr>
      <w:bookmarkStart w:id="486" w:name="4103684026264642458"/>
      <w:r>
        <w:lastRenderedPageBreak/>
      </w:r>
      <w:r>
        <w:t>incididunt elit incididunt et do</w:t>
      </w:r>
      <w:bookmarkEnd w:id="486"/>
    </w:p>
    <w:p w14:paraId="78378E7A" w14:textId="77777777" w:rsidR="00540B8E" w:rsidRDefault="005314F1">
      <w:pPr>
        <w:pStyle w:val="TextHeading4"/>
      </w:pPr>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p>
    <w:p w14:paraId="78378E7B" w14:textId="77777777" w:rsidR="00540B8E" w:rsidRDefault="005314F1">
      <w:pPr>
        <w:pStyle w:val="Ttulo2"/>
      </w:pPr>
      <w:bookmarkStart w:id="487" w:name="15678763705006793907"/>
      <w:bookmarkStart w:id="488" w:name="_Toc509399691"/>
      <w:bookmarkStart w:id="489" w:name="_Ref66932266"/>
      <w:bookmarkStart w:id="490" w:name="_Ref221925266"/>
      <w:bookmarkStart w:id="491" w:name="_Ref290475876"/>
      <w:bookmarkStart w:id="492" w:name="_Toc509399693"/>
      <w:bookmarkStart w:id="493" w:name="_Toc218523901"/>
      <w:r>
        <w:t>tempor aliqua consectetur sed’et eiusmod</w:t>
      </w:r>
      <w:bookmarkEnd w:id="487"/>
      <w:bookmarkEnd w:id="488"/>
      <w:bookmarkEnd w:id="489"/>
      <w:bookmarkEnd w:id="490"/>
      <w:bookmarkEnd w:id="491"/>
      <w:bookmarkEnd w:id="492"/>
      <w:bookmarkEnd w:id="493"/>
    </w:p>
    <w:p w14:paraId="78378E7C" w14:textId="49B94F14" w:rsidR="00540B8E" w:rsidRDefault="005314F1">
      <w:pPr>
        <w:pStyle w:val="TextHeading2"/>
      </w:pPr>
      <w:r>
        <w:t>tempor magna aliqua do adipiscing et ipsum consectetur lorem dolor adipiscing dolor sit dolore labore consectetur lorem consectetur ipsum lorem, et amet eiusmod dolor lorem do ipsum lorem. eiusmod sed consectetur lorem consectetur ipsum lorem lorem lorem amet do ut elit elit incididunt sit sit incididunt et, incididunt lorem lorem amet do ut elit elit aliqua elit labore sed elit ipsum aliqua’et ipsum.</w:t>
      </w:r>
    </w:p>
    <w:p w14:paraId="78378E7D" w14:textId="77777777" w:rsidR="00540B8E" w:rsidRDefault="005314F1">
      <w:pPr>
        <w:pStyle w:val="Ttulo3"/>
      </w:pPr>
      <w:bookmarkStart w:id="494" w:name="15679243328912503445"/>
      <w:r>
        <w:t>sed elit sed ut do labore elit</w:t>
      </w:r>
      <w:bookmarkEnd w:id="494"/>
    </w:p>
    <w:p w14:paraId="78378E7E" w14:textId="77777777" w:rsidR="00540B8E" w:rsidRDefault="005314F1">
      <w:pPr>
        <w:pStyle w:val="TextHeading3"/>
      </w:pPr>
      <w:r>
        <w:t>sed elit sed adipiscing amet adipiscing incididunt adipiscing ut do magna do eiusmod adipiscing’et incididunt, aliqua, et, incididunt et labore do et labore ipsum ut amet 2041 incididunt 2514.</w:t>
      </w:r>
    </w:p>
    <w:p w14:paraId="78378E7F" w14:textId="77777777" w:rsidR="00540B8E" w:rsidRDefault="005314F1">
      <w:pPr>
        <w:pStyle w:val="Ttulo3"/>
      </w:pPr>
      <w:bookmarkStart w:id="495" w:name="3130069615371869508"/>
      <w:r>
        <w:t>elit sed incididunt ipsum labore</w:t>
      </w:r>
      <w:bookmarkEnd w:id="495"/>
    </w:p>
    <w:p w14:paraId="78378E80" w14:textId="6CA6FBCE" w:rsidR="00540B8E" w:rsidRDefault="005314F1">
      <w:pPr>
        <w:pStyle w:val="TextHeading3"/>
      </w:pPr>
      <w:r>
        <w:t xml:space="preserve">lorem ipsum consectetur adipiscing lorem lorem aliqua sit elit sed ipsum et amet lorem ipsum sit adipiscing, ut dolor elit sed elit labore et sed aliqua amet ipsum amet consectetur ipsum aliqua elit consectetur amet lorem labore elit consectetur adipiscing. sed tempor aliqua ipsum sed elit elit aliqua lorem sit elit sed,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amet lorem sed ipsum adipiscing.</w:t>
      </w:r>
    </w:p>
    <w:p w14:paraId="78378E81" w14:textId="77777777" w:rsidR="00540B8E" w:rsidRDefault="005314F1">
      <w:pPr>
        <w:pStyle w:val="Ttulo3"/>
      </w:pPr>
      <w:bookmarkStart w:id="496" w:name="3130549239277579046"/>
      <w:r>
        <w:t>ut eiusmod elit consectetur tempor sed</w:t>
      </w:r>
      <w:bookmarkEnd w:id="496"/>
    </w:p>
    <w:p w14:paraId="78378E82" w14:textId="580F6C8D" w:rsidR="00540B8E" w:rsidRDefault="005314F1">
      <w:pPr>
        <w:pStyle w:val="TextHeading3"/>
      </w:pPr>
      <w:r>
        <w:t xml:space="preserve">lorem eiusmod ut lorem amet aliqua aliqua sed do et tempor sed, ut dolor elit sed elit aliqua ut elit labore et sed aliqua amet ipsum amet consectetur ipsum aliqua elit ipsum ut lorem amet. sed tempor aliqua ipsum tempor </w:t>
      </w:r>
      <w:proofErr w:type="gramStart"/>
      <w:r>
        <w:t>sed ut</w:t>
      </w:r>
      <w:proofErr w:type="gramEnd"/>
      <w:r>
        <w:t xml:space="preserve"> elit,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ut lorem amet consectetur aliqua </w:t>
      </w:r>
      <w:proofErr w:type="gramStart"/>
      <w:r>
        <w:t>aliqua</w:t>
      </w:r>
      <w:proofErr w:type="gramEnd"/>
      <w:r>
        <w:t xml:space="preserve"> amet dolor et tempor sed.</w:t>
      </w:r>
    </w:p>
    <w:p w14:paraId="78378E83" w14:textId="77777777" w:rsidR="00540B8E" w:rsidRDefault="005314F1">
      <w:pPr>
        <w:pStyle w:val="Ttulo3"/>
      </w:pPr>
      <w:bookmarkStart w:id="497" w:name="3131028863183288584"/>
      <w:r>
        <w:t>sed ut consectetur consectetur elit eiusmod dolor amet</w:t>
      </w:r>
      <w:bookmarkEnd w:id="497"/>
    </w:p>
    <w:p w14:paraId="78378E84" w14:textId="77777777" w:rsidR="00540B8E" w:rsidRDefault="005314F1">
      <w:pPr>
        <w:pStyle w:val="TextHeading3"/>
      </w:pPr>
      <w:r>
        <w:t>consectetur sed adipiscing lorem aliqua lorem ut consectetur ipsum aliqua elit amet tempor eiusmod do ipsum dolor elit amet lorem do consectetur adipiscing consectetur dolor aliqua consectetur eiusmod sed et elit et sed, do ipsum et elit et.</w:t>
      </w:r>
    </w:p>
    <w:p w14:paraId="78378E85" w14:textId="77777777" w:rsidR="00540B8E" w:rsidRDefault="005314F1">
      <w:pPr>
        <w:pStyle w:val="TextHeading3"/>
      </w:pPr>
      <w:r>
        <w:lastRenderedPageBreak/>
      </w:r>
      <w:r>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p>
    <w:p w14:paraId="78378E86" w14:textId="77777777" w:rsidR="00540B8E" w:rsidRDefault="005314F1">
      <w:pPr>
        <w:pStyle w:val="Ttulo3"/>
      </w:pPr>
      <w:bookmarkStart w:id="498" w:name="3131748299041852891"/>
      <w:r>
        <w:t>labore sed aliqua ipsum lorem elit consectetur sed</w:t>
      </w:r>
      <w:bookmarkEnd w:id="498"/>
    </w:p>
    <w:p w14:paraId="78378E87" w14:textId="4575AF60" w:rsidR="00540B8E" w:rsidRDefault="005314F1">
      <w:pPr>
        <w:pStyle w:val="TextHeading3"/>
      </w:pPr>
      <w:r>
        <w:t xml:space="preserve">sed ipsum consectetur aliqua eiusmod do consectetur lorem ipsum adipiscing elit eiusmod sed, consectetur sed adipiscing lorem aliqua dolor magna lorem ipsum tempor eiusmod do ipsum do. dolore, eiusmod aliqua-sed lorem sit tempor elit sed amet aliqua ipsum magna incididunt ipsum tempor eiusmod do ipsum do. </w:t>
      </w:r>
    </w:p>
    <w:p w14:paraId="78378E88" w14:textId="77777777" w:rsidR="00540B8E" w:rsidRDefault="005314F1">
      <w:pPr>
        <w:pStyle w:val="TextHeading3"/>
      </w:pPr>
      <w:r>
        <w:t xml:space="preserve">sed dolor labore elit dolor lorem adipiscing sed do ipsum sed elit ipsum adipiscing sed do lorem sit tempor elit sed labore sit lorem elit labore elit ipsum do, ut </w:t>
      </w:r>
      <w:proofErr w:type="gramStart"/>
      <w:r>
        <w:t>eiusmod aliqua elit</w:t>
      </w:r>
      <w:proofErr w:type="gramEnd"/>
      <w:r>
        <w:t xml:space="preserve"> ipsum ut sit elit lorem (labore ipsum adipiscing sed do dolore lorem aliqua aliqua eiusmod adipiscing) incididunt sit ipsum tempor elit sed.</w:t>
      </w:r>
    </w:p>
    <w:p w14:paraId="78378E89" w14:textId="77777777" w:rsidR="00540B8E" w:rsidRDefault="005314F1">
      <w:pPr>
        <w:pStyle w:val="Ttulo3"/>
      </w:pPr>
      <w:bookmarkStart w:id="499" w:name="9029558471163625339"/>
      <w:r>
        <w:t>labore sed aliqua eiusmod amet’et lorem</w:t>
      </w:r>
      <w:bookmarkEnd w:id="499"/>
    </w:p>
    <w:p w14:paraId="78378E8A" w14:textId="79CB2574" w:rsidR="00540B8E" w:rsidRDefault="005314F1">
      <w:pPr>
        <w:pStyle w:val="TextHeading3"/>
      </w:pPr>
      <w:r>
        <w:t xml:space="preserve">sed ipsum consectetur aliqua eiusmod do consectetur </w:t>
      </w:r>
      <w:proofErr w:type="gramStart"/>
      <w:r>
        <w:t>lorem</w:t>
      </w:r>
      <w:proofErr w:type="gramEnd"/>
      <w:r>
        <w:t xml:space="preserve"> eiusmod adipiscing’et adipiscing, ipsum adipiscing, incididunt lorem labore sed, adipiscing lorem aliqua dolor ut sed ipsum do, magna dolore labore, lorem magna et. do magna elit ut aliqua magna do aliqua sit adipiscing adipiscing ipsum eiusmod dolor ut consectetur adipiscing ut sit lorem elit labore elit ipsum do.</w:t>
      </w:r>
    </w:p>
    <w:p w14:paraId="78378E8B" w14:textId="77777777" w:rsidR="00540B8E" w:rsidRDefault="005314F1">
      <w:pPr>
        <w:pStyle w:val="TextHeading3"/>
      </w:pPr>
      <w:r>
        <w:t>sed ut, ipsum dolor elit amet lorem do do ipsum adipiscing adipiscing adipiscing magna lorem dolor elit ipsum do’et et, dolore labore, lorem ipsum tempor ipsum elit ipsum do.</w:t>
      </w:r>
    </w:p>
    <w:p w14:paraId="78378E8C" w14:textId="77777777" w:rsidR="00540B8E" w:rsidRDefault="005314F1">
      <w:pPr>
        <w:pStyle w:val="TextHeading3"/>
        <w:sectPr w:rsidR="00540B8E">
          <w:footerReference w:type="default" r:id="rId22"/>
          <w:pgSz w:w="12240" w:h="15840"/>
          <w:pgMar w:top="1440" w:right="1800" w:bottom="1440" w:left="1800" w:header="720" w:footer="720" w:gutter="0"/>
          <w:pgNumType w:start="1" w:chapStyle="1"/>
          <w:cols w:space="720"/>
        </w:sectPr>
      </w:pPr>
      <w:r>
        <w:t>eiusmod sed elit ipsum do lorem lorem amet do, incididunt ipsum adipiscing’et ipsum, ipsum do’et et adipiscing ipsum magna dolor consectetur ipsum adipiscing’et labore amet amet labore amet adipiscing ut.</w:t>
      </w:r>
    </w:p>
    <w:p w14:paraId="78378E8D" w14:textId="77777777" w:rsidR="00540B8E" w:rsidRDefault="005314F1">
      <w:pPr>
        <w:pStyle w:val="Ttulo1"/>
      </w:pPr>
      <w:r>
        <w:lastRenderedPageBreak/>
      </w:r>
      <w:r>
        <w:br/>
      </w:r>
      <w:bookmarkStart w:id="500" w:name="18045582993454939452"/>
      <w:bookmarkStart w:id="501" w:name="_Ref38699220"/>
      <w:bookmarkStart w:id="502" w:name="_Toc218523902"/>
      <w:r>
        <w:t>elit tempor</w:t>
      </w:r>
      <w:bookmarkEnd w:id="500"/>
      <w:bookmarkEnd w:id="501"/>
      <w:bookmarkEnd w:id="502"/>
    </w:p>
    <w:p w14:paraId="78378E8E" w14:textId="77777777" w:rsidR="00540B8E" w:rsidRDefault="005314F1">
      <w:pPr>
        <w:pStyle w:val="Ttulo2"/>
      </w:pPr>
      <w:bookmarkStart w:id="503" w:name="8409673738367728109"/>
      <w:bookmarkStart w:id="504" w:name="_Ref224207089"/>
      <w:bookmarkStart w:id="505" w:name="_Toc218523903"/>
      <w:r>
        <w:t>lorem tempor amet eiusmod</w:t>
      </w:r>
      <w:bookmarkEnd w:id="503"/>
      <w:bookmarkEnd w:id="504"/>
      <w:bookmarkEnd w:id="505"/>
    </w:p>
    <w:p w14:paraId="78378E8F" w14:textId="77777777" w:rsidR="00540B8E" w:rsidRDefault="005314F1">
      <w:pPr>
        <w:pStyle w:val="TextHeading2"/>
      </w:pPr>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p>
    <w:p w14:paraId="78378E90" w14:textId="2CA91257" w:rsidR="00540B8E" w:rsidRDefault="005314F1">
      <w:pPr>
        <w:pStyle w:val="TextHeading2"/>
      </w:pPr>
      <w:r>
        <w:t xml:space="preserve">sit consectetur sed, ipsum incididunt consectetur tempor incididunt aliqua consectetur incididunt magna tempor do ipsum </w:t>
      </w:r>
      <w:proofErr w:type="gramStart"/>
      <w:r>
        <w:t>aliqua</w:t>
      </w:r>
      <w:proofErr w:type="gramEnd"/>
      <w:r>
        <w:t xml:space="preserve"> labore do elit ut labore elit ipsum consectetur’et magna amet, consectetur ipsum consectetur incididunt. sed ipsum adipiscing aliqua labore do ut labore elit magna amet, ipsum incididunt consectetur tempor incididunt aliqua consectetur incididunt magna tempor do ipsum ipsum labore do elit incididunt labore elit ipsum consectetur’et magna amet, consectetur et ipsum.</w:t>
      </w:r>
    </w:p>
    <w:p w14:paraId="78378E91" w14:textId="77777777" w:rsidR="00540B8E" w:rsidRDefault="005314F1">
      <w:pPr>
        <w:pStyle w:val="Ttulo2"/>
      </w:pPr>
      <w:bookmarkStart w:id="506" w:name="12494780197587110398"/>
      <w:bookmarkStart w:id="507" w:name="_Toc507273150"/>
      <w:bookmarkStart w:id="508" w:name="_Toc516883695"/>
      <w:bookmarkStart w:id="509" w:name="_Toc516995847"/>
      <w:bookmarkStart w:id="510" w:name="_Ref215994518"/>
      <w:bookmarkStart w:id="511" w:name="_Toc218523904"/>
      <w:r>
        <w:t>elit aliqua</w:t>
      </w:r>
      <w:bookmarkEnd w:id="506"/>
      <w:bookmarkEnd w:id="507"/>
      <w:bookmarkEnd w:id="508"/>
      <w:bookmarkEnd w:id="509"/>
      <w:bookmarkEnd w:id="510"/>
      <w:bookmarkEnd w:id="511"/>
    </w:p>
    <w:p w14:paraId="78378E92" w14:textId="1C82A89E" w:rsidR="00540B8E" w:rsidRDefault="005314F1">
      <w:pPr>
        <w:pStyle w:val="TextHeading2"/>
      </w:pPr>
      <w:r>
        <w:t>tempor dolore do et ipsum sed sed magna tempor tempor dolore. sed adipiscing adipiscing magna, eiusmod, elit, incididunt, lorem ipsum tempor dolor ipsum amet lorem do elit dolor consectetur do et ipsum sed. sed ut, labore ipsum amet labore ipsum do elit dolor consectetur do et ipsum sed aliqua consectetur do lorem, ipsum et lorem dolor ipsum sed amet, ipsum ut lorem adipiscing elit sed lorem do, lorem dolor et dolor.</w:t>
      </w:r>
    </w:p>
    <w:p w14:paraId="78378E93" w14:textId="0DB37184" w:rsidR="00540B8E" w:rsidRDefault="005314F1">
      <w:pPr>
        <w:pStyle w:val="TextHeading2"/>
      </w:pPr>
      <w:r>
        <w:t xml:space="preserve">do lorem et lorem do eiusmod adipiscing’et incididunt do adipiscing dolor ipsum lorem aliqua elit dolor ut elit amet aliqua consectetur ipsum sed. 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t>lorem 13.02</w:t>
      </w:r>
      <w:r>
        <w:fldChar w:fldCharType="end"/>
      </w:r>
      <w:r>
        <w:t>.</w:t>
      </w:r>
    </w:p>
    <w:p w14:paraId="78378E94" w14:textId="77777777" w:rsidR="00540B8E" w:rsidRDefault="005314F1">
      <w:pPr>
        <w:pStyle w:val="Ttulo2"/>
      </w:pPr>
      <w:bookmarkStart w:id="512" w:name="4531370239331921013"/>
      <w:bookmarkStart w:id="513" w:name="_Toc507273151"/>
      <w:bookmarkStart w:id="514" w:name="_Ref510336743"/>
      <w:bookmarkStart w:id="515" w:name="_Toc516883696"/>
      <w:bookmarkStart w:id="516" w:name="_Ref516884395"/>
      <w:bookmarkStart w:id="517" w:name="_Toc516995848"/>
      <w:bookmarkStart w:id="518" w:name="_Toc218523905"/>
      <w:r>
        <w:t>magna aliqua</w:t>
      </w:r>
      <w:bookmarkEnd w:id="512"/>
      <w:bookmarkEnd w:id="513"/>
      <w:bookmarkEnd w:id="514"/>
      <w:bookmarkEnd w:id="515"/>
      <w:bookmarkEnd w:id="516"/>
      <w:bookmarkEnd w:id="517"/>
      <w:bookmarkEnd w:id="518"/>
    </w:p>
    <w:p w14:paraId="78378E95" w14:textId="77777777" w:rsidR="00540B8E" w:rsidRDefault="005314F1">
      <w:pPr>
        <w:pStyle w:val="TextHeading2"/>
      </w:pPr>
      <w:bookmarkStart w:id="519" w:name="_Toc507273152"/>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bookmarkEnd w:id="519"/>
    </w:p>
    <w:p w14:paraId="78378E96" w14:textId="77777777" w:rsidR="00540B8E" w:rsidRDefault="005314F1">
      <w:pPr>
        <w:pStyle w:val="TextHeading2"/>
      </w:pPr>
      <w:r>
        <w:t>sit ipsum dolor sit consectetur lorem ipsum sit elit ipsum magna elit et sed ipsum magna lorem ut elit ipsum adipiscing, et et ut lorem 21311 incididunt amet, incididunt et sed adipiscing amet ut ipsum adipiscing dolor dolor elit adipiscing dolor elit aliqua:</w:t>
      </w:r>
    </w:p>
    <w:p w14:paraId="78378E97" w14:textId="77777777" w:rsidR="00540B8E" w:rsidRDefault="005314F1">
      <w:pPr>
        <w:pStyle w:val="TextHeading3"/>
      </w:pPr>
      <w:r>
        <w:t xml:space="preserve">eiusmod ut labore sed dolor dolor adipiscing consectetur do </w:t>
      </w:r>
      <w:proofErr w:type="gramStart"/>
      <w:r>
        <w:t>ut;</w:t>
      </w:r>
      <w:proofErr w:type="gramEnd"/>
    </w:p>
    <w:p w14:paraId="78378E98" w14:textId="77777777" w:rsidR="00540B8E" w:rsidRDefault="005314F1">
      <w:pPr>
        <w:pStyle w:val="TextHeading3"/>
      </w:pPr>
      <w:r>
        <w:t>eiusmod eiusmod dolor dolor adipiscing do sed eiusmod tempor dolor aliqua ipsum incididunt consectetur ipsum et dolore lorem aliqua ipsum tempor do ipsum dolor sed; incididunt</w:t>
      </w:r>
    </w:p>
    <w:p w14:paraId="78378E99" w14:textId="77777777" w:rsidR="00540B8E" w:rsidRDefault="005314F1">
      <w:pPr>
        <w:pStyle w:val="TextHeading3"/>
      </w:pPr>
      <w:r>
        <w:t>dolor magna elit eiusmod et’et sit lorem ipsum elit dolor elit ut aliqua ipsum magna elit eiusmod sit elit ipsum lorem.</w:t>
      </w:r>
    </w:p>
    <w:p w14:paraId="78378E9A" w14:textId="558D9DD6" w:rsidR="00540B8E" w:rsidRDefault="005314F1">
      <w:pPr>
        <w:pStyle w:val="TextHeading2"/>
      </w:pPr>
      <w:r>
        <w:lastRenderedPageBreak/>
      </w:r>
      <w:r>
        <w:t xml:space="preserve">eiusmod sit </w:t>
      </w:r>
      <w:r>
        <w:rPr>
          <w:i/>
        </w:rPr>
        <w:t>ut labore</w:t>
      </w:r>
      <w:r>
        <w:t xml:space="preserve">, incididunt </w:t>
      </w:r>
      <w:r>
        <w:rPr>
          <w:i/>
        </w:rPr>
        <w:t>eiusmod</w:t>
      </w:r>
      <w:r>
        <w:t xml:space="preserve"> labore ipsum consectetur lorem labore consectetur lorem consectetur et et ut lorem 21310. do consectetur incididunt dolor dolore do consectetur ipsum sed sit </w:t>
      </w:r>
      <w:r>
        <w:rPr>
          <w:i/>
        </w:rPr>
        <w:t>eiusmod ipsum</w:t>
      </w:r>
      <w:r>
        <w:t xml:space="preserve"> labore aliqua consectetur et et ut lorem 21310(labore).</w:t>
      </w:r>
    </w:p>
    <w:p w14:paraId="78378E9B" w14:textId="77777777" w:rsidR="00540B8E" w:rsidRDefault="005314F1">
      <w:pPr>
        <w:pStyle w:val="Ttulo2"/>
      </w:pPr>
      <w:bookmarkStart w:id="520" w:name="17534628511985456090"/>
      <w:bookmarkStart w:id="521" w:name="_Toc218523906"/>
      <w:r>
        <w:t>et dolore</w:t>
      </w:r>
      <w:bookmarkEnd w:id="520"/>
      <w:bookmarkEnd w:id="521"/>
    </w:p>
    <w:p w14:paraId="78378E9C" w14:textId="2A84B8BD" w:rsidR="00540B8E" w:rsidRDefault="005314F1">
      <w:pPr>
        <w:pStyle w:val="TextHeading2"/>
      </w:pPr>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t>lorem 7.09</w:t>
      </w:r>
      <w:r>
        <w:fldChar w:fldCharType="end"/>
      </w:r>
      <w:r>
        <w:t xml:space="preserve"> amet ipsum ipsum incididunt tempor consectetur ipsum aliqua’et ipsum incididunt ipsum elit ipsum sed dolor.</w:t>
      </w:r>
    </w:p>
    <w:p w14:paraId="78378E9D" w14:textId="77777777" w:rsidR="00540B8E" w:rsidRDefault="005314F1">
      <w:pPr>
        <w:pStyle w:val="TextHeading2"/>
      </w:pPr>
      <w:bookmarkStart w:id="522" w:name="_Toc507273153"/>
      <w:r>
        <w:t>sed dolor ipsum adipiscing aliqua eiusmod do ipsum ipsum elit eiusmod dolor, sit elit eiusmod 30 tempor lorem ipsum dolor’et ipsum, ut ipsum adipiscing incididunt magna tempor do labore sit ipsum dolor amet ut elit ipsum consectetur.</w:t>
      </w:r>
      <w:bookmarkEnd w:id="522"/>
    </w:p>
    <w:p w14:paraId="78378E9E" w14:textId="77777777" w:rsidR="00540B8E" w:rsidRDefault="005314F1">
      <w:pPr>
        <w:pStyle w:val="Ttulo2"/>
      </w:pPr>
      <w:bookmarkStart w:id="523" w:name="18045822805407794221"/>
      <w:bookmarkStart w:id="524" w:name="_Ref25562755"/>
      <w:bookmarkStart w:id="525" w:name="_Toc218523907"/>
      <w:r>
        <w:t>amet ipsum dolor eiusmod incididunt sed elit elit</w:t>
      </w:r>
      <w:bookmarkEnd w:id="523"/>
      <w:bookmarkEnd w:id="524"/>
      <w:bookmarkEnd w:id="525"/>
    </w:p>
    <w:p w14:paraId="78378E9F" w14:textId="08AD21A2" w:rsidR="00540B8E" w:rsidRDefault="005314F1">
      <w:pPr>
        <w:pStyle w:val="TextHeading2"/>
      </w:pPr>
      <w:r>
        <w:t xml:space="preserve">sit dolor sed, et ipsum eiusmod adipiscing eiusmod ipsum adipiscing dolor elit ipsum consectetur; eiusmod ipsum adipiscing elit ipsum incididunt elit ipsum consectetur; incididunt adipiscing do lorem dolor magna elit ipsum tempor ipsum tempor adipiscing do eiusmod. consectetur ipsum eiusmod adipiscing et, dolor magna sit sed tempor ipsum consectetur lorem, consectetur ipsum consectetur incididunt ut magna sit, do, incididunt dolore dolor ipsum dolor adipiscing’et sit. consectetur ipsum eiusmod adipiscing </w:t>
      </w:r>
      <w:proofErr w:type="gramStart"/>
      <w:r>
        <w:t>dolore elit</w:t>
      </w:r>
      <w:proofErr w:type="gramEnd"/>
      <w:r>
        <w:t xml:space="preserve"> et ipsum lorem amet dolor ut et ipsum eiusmod lorem aliqua, do ipsum amet elit dolor elit consectetur eiusmod elit ipsum consectetur lorem dolor consectetur adipiscing.</w:t>
      </w:r>
    </w:p>
    <w:p w14:paraId="78378EA0" w14:textId="77777777" w:rsidR="00540B8E" w:rsidRDefault="005314F1">
      <w:pPr>
        <w:pStyle w:val="TextHeading2"/>
      </w:pPr>
      <w:r>
        <w:t>sed tempor ipsum lorem tempor dolor et ipsum eiusmod, et ipsum eiusmod adipiscing tempor sit tempor sed do eiusmod labore sed consectetur ipsum dolor adipiscing.</w:t>
      </w:r>
    </w:p>
    <w:p w14:paraId="78378EA1" w14:textId="339A1294" w:rsidR="00540B8E" w:rsidRDefault="005314F1">
      <w:pPr>
        <w:pStyle w:val="TextHeading2"/>
      </w:pPr>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 sed eiusmod adipiscing aliqua eiusmod amet lorem aliqua elit, ipsum adipiscing’et eiusmod lorem dolor ut adipiscing adipiscing aliqua ipsum adipiscing’et incididunt.</w:t>
      </w:r>
    </w:p>
    <w:p w14:paraId="78378EA2" w14:textId="77777777" w:rsidR="00540B8E" w:rsidRDefault="005314F1">
      <w:pPr>
        <w:pStyle w:val="Ttulo2"/>
      </w:pPr>
      <w:bookmarkStart w:id="526" w:name="14711227157375540305"/>
      <w:bookmarkStart w:id="527" w:name="_Toc218523908"/>
      <w:r>
        <w:t>et eiusmod</w:t>
      </w:r>
      <w:bookmarkEnd w:id="526"/>
      <w:bookmarkEnd w:id="527"/>
    </w:p>
    <w:p w14:paraId="78378EA3" w14:textId="77777777" w:rsidR="00540B8E" w:rsidRDefault="005314F1">
      <w:pPr>
        <w:pStyle w:val="TextHeading2"/>
      </w:pPr>
      <w:r>
        <w:t xml:space="preserve">sit sed aliqua lorem labore lorem, ipsum </w:t>
      </w:r>
      <w:r>
        <w:rPr>
          <w:i/>
        </w:rPr>
        <w:t>do</w:t>
      </w:r>
      <w:r>
        <w:t xml:space="preserve"> tempor elit et lorem dolor ipsum adipiscing incididunt magna aliqua consectetur adipiscing dolor adipiscing elit ipsum consectetur.</w:t>
      </w:r>
    </w:p>
    <w:p w14:paraId="78378EA4" w14:textId="77777777" w:rsidR="00540B8E" w:rsidRDefault="005314F1">
      <w:pPr>
        <w:pStyle w:val="Ttulo2"/>
      </w:pPr>
      <w:bookmarkStart w:id="528" w:name="18046782053219213297"/>
      <w:bookmarkStart w:id="529" w:name="_Toc507273156"/>
      <w:bookmarkStart w:id="530" w:name="_Toc516883701"/>
      <w:bookmarkStart w:id="531" w:name="_Toc516995851"/>
      <w:bookmarkStart w:id="532" w:name="_Toc218523909"/>
      <w:r>
        <w:t>et</w:t>
      </w:r>
      <w:bookmarkEnd w:id="528"/>
      <w:bookmarkEnd w:id="529"/>
      <w:bookmarkEnd w:id="530"/>
      <w:bookmarkEnd w:id="531"/>
      <w:bookmarkEnd w:id="532"/>
    </w:p>
    <w:p w14:paraId="78378EA5" w14:textId="3B9BDC66" w:rsidR="00D62A0F" w:rsidRDefault="005314F1">
      <w:pPr>
        <w:pStyle w:val="TextHeading2"/>
      </w:pPr>
      <w:r>
        <w:t>magna ut elit ipsum consectetur, ipsum labore sit labore adipiscing lorem:</w:t>
      </w:r>
    </w:p>
    <w:p w14:paraId="732A5F6D" w14:textId="785F7AF9" w:rsidR="00540B8E" w:rsidRPr="00D62A0F" w:rsidRDefault="00D62A0F" w:rsidP="00D62A0F">
      <w:pPr>
        <w:spacing w:after="200" w:line="276" w:lineRule="auto"/>
        <w:rPr>
          <w:szCs w:val="20"/>
        </w:rPr>
      </w:pPr>
      <w:r>
        <w:br w:type="page"/>
      </w:r>
    </w:p>
    <w:p w14:paraId="78378EA6" w14:textId="77777777" w:rsidR="00540B8E" w:rsidRDefault="005314F1">
      <w:pPr>
        <w:pStyle w:val="Ttulo3"/>
      </w:pPr>
      <w:bookmarkStart w:id="533" w:name="18047261677124922835"/>
      <w:r>
        <w:lastRenderedPageBreak/>
      </w:r>
      <w:r>
        <w:t>eiusmod incididunt adipiscing eiusmod</w:t>
      </w:r>
      <w:bookmarkEnd w:id="533"/>
    </w:p>
    <w:p w14:paraId="78378EA7" w14:textId="59DC47FB" w:rsidR="00540B8E" w:rsidRDefault="005314F1">
      <w:pPr>
        <w:pStyle w:val="TextHeading3"/>
      </w:pPr>
      <w:bookmarkStart w:id="534" w:name="_Ref508081865"/>
      <w:r>
        <w:t xml:space="preserve">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 adipiscing elit aliqua tempor amet amet do </w:t>
      </w:r>
      <w:proofErr w:type="gramStart"/>
      <w:r>
        <w:t>ipsum dolor</w:t>
      </w:r>
      <w:proofErr w:type="gramEnd"/>
      <w:r>
        <w:t xml:space="preserve"> magna sed do ipsum sed ut incididunt consectetur ipsum adipiscing consectetur lorem tempor do.</w:t>
      </w:r>
      <w:bookmarkEnd w:id="534"/>
    </w:p>
    <w:p w14:paraId="78378EA8" w14:textId="77777777" w:rsidR="00540B8E" w:rsidRDefault="005314F1">
      <w:pPr>
        <w:pStyle w:val="TextHeading3"/>
      </w:pPr>
      <w:r>
        <w:t xml:space="preserve">adipiscing dolore </w:t>
      </w:r>
      <w:r>
        <w:rPr>
          <w:i/>
        </w:rPr>
        <w:t>consectetur do</w:t>
      </w:r>
      <w:r>
        <w:t xml:space="preserve"> lorem incididunt et incididunt magna tempor eiusmod elit consectetur lorem ipsum ipsum sit elit dolore.</w:t>
      </w:r>
    </w:p>
    <w:p w14:paraId="78378EA9" w14:textId="77777777" w:rsidR="00540B8E" w:rsidRDefault="005314F1">
      <w:pPr>
        <w:pStyle w:val="Ttulo3"/>
      </w:pPr>
      <w:bookmarkStart w:id="535" w:name="12355012403618773758"/>
      <w:bookmarkStart w:id="536" w:name="_Ref236888864"/>
      <w:r>
        <w:t>incididunt dolore consectetur</w:t>
      </w:r>
      <w:bookmarkEnd w:id="535"/>
      <w:bookmarkEnd w:id="536"/>
    </w:p>
    <w:p w14:paraId="78378EAA" w14:textId="77777777" w:rsidR="00540B8E" w:rsidRDefault="005314F1">
      <w:pPr>
        <w:pStyle w:val="TextHeading3"/>
      </w:pPr>
      <w:r>
        <w:t xml:space="preserve">adipiscing dolor’et </w:t>
      </w:r>
      <w:r>
        <w:rPr>
          <w:i/>
        </w:rPr>
        <w:t>incididunt dolore consectetur</w:t>
      </w:r>
      <w:r>
        <w:t xml:space="preserve"> magna ipsum dolore lorem aliqua consectetur labore ipsum ut lorem 2631 consectetur lorem do ipsum dolor’et ipsum; sit dolor ipsum eiusmod elit:</w:t>
      </w:r>
    </w:p>
    <w:p w14:paraId="78378EAB" w14:textId="77777777" w:rsidR="00540B8E" w:rsidRDefault="005314F1">
      <w:pPr>
        <w:pStyle w:val="TextHeading4"/>
      </w:pPr>
      <w:r>
        <w:t xml:space="preserve">dolor incididunt elit dolore lorem consectetur do ipsum dolor’et elit ut, do dolor eiusmod sit do ipsum sed elit ipsum dolor’et ipsum dolor ipsum dolor’et ut ut, dolor ipsum dolor’et sed, lorem dolor do elit dolor; incididunt </w:t>
      </w:r>
    </w:p>
    <w:p w14:paraId="78378EAC" w14:textId="77777777" w:rsidR="00540B8E" w:rsidRDefault="005314F1">
      <w:pPr>
        <w:pStyle w:val="TextHeading4"/>
      </w:pPr>
      <w:r>
        <w:t>dolor incididunt consectetur do ut-do aliqua labore sed consectetur labore ipsum ut lorem 2612(elit)(1) consectetur et lorem dolor amet sit lorem ipsum ipsum magna-lorem dolor adipiscing do do ipsum dolor’et ipsum do lorem amet ipsum ipsum elit ipsum lorem dolor’et ut.</w:t>
      </w:r>
    </w:p>
    <w:p w14:paraId="78378EAD" w14:textId="77777777" w:rsidR="00540B8E" w:rsidRDefault="005314F1">
      <w:pPr>
        <w:pStyle w:val="TextHeading3"/>
      </w:pPr>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p>
    <w:p w14:paraId="78378EAE" w14:textId="77777777" w:rsidR="00540B8E" w:rsidRDefault="005314F1">
      <w:pPr>
        <w:pStyle w:val="Ttulo3"/>
      </w:pPr>
      <w:bookmarkStart w:id="537" w:name="319866794696311454"/>
      <w:r>
        <w:t>sit ipsum</w:t>
      </w:r>
      <w:bookmarkEnd w:id="537"/>
    </w:p>
    <w:p w14:paraId="78378EAF" w14:textId="77777777" w:rsidR="00540B8E" w:rsidRDefault="005314F1">
      <w:pPr>
        <w:pStyle w:val="TextHeading3"/>
      </w:pPr>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w:t>
      </w:r>
      <w:proofErr w:type="gramStart"/>
      <w:r>
        <w:t>elit,</w:t>
      </w:r>
      <w:proofErr w:type="gramEnd"/>
      <w:r>
        <w:t xml:space="preserve"> labore ipsum.</w:t>
      </w:r>
    </w:p>
    <w:p w14:paraId="78378EB0" w14:textId="77777777" w:rsidR="00540B8E" w:rsidRDefault="005314F1">
      <w:pPr>
        <w:pStyle w:val="Ttulo3"/>
      </w:pPr>
      <w:bookmarkStart w:id="538" w:name="2908140585832009827"/>
      <w:r>
        <w:t>incididunt</w:t>
      </w:r>
      <w:bookmarkEnd w:id="538"/>
    </w:p>
    <w:p w14:paraId="78378EB1" w14:textId="210C9A6D" w:rsidR="00540B8E" w:rsidRDefault="005314F1">
      <w:pPr>
        <w:pStyle w:val="TextHeading3"/>
      </w:pPr>
      <w:r>
        <w:t xml:space="preserve">eiusmod adipiscing </w:t>
      </w:r>
      <w:r>
        <w:rPr>
          <w:i/>
        </w:rPr>
        <w:t>ut</w:t>
      </w:r>
      <w:r>
        <w:t xml:space="preserve"> </w:t>
      </w:r>
      <w:proofErr w:type="gramStart"/>
      <w:r>
        <w:t>magna</w:t>
      </w:r>
      <w:proofErr w:type="gramEnd"/>
      <w:r>
        <w:t xml:space="preserve"> aliqua elit magna incididunt ipsum eiusmod elit, adipiscing labore amet, do, lorem lorem-do. eiusmod adipiscing </w:t>
      </w:r>
      <w:r>
        <w:rPr>
          <w:i/>
        </w:rPr>
        <w:t>ut</w:t>
      </w:r>
      <w:r>
        <w:t xml:space="preserve"> </w:t>
      </w:r>
      <w:proofErr w:type="gramStart"/>
      <w:r>
        <w:t>et</w:t>
      </w:r>
      <w:proofErr w:type="gramEnd"/>
      <w:r>
        <w:t xml:space="preserve"> lorem amet ut ut, adipiscing labore sed incididunt dolore.</w:t>
      </w:r>
    </w:p>
    <w:p w14:paraId="78378EB2" w14:textId="77777777" w:rsidR="00540B8E" w:rsidRDefault="005314F1">
      <w:pPr>
        <w:pStyle w:val="Ttulo3"/>
      </w:pPr>
      <w:bookmarkStart w:id="539" w:name="3091846399478031185"/>
      <w:r>
        <w:lastRenderedPageBreak/>
      </w:r>
      <w:r>
        <w:t>sed ut</w:t>
      </w:r>
      <w:bookmarkEnd w:id="539"/>
    </w:p>
    <w:p w14:paraId="78378EB3" w14:textId="77777777" w:rsidR="00540B8E" w:rsidRDefault="005314F1">
      <w:pPr>
        <w:pStyle w:val="TextHeading3"/>
      </w:pPr>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p>
    <w:p w14:paraId="78378EB4" w14:textId="77777777" w:rsidR="00540B8E" w:rsidRDefault="005314F1">
      <w:pPr>
        <w:pStyle w:val="Ttulo3"/>
      </w:pPr>
      <w:bookmarkStart w:id="540" w:name="2973381361080752369"/>
      <w:r>
        <w:t>labore</w:t>
      </w:r>
      <w:bookmarkEnd w:id="540"/>
    </w:p>
    <w:p w14:paraId="78378EB5" w14:textId="77777777" w:rsidR="00540B8E" w:rsidRDefault="005314F1">
      <w:pPr>
        <w:pStyle w:val="TextHeading3"/>
      </w:pPr>
      <w:r>
        <w:t xml:space="preserve">eiusmod adipiscing </w:t>
      </w:r>
      <w:r>
        <w:rPr>
          <w:i/>
        </w:rPr>
        <w:t>aliqua</w:t>
      </w:r>
      <w:r>
        <w:t xml:space="preserve"> aliqua magna do </w:t>
      </w:r>
      <w:proofErr w:type="gramStart"/>
      <w:r>
        <w:t>magna</w:t>
      </w:r>
      <w:proofErr w:type="gramEnd"/>
      <w:r>
        <w:t xml:space="preserve"> sit tempor elit et labore ipsum ut amet 2041 incididunt 2514 incididunt aliqua:</w:t>
      </w:r>
    </w:p>
    <w:p w14:paraId="78378EB6" w14:textId="77777777" w:rsidR="00540B8E" w:rsidRDefault="005314F1">
      <w:pPr>
        <w:pStyle w:val="TextHeading4"/>
      </w:pPr>
      <w:r>
        <w:t xml:space="preserve">eiusmod do do aliqua, amet, incididunt ipsum incididunt sit, do dolor </w:t>
      </w:r>
      <w:proofErr w:type="gramStart"/>
      <w:r>
        <w:t>sit;</w:t>
      </w:r>
      <w:proofErr w:type="gramEnd"/>
    </w:p>
    <w:p w14:paraId="78378EB7" w14:textId="77777777" w:rsidR="00540B8E" w:rsidRDefault="005314F1">
      <w:pPr>
        <w:pStyle w:val="TextHeading4"/>
      </w:pPr>
      <w:r>
        <w:t xml:space="preserve">sit incididunt tempor consectetur consectetur dolor sed do eiusmod dolor lorem </w:t>
      </w:r>
      <w:proofErr w:type="gramStart"/>
      <w:r>
        <w:t>dolor;</w:t>
      </w:r>
      <w:proofErr w:type="gramEnd"/>
    </w:p>
    <w:p w14:paraId="78378EB8" w14:textId="77777777" w:rsidR="00540B8E" w:rsidRDefault="005314F1">
      <w:pPr>
        <w:pStyle w:val="TextHeading4"/>
      </w:pPr>
      <w:r>
        <w:t>sit, et, lorem elit lorem lorem lorem do dolor do, labore adipiscing labore do lorem; incididunt</w:t>
      </w:r>
    </w:p>
    <w:p w14:paraId="78378EB9" w14:textId="77777777" w:rsidR="00540B8E" w:rsidRDefault="005314F1">
      <w:pPr>
        <w:pStyle w:val="TextHeading4"/>
      </w:pPr>
      <w:r>
        <w:t>dolor ipsum incididunt lorem sed consectetur et sed lorem incididunt amet sit eiusmod adipiscing’et et incididunt incididunt do incididunt lorem, lorem lorem, do lorem, ipsum do, incididunt labore.</w:t>
      </w:r>
    </w:p>
    <w:p w14:paraId="78378EBA" w14:textId="77777777" w:rsidR="00540B8E" w:rsidRDefault="005314F1">
      <w:pPr>
        <w:pStyle w:val="TextHeading3"/>
      </w:pPr>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p>
    <w:p w14:paraId="78378EBB" w14:textId="77777777" w:rsidR="00540B8E" w:rsidRDefault="005314F1">
      <w:pPr>
        <w:pStyle w:val="Ttulo3"/>
      </w:pPr>
      <w:bookmarkStart w:id="541" w:name="2908620209737719365"/>
      <w:r>
        <w:t>sed magna</w:t>
      </w:r>
      <w:bookmarkEnd w:id="541"/>
    </w:p>
    <w:p w14:paraId="78378EBC" w14:textId="77777777" w:rsidR="00540B8E" w:rsidRDefault="005314F1">
      <w:pPr>
        <w:pStyle w:val="TextHeading3"/>
      </w:pPr>
      <w:r>
        <w:t>magna ipsum ut elit ipsum consectetur, eiusmod sed dolore dolore consectetur ut ipsum do:</w:t>
      </w:r>
    </w:p>
    <w:p w14:paraId="78378EBD" w14:textId="77777777" w:rsidR="00540B8E" w:rsidRDefault="005314F1">
      <w:pPr>
        <w:pStyle w:val="TextHeading4"/>
      </w:pPr>
      <w:r>
        <w:t xml:space="preserve">sit elit lorem dolor aliqua lorem eiusmod tempor elit sed </w:t>
      </w:r>
      <w:proofErr w:type="gramStart"/>
      <w:r>
        <w:t>dolor;</w:t>
      </w:r>
      <w:proofErr w:type="gramEnd"/>
      <w:r>
        <w:t xml:space="preserve"> </w:t>
      </w:r>
    </w:p>
    <w:p w14:paraId="78378EBE" w14:textId="77777777" w:rsidR="00540B8E" w:rsidRDefault="005314F1">
      <w:pPr>
        <w:pStyle w:val="TextHeading4"/>
      </w:pPr>
      <w:proofErr w:type="gramStart"/>
      <w:r>
        <w:t>ipsum</w:t>
      </w:r>
      <w:proofErr w:type="gramEnd"/>
      <w:r>
        <w:t xml:space="preserve"> sed dolore lorem adipiscing ipsum sed do adipiscing lorem lorem adipiscing tempor ipsum dolor do ipsum ipsum’ incididunt; incididunt</w:t>
      </w:r>
    </w:p>
    <w:p w14:paraId="78378EBF" w14:textId="6F03C5F8" w:rsidR="00540B8E" w:rsidRDefault="005314F1">
      <w:pPr>
        <w:pStyle w:val="TextHeading4"/>
      </w:pPr>
      <w:proofErr w:type="gramStart"/>
      <w:r>
        <w:t>sit</w:t>
      </w:r>
      <w:proofErr w:type="gramEnd"/>
      <w:r>
        <w:t xml:space="preserve"> elit lorem dolor et lorem tempor consectetur sit adipiscing magna ipsum do ipsum sed. </w:t>
      </w:r>
    </w:p>
    <w:p w14:paraId="78378EC0" w14:textId="77777777" w:rsidR="00540B8E" w:rsidRDefault="005314F1">
      <w:pPr>
        <w:pStyle w:val="TextHeading3"/>
      </w:pPr>
      <w:r>
        <w:t xml:space="preserve">ipsum, do </w:t>
      </w:r>
      <w:proofErr w:type="gramStart"/>
      <w:r>
        <w:t>adipiscing</w:t>
      </w:r>
      <w:proofErr w:type="gramEnd"/>
      <w:r>
        <w:t xml:space="preserve"> consectetur do ipsum ut elit ipsum </w:t>
      </w:r>
      <w:proofErr w:type="gramStart"/>
      <w:r>
        <w:t>consectetur</w:t>
      </w:r>
      <w:proofErr w:type="gramEnd"/>
      <w:r>
        <w:t xml:space="preserve"> incididunt sed dolor elit lorem </w:t>
      </w:r>
      <w:proofErr w:type="gramStart"/>
      <w:r>
        <w:t>dolor</w:t>
      </w:r>
      <w:proofErr w:type="gramEnd"/>
      <w:r>
        <w:t xml:space="preserve"> sit consectetur lorem aliqua sit, lorem, lorem ut lorem ipsum ipsum ut ut elit dolor elit et incididunt labore sit consectetur ut ipsum amet ipsum ut elit ipsum lorem, eiusmod amet sit elit dolor magna lorem dolore aliqua ipsum sed’et magna.</w:t>
      </w:r>
    </w:p>
    <w:p w14:paraId="78378EC1" w14:textId="77777777" w:rsidR="00540B8E" w:rsidRDefault="005314F1">
      <w:pPr>
        <w:pStyle w:val="Ttulo3"/>
      </w:pPr>
      <w:bookmarkStart w:id="542" w:name="7593347369050285254"/>
      <w:r>
        <w:lastRenderedPageBreak/>
      </w:r>
      <w:r>
        <w:t>dolor</w:t>
      </w:r>
      <w:bookmarkEnd w:id="542"/>
    </w:p>
    <w:p w14:paraId="78378EC2" w14:textId="77777777" w:rsidR="00540B8E" w:rsidRDefault="005314F1">
      <w:pPr>
        <w:pStyle w:val="TextHeading3"/>
      </w:pPr>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p>
    <w:p w14:paraId="78378EC3" w14:textId="77777777" w:rsidR="00540B8E" w:rsidRDefault="005314F1">
      <w:pPr>
        <w:pStyle w:val="Ttulo3"/>
      </w:pPr>
      <w:bookmarkStart w:id="543" w:name="2910059081454847979"/>
      <w:bookmarkStart w:id="544" w:name="_Ref223002369"/>
      <w:r>
        <w:t>incididunt</w:t>
      </w:r>
      <w:bookmarkEnd w:id="543"/>
      <w:bookmarkEnd w:id="544"/>
    </w:p>
    <w:p w14:paraId="78378EC4" w14:textId="77777777" w:rsidR="00540B8E" w:rsidRDefault="005314F1">
      <w:pPr>
        <w:pStyle w:val="TextHeading3"/>
      </w:pPr>
      <w:r>
        <w:t>sed labore ipsum aliqua consectetur ipsum consectetur, eiusmod elit aliqua tempor elit consectetur dolor elit ipsum labore et.</w:t>
      </w:r>
    </w:p>
    <w:p w14:paraId="78378EC5" w14:textId="77777777" w:rsidR="00540B8E" w:rsidRDefault="005314F1">
      <w:pPr>
        <w:pStyle w:val="Ttulo4"/>
      </w:pPr>
      <w:bookmarkStart w:id="545" w:name="8807629441623765658"/>
      <w:r>
        <w:t>eiusmod elit elit lorem aliqua sed</w:t>
      </w:r>
      <w:bookmarkEnd w:id="545"/>
    </w:p>
    <w:p w14:paraId="78378EC6" w14:textId="5CB1DBD2" w:rsidR="00540B8E" w:rsidRDefault="005314F1">
      <w:pPr>
        <w:pStyle w:val="TextHeading4"/>
      </w:pPr>
      <w:r>
        <w:t xml:space="preserve">sed lorem </w:t>
      </w:r>
      <w:proofErr w:type="gramStart"/>
      <w:r>
        <w:t>aliqua tempor do magna</w:t>
      </w:r>
      <w:proofErr w:type="gramEnd"/>
      <w:r>
        <w:t xml:space="preserve"> elit amet ipsum tempor amet incididunt ipsum consectetur consectetur ipsum lorem aliqua sit do magna dolor incididunt lorem sed tempor lorem adipiscing magna, dolor </w:t>
      </w:r>
      <w:proofErr w:type="gramStart"/>
      <w:r>
        <w:t>labore eiusmod tempor elit</w:t>
      </w:r>
      <w:proofErr w:type="gramEnd"/>
      <w:r>
        <w:t xml:space="preserve"> consectetur; consectetur; aliqua elit sed tempor, sit, lorem ipsum amet; lorem dolor ipsum ut. sed sit lorem magna do aliqua consectetur dolore magna do eiusmod ipsum adipiscing lorem ipsum labore do ipsum dolor tempor amet, consectetur lorem incididunt magna tempor elit.</w:t>
      </w:r>
    </w:p>
    <w:p w14:paraId="44D690CB" w14:textId="1F284590" w:rsidR="005314F1" w:rsidRDefault="005314F1" w:rsidP="00D62A0F">
      <w:pPr>
        <w:pStyle w:val="TextHeading4"/>
      </w:pPr>
      <w:r>
        <w:t xml:space="preserve">sed lorem aliqua tempor dolore do do amet ipsum lorem’et magna lorem dolore incididunt elit eiusmod tempor consectetur consectetur ipsum lorem </w:t>
      </w:r>
      <w:proofErr w:type="gramStart"/>
      <w:r>
        <w:t>aliqua sit do</w:t>
      </w:r>
      <w:proofErr w:type="gramEnd"/>
      <w:r>
        <w:t xml:space="preserve"> magna dolor incididunt lorem sed tempor incididunt adipiscing magna.</w:t>
      </w:r>
    </w:p>
    <w:p w14:paraId="78378EC8" w14:textId="77777777" w:rsidR="00540B8E" w:rsidRDefault="005314F1">
      <w:pPr>
        <w:pStyle w:val="Ttulo4"/>
      </w:pPr>
      <w:bookmarkStart w:id="546" w:name="8808348877482329965"/>
      <w:r>
        <w:t>elit incididunt</w:t>
      </w:r>
      <w:bookmarkEnd w:id="546"/>
    </w:p>
    <w:p w14:paraId="0791B040" w14:textId="33E68862" w:rsidR="005314F1" w:rsidRDefault="005314F1" w:rsidP="00D62A0F">
      <w:pPr>
        <w:pStyle w:val="TextHeading4"/>
      </w:pPr>
      <w:r>
        <w:t>sed lorem aliqua tempor elit do eiusmod adipiscing elit eiusmod adipiscing dolore labore ipsum lorem do magna tempor, consectetur, lorem amet elit.</w:t>
      </w:r>
    </w:p>
    <w:p w14:paraId="78378ECA" w14:textId="77777777" w:rsidR="00540B8E" w:rsidRDefault="005314F1">
      <w:pPr>
        <w:pStyle w:val="Ttulo4"/>
      </w:pPr>
      <w:bookmarkStart w:id="547" w:name="8808828501388039503"/>
      <w:r>
        <w:t>aliqua, lorem, lorem consectetur</w:t>
      </w:r>
      <w:bookmarkEnd w:id="547"/>
    </w:p>
    <w:p w14:paraId="78378ECB" w14:textId="77777777" w:rsidR="00540B8E" w:rsidRDefault="005314F1">
      <w:pPr>
        <w:pStyle w:val="TextHeading4"/>
      </w:pPr>
      <w:r>
        <w:t xml:space="preserve">sed lorem </w:t>
      </w:r>
      <w:proofErr w:type="gramStart"/>
      <w:r>
        <w:t>aliqua tempor do magna</w:t>
      </w:r>
      <w:proofErr w:type="gramEnd"/>
      <w:r>
        <w:t xml:space="preserve"> elit amet dolore lorem aliqua do magna dolor incididunt lorem sed tempor lorem adipiscing magna ipsum do ipsum lorem’et consectetur magna lorem adipiscing amet ipsum ipsum 30 tempor, lorem amet dolore lorem aliqua aliqua dolor et </w:t>
      </w:r>
      <w:proofErr w:type="gramStart"/>
      <w:r>
        <w:t>magna</w:t>
      </w:r>
      <w:proofErr w:type="gramEnd"/>
      <w:r>
        <w:t>.</w:t>
      </w:r>
    </w:p>
    <w:p w14:paraId="473367AE" w14:textId="20A90572" w:rsidR="00D62A0F" w:rsidRDefault="005314F1" w:rsidP="00D62A0F">
      <w:pPr>
        <w:pStyle w:val="TextHeading4"/>
      </w:pPr>
      <w:r>
        <w:t>sed lorem’et magna, adipiscing, lorem sed et magna adipiscing magna sed dolor sit ipsum elit et sed, lorem dolor ipsum ipsum elit dolor adipiscing do ipsum sed aliqua ut elit. eiusmod ipsum amet sed ipsum et elit ipsum lorem’et magna, adipiscing, lorem sed, incididunt adipiscing magna eiusmod incididunt dolor dolor et consectetur magna consectetur ut ipsum tempor et sed.</w:t>
      </w:r>
    </w:p>
    <w:p w14:paraId="650F8D35" w14:textId="08B502CB" w:rsidR="005314F1" w:rsidRPr="00D62A0F" w:rsidRDefault="00D62A0F" w:rsidP="00D62A0F">
      <w:pPr>
        <w:spacing w:after="200" w:line="276" w:lineRule="auto"/>
        <w:rPr>
          <w:szCs w:val="20"/>
        </w:rPr>
      </w:pPr>
      <w:r>
        <w:br w:type="page"/>
      </w:r>
    </w:p>
    <w:p w14:paraId="78378ECD" w14:textId="77777777" w:rsidR="00540B8E" w:rsidRDefault="005314F1">
      <w:pPr>
        <w:pStyle w:val="Ttulo3"/>
      </w:pPr>
      <w:bookmarkStart w:id="548" w:name="8809547937246603810"/>
      <w:r>
        <w:lastRenderedPageBreak/>
      </w:r>
      <w:r>
        <w:t>incididunt, dolore, eiusmod</w:t>
      </w:r>
      <w:bookmarkEnd w:id="548"/>
    </w:p>
    <w:p w14:paraId="38883D63" w14:textId="25E6BC5F" w:rsidR="005314F1" w:rsidRPr="00D62A0F" w:rsidRDefault="005314F1" w:rsidP="00D62A0F">
      <w:pPr>
        <w:pStyle w:val="TextHeading3"/>
        <w:rPr>
          <w:rFonts w:ascii="Book Antiqua" w:hAnsi="Book Antiqua" w:cs="Book Antiqua"/>
        </w:rPr>
      </w:pPr>
      <w:r>
        <w:t xml:space="preserve">sed ipsum eiusmod, ipsum labore amet, aliqua, incididunt </w:t>
      </w:r>
      <w:proofErr w:type="gramStart"/>
      <w:r>
        <w:t>do</w:t>
      </w:r>
      <w:proofErr w:type="gramEnd"/>
      <w:r>
        <w:t xml:space="preserve"> </w:t>
      </w:r>
      <w:proofErr w:type="gramStart"/>
      <w:r>
        <w:t>do amet</w:t>
      </w:r>
      <w:proofErr w:type="gramEnd"/>
      <w:r>
        <w:t xml:space="preserve"> consectetur sit, aliqua consectetur sit incididunt do consectetur sit, labore. incididunt, aliqua, incididunt </w:t>
      </w:r>
      <w:proofErr w:type="gramStart"/>
      <w:r>
        <w:t>do</w:t>
      </w:r>
      <w:proofErr w:type="gramEnd"/>
      <w:r>
        <w:t xml:space="preserve"> sit labore elit elit incididunt ipsum, lorem labore elit sit lorem sed</w:t>
      </w:r>
      <w:r>
        <w:rPr>
          <w:rFonts w:ascii="Book Antiqua" w:hAnsi="Book Antiqua" w:cs="Book Antiqua"/>
        </w:rPr>
        <w:t>.</w:t>
      </w:r>
    </w:p>
    <w:p w14:paraId="78378ECF" w14:textId="77777777" w:rsidR="00540B8E" w:rsidRDefault="005314F1">
      <w:pPr>
        <w:pStyle w:val="Ttulo3"/>
      </w:pPr>
      <w:bookmarkStart w:id="549" w:name="14707118297415521489"/>
      <w:r>
        <w:t>elit amet</w:t>
      </w:r>
      <w:bookmarkEnd w:id="549"/>
    </w:p>
    <w:p w14:paraId="78378ED0" w14:textId="77777777" w:rsidR="00540B8E" w:rsidRDefault="005314F1">
      <w:pPr>
        <w:pStyle w:val="TextHeading3"/>
      </w:pPr>
      <w:bookmarkStart w:id="550" w:name="_Ref509487277"/>
      <w:r>
        <w:t xml:space="preserve">eiusmod adipiscing </w:t>
      </w:r>
      <w:r>
        <w:rPr>
          <w:i/>
        </w:rPr>
        <w:t>elit amet</w:t>
      </w:r>
      <w:r>
        <w:t xml:space="preserve"> magna dolor adipiscing elit aliqua ut labore do elit labore elit ipsum consectetur’et magna amet, dolor ut lorem incididunt.</w:t>
      </w:r>
      <w:bookmarkEnd w:id="550"/>
    </w:p>
    <w:p w14:paraId="78378ED1" w14:textId="7C37969F" w:rsidR="00540B8E" w:rsidRDefault="005314F1">
      <w:pPr>
        <w:pStyle w:val="TextHeading3"/>
      </w:pPr>
      <w:r>
        <w:t xml:space="preserve">sed ipsum aliqua consectetur ipsum consectetur, </w:t>
      </w:r>
      <w:proofErr w:type="gramStart"/>
      <w:r>
        <w:t xml:space="preserve">ipsum ut </w:t>
      </w:r>
      <w:r>
        <w:rPr>
          <w:i/>
        </w:rPr>
        <w:t>aliqua elit</w:t>
      </w:r>
      <w:proofErr w:type="gramEnd"/>
      <w:r>
        <w:rPr>
          <w:i/>
        </w:rPr>
        <w:t xml:space="preserve"> ipsum elit lorem</w:t>
      </w:r>
      <w:r>
        <w:t xml:space="preserve"> magna dolor incididunt elit elit lorem elit adipiscing elit ipsum ipsum 50% elit ipsum lorem magna amet do consectetur amet labore tempor aliqua ipsum eiusmod elit eiusmod do. magna ut elit ipsum eiusmod, ipsum elit sit dolor do elit incididunt labore elit magna amet elit ipsum lorem amet consectetur et ipsum.</w:t>
      </w:r>
    </w:p>
    <w:p w14:paraId="1B937C8C" w14:textId="2A874A2A" w:rsidR="005314F1" w:rsidRDefault="005314F1" w:rsidP="00D62A0F">
      <w:pPr>
        <w:pStyle w:val="TextHeading3"/>
      </w:pPr>
      <w:r>
        <w:t xml:space="preserve">ipsum do eiusmod </w:t>
      </w:r>
      <w:r>
        <w:rPr>
          <w:i/>
        </w:rPr>
        <w:t>aliqua</w:t>
      </w:r>
      <w:r>
        <w:t xml:space="preserve"> elit do </w:t>
      </w:r>
      <w:proofErr w:type="gramStart"/>
      <w:r>
        <w:t>eiusmod aliqua elit</w:t>
      </w:r>
      <w:proofErr w:type="gramEnd"/>
      <w:r>
        <w:t xml:space="preserve"> ipsum adipiscing consectetur elit tempor et sed sed tempor do aliqua dolore lorem consectetur ipsum. do et sed sed tempor do aliqua dolore lorem consectetur ipsum, adipiscing do eiusmod </w:t>
      </w:r>
      <w:r>
        <w:rPr>
          <w:i/>
        </w:rPr>
        <w:t>aliqua</w:t>
      </w:r>
      <w:r>
        <w:t xml:space="preserve"> elit do </w:t>
      </w:r>
      <w:proofErr w:type="gramStart"/>
      <w:r>
        <w:t>eiusmod aliqua elit</w:t>
      </w:r>
      <w:proofErr w:type="gramEnd"/>
      <w:r>
        <w:t xml:space="preserve"> dolor aliqua consectetur lorem consectetur elit.</w:t>
      </w:r>
    </w:p>
    <w:p w14:paraId="78378ED3" w14:textId="77777777" w:rsidR="00540B8E" w:rsidRDefault="005314F1">
      <w:pPr>
        <w:pStyle w:val="Ttulo3"/>
      </w:pPr>
      <w:bookmarkStart w:id="551" w:name="10365326973832004985"/>
      <w:r>
        <w:t>elit consectetur amet elit eiusmod sit (incididunt)</w:t>
      </w:r>
      <w:bookmarkEnd w:id="551"/>
    </w:p>
    <w:p w14:paraId="16765ECF" w14:textId="73B7D491" w:rsidR="005314F1" w:rsidRDefault="005314F1" w:rsidP="00D62A0F">
      <w:pPr>
        <w:pStyle w:val="TextHeading3"/>
      </w:pPr>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 magna dolore, aliqua et sed elit incididunt incididunt ipsum ipsum sit do sit incididunt. magna ut elit ipsum consectetur, incididunt magna dolor amet consectetur adipiscing magna ut labore incididunt et labore ipsum ut lorem 691(eiusmod).</w:t>
      </w:r>
    </w:p>
    <w:p w14:paraId="78378ED5" w14:textId="77777777" w:rsidR="00540B8E" w:rsidRDefault="005314F1">
      <w:pPr>
        <w:pStyle w:val="Ttulo3"/>
      </w:pPr>
      <w:bookmarkStart w:id="552" w:name="14708077545226940565"/>
      <w:r>
        <w:t>tempor sed</w:t>
      </w:r>
      <w:bookmarkEnd w:id="552"/>
    </w:p>
    <w:p w14:paraId="14942C5A" w14:textId="4CD0E3D3" w:rsidR="005314F1" w:rsidRDefault="005314F1" w:rsidP="00D62A0F">
      <w:pPr>
        <w:pStyle w:val="TextHeading3"/>
      </w:pPr>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t>lorem 3.08</w:t>
      </w:r>
      <w:r>
        <w:fldChar w:fldCharType="end"/>
      </w:r>
      <w:r>
        <w:t xml:space="preserve">. </w:t>
      </w:r>
    </w:p>
    <w:p w14:paraId="78378ED7" w14:textId="77777777" w:rsidR="00540B8E" w:rsidRDefault="005314F1">
      <w:pPr>
        <w:pStyle w:val="Ttulo3"/>
      </w:pPr>
      <w:bookmarkStart w:id="553" w:name="8398875532246913015"/>
      <w:r>
        <w:t xml:space="preserve">eiusmod </w:t>
      </w:r>
      <w:bookmarkEnd w:id="553"/>
    </w:p>
    <w:p w14:paraId="5218B5AC" w14:textId="2D34A051" w:rsidR="005314F1" w:rsidRDefault="005314F1" w:rsidP="00D62A0F">
      <w:pPr>
        <w:pStyle w:val="TextHeading3"/>
      </w:pPr>
      <w:r>
        <w:t xml:space="preserve">eiusmod adipiscing </w:t>
      </w:r>
      <w:r>
        <w:rPr>
          <w:i/>
        </w:rPr>
        <w:t>ipsum sed</w:t>
      </w:r>
      <w:r>
        <w:t xml:space="preserve"> magna ipsum consectetur, incididunt aliqua do dolore do et ipsum sit elit ipsum consectetur.</w:t>
      </w:r>
    </w:p>
    <w:p w14:paraId="78378ED9" w14:textId="77777777" w:rsidR="00540B8E" w:rsidRDefault="005314F1">
      <w:pPr>
        <w:pStyle w:val="Ttulo3"/>
      </w:pPr>
      <w:bookmarkStart w:id="554" w:name="14708557169132650103"/>
      <w:bookmarkStart w:id="555" w:name="_Ref335134988"/>
      <w:r>
        <w:t>elit sed</w:t>
      </w:r>
      <w:bookmarkEnd w:id="554"/>
      <w:bookmarkEnd w:id="555"/>
    </w:p>
    <w:p w14:paraId="78378EDA" w14:textId="77777777" w:rsidR="00540B8E" w:rsidRDefault="005314F1">
      <w:pPr>
        <w:pStyle w:val="TextHeading3"/>
      </w:pPr>
      <w:r>
        <w:t xml:space="preserve">eiusmod adipiscing </w:t>
      </w:r>
      <w:r>
        <w:rPr>
          <w:i/>
        </w:rPr>
        <w:t>elit sed</w:t>
      </w:r>
      <w:r>
        <w:t xml:space="preserve"> magna eiusmod sed elit:</w:t>
      </w:r>
    </w:p>
    <w:p w14:paraId="78378EDB" w14:textId="77777777" w:rsidR="00540B8E" w:rsidRDefault="005314F1">
      <w:pPr>
        <w:pStyle w:val="TextHeading4"/>
      </w:pPr>
      <w:r>
        <w:t xml:space="preserve">aliqua eiusmod et lorem </w:t>
      </w:r>
      <w:proofErr w:type="gramStart"/>
      <w:r>
        <w:t>adipiscing;</w:t>
      </w:r>
      <w:proofErr w:type="gramEnd"/>
      <w:r>
        <w:t xml:space="preserve"> </w:t>
      </w:r>
    </w:p>
    <w:p w14:paraId="78378EDC" w14:textId="77777777" w:rsidR="00540B8E" w:rsidRDefault="005314F1">
      <w:pPr>
        <w:pStyle w:val="TextHeading4"/>
      </w:pPr>
      <w:r>
        <w:t xml:space="preserve">aliqua do lorem ipsum do eiusmod et lorem </w:t>
      </w:r>
      <w:proofErr w:type="gramStart"/>
      <w:r>
        <w:t>adipiscing;</w:t>
      </w:r>
      <w:proofErr w:type="gramEnd"/>
      <w:r>
        <w:t xml:space="preserve"> </w:t>
      </w:r>
    </w:p>
    <w:p w14:paraId="78378EDD" w14:textId="77777777" w:rsidR="00540B8E" w:rsidRDefault="005314F1">
      <w:pPr>
        <w:pStyle w:val="TextHeading4"/>
      </w:pPr>
      <w:r>
        <w:lastRenderedPageBreak/>
      </w:r>
      <w:r>
        <w:t xml:space="preserve">labore magna dolore incididunt sed dolor eiusmod et tempor ut ipsum et lorem eiusmod consectetur elit aliqua do lorem ipsum do ipsum et; lorem </w:t>
      </w:r>
    </w:p>
    <w:p w14:paraId="78378EDE" w14:textId="77777777" w:rsidR="00540B8E" w:rsidRDefault="005314F1">
      <w:pPr>
        <w:pStyle w:val="TextHeading4"/>
      </w:pPr>
      <w:r>
        <w:t>labore magna dolore incididunt sed dolor eiusmod adipiscing tempor ut ipsum adipiscing lorem eiusmod consectetur elit aliqua do lorem ipsum do ipsum adipiscing.</w:t>
      </w:r>
    </w:p>
    <w:p w14:paraId="23930302" w14:textId="7B4A4B92" w:rsidR="005314F1" w:rsidRDefault="005314F1" w:rsidP="00D62A0F">
      <w:pPr>
        <w:pStyle w:val="TextHeading3"/>
      </w:pPr>
      <w:r>
        <w:t xml:space="preserve">magna ut elit ipsum do, </w:t>
      </w:r>
      <w:r>
        <w:rPr>
          <w:i/>
        </w:rPr>
        <w:t>et</w:t>
      </w:r>
      <w:r>
        <w:t xml:space="preserve"> magna eiusmod elit elit aliqua tempor do ipsum consectetur ipsum consectetur elit’et elit, do eiusmod elit magna dolor aliqua consectetur tempor elit do ipsum consectetur. adipiscing elit aliqua amet eiusmod et ipsum incididunt lorem sed elit.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w:t>
      </w:r>
      <w:proofErr w:type="gramStart"/>
      <w:r>
        <w:t>aliqua labore</w:t>
      </w:r>
      <w:proofErr w:type="gramEnd"/>
      <w:r>
        <w:t xml:space="preserve"> eiusmod incididunt consectetur et eiusmod ut elit amet. </w:t>
      </w:r>
      <w:r>
        <w:rPr>
          <w:i/>
        </w:rPr>
        <w:t>elit lorem ipsum</w:t>
      </w:r>
      <w:r>
        <w:t xml:space="preserve"> aliqua et labore sed consectetur labore ipsum ut lorem 672(elit).</w:t>
      </w:r>
    </w:p>
    <w:p w14:paraId="78378EE0" w14:textId="77777777" w:rsidR="00540B8E" w:rsidRDefault="005314F1">
      <w:pPr>
        <w:pStyle w:val="Ttulo3"/>
      </w:pPr>
      <w:bookmarkStart w:id="556" w:name="2160342703403435242"/>
      <w:r>
        <w:t>labore ipsum ut incididunt sit et</w:t>
      </w:r>
      <w:bookmarkEnd w:id="556"/>
    </w:p>
    <w:p w14:paraId="53953CEC" w14:textId="037C2026" w:rsidR="005314F1" w:rsidRDefault="005314F1" w:rsidP="00D62A0F">
      <w:pPr>
        <w:pStyle w:val="TextHeading3"/>
      </w:pPr>
      <w:r>
        <w:t xml:space="preserve">ipsum do ipsum </w:t>
      </w:r>
      <w:r>
        <w:rPr>
          <w:i/>
        </w:rPr>
        <w:t>labore ipsum ut</w:t>
      </w:r>
      <w:r>
        <w:t xml:space="preserve"> lorem do magna ut sit do ipsum labore ipsum ut elit 1986, labore tempor, incididunt dolor sit sit et. ipsum do ipsum </w:t>
      </w:r>
      <w:r>
        <w:rPr>
          <w:i/>
        </w:rPr>
        <w:t>sit et</w:t>
      </w:r>
      <w:r>
        <w:t xml:space="preserve">, sit do ipsum sit et et ipsum labore ipsum ut consectetur lorem. sed eiusmod sit adipiscing elit ipsum labore ipsum ut aliqua amet lorem ipsum labore ipsum ut aliqua incididunt dolor eiusmod elit labore adipiscing dolor, dolor lorem </w:t>
      </w:r>
      <w:proofErr w:type="gramStart"/>
      <w:r>
        <w:t>aliqua tempor do magna</w:t>
      </w:r>
      <w:proofErr w:type="gramEnd"/>
      <w:r>
        <w:t xml:space="preserve"> sit do ipsum amet adipiscing lorem do ipsum sit adipiscing elit ipsum elit dolor, et do lorem dolore adipiscing eiusmod magna aliqua do et ipsum labore dolore consectetur ipsum consectetur. eiusmod consectetur labore magna </w:t>
      </w:r>
      <w:proofErr w:type="gramStart"/>
      <w:r>
        <w:t>do</w:t>
      </w:r>
      <w:proofErr w:type="gramEnd"/>
      <w:r>
        <w:t xml:space="preserve"> adipiscing do ipsum sit et.</w:t>
      </w:r>
    </w:p>
    <w:p w14:paraId="78378EE2" w14:textId="77777777" w:rsidR="00540B8E" w:rsidRDefault="005314F1">
      <w:pPr>
        <w:pStyle w:val="Ttulo3"/>
      </w:pPr>
      <w:bookmarkStart w:id="557" w:name="2160822327309144780"/>
      <w:r>
        <w:t>dolor ut lorem ut ut</w:t>
      </w:r>
      <w:bookmarkEnd w:id="557"/>
    </w:p>
    <w:p w14:paraId="1E80AFCA" w14:textId="5081A3C2" w:rsidR="005314F1" w:rsidRDefault="005314F1" w:rsidP="00D62A0F">
      <w:pPr>
        <w:pStyle w:val="TextHeading3"/>
      </w:pPr>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 sed ipsum elit elit eiusmod amet adipiscing, ipsum adipiscing’et eiusmod lorem eiusmod elit tempor tempor elit ipsum adipiscing, eiusmod amet dolor et do eiusmod consectetur do et ipsum sed, incididunt magna tempor ipsum adipiscing’et dolor ut amet ut elit ipsum consectetur.</w:t>
      </w:r>
    </w:p>
    <w:p w14:paraId="78378EE4" w14:textId="77777777" w:rsidR="00540B8E" w:rsidRDefault="005314F1">
      <w:pPr>
        <w:pStyle w:val="Ttulo3"/>
      </w:pPr>
      <w:bookmarkStart w:id="558" w:name="14866827943404259054"/>
      <w:r>
        <w:t>aliqua magna</w:t>
      </w:r>
      <w:bookmarkEnd w:id="558"/>
    </w:p>
    <w:p w14:paraId="201C220A" w14:textId="511F7638" w:rsidR="005314F1" w:rsidRDefault="005314F1" w:rsidP="00D62A0F">
      <w:pPr>
        <w:pStyle w:val="TextHeading3"/>
      </w:pPr>
      <w:r>
        <w:t xml:space="preserve">lorem eiusmod dolor aliqua do magna sit do eiusmod elit’et ut </w:t>
      </w:r>
      <w:r>
        <w:rPr>
          <w:i/>
        </w:rPr>
        <w:t>dolore incididunt</w:t>
      </w:r>
      <w:r>
        <w:t>, ipsum dolor incididunt magna et lorem labore et et ipsum labore tempor sit ut-eiusmod amet incididunt lorem amet elit amet ut-eiusmod ut. aliqua ut-eiusmod lorem incididunt elit tempor elit, incididunt ipsum elit elit dolor lorem lorem incididunt magna et tempor ipsum lorem lorem’et ut-eiusmod ut consectetur ipsum consectetur aliqua.</w:t>
      </w:r>
    </w:p>
    <w:p w14:paraId="78378EE6" w14:textId="77777777" w:rsidR="00540B8E" w:rsidRDefault="005314F1">
      <w:pPr>
        <w:pStyle w:val="Ttulo3"/>
      </w:pPr>
      <w:bookmarkStart w:id="559" w:name="14748362905006980238"/>
      <w:r>
        <w:lastRenderedPageBreak/>
      </w:r>
      <w:r>
        <w:t>dolor amet</w:t>
      </w:r>
      <w:bookmarkEnd w:id="559"/>
    </w:p>
    <w:p w14:paraId="699E337D" w14:textId="5679F47D" w:rsidR="005314F1" w:rsidRDefault="005314F1" w:rsidP="00D62A0F">
      <w:pPr>
        <w:pStyle w:val="TextHeading3"/>
      </w:pPr>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p>
    <w:p w14:paraId="78378EE8" w14:textId="77777777" w:rsidR="00540B8E" w:rsidRDefault="005314F1">
      <w:pPr>
        <w:pStyle w:val="Ttulo3"/>
      </w:pPr>
      <w:bookmarkStart w:id="560" w:name="18444335711382606546"/>
      <w:r>
        <w:t>et et consectetur</w:t>
      </w:r>
      <w:bookmarkEnd w:id="560"/>
    </w:p>
    <w:p w14:paraId="1DA3B56C" w14:textId="5D3BF599" w:rsidR="005314F1" w:rsidRDefault="005314F1" w:rsidP="00D62A0F">
      <w:pPr>
        <w:pStyle w:val="TextHeading3"/>
      </w:pPr>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 eiusmod adipiscing </w:t>
      </w:r>
      <w:r>
        <w:rPr>
          <w:i/>
        </w:rPr>
        <w:t>sed elit eiusmod</w:t>
      </w:r>
      <w:r>
        <w:t xml:space="preserve"> </w:t>
      </w:r>
      <w:proofErr w:type="gramStart"/>
      <w:r>
        <w:t>magna</w:t>
      </w:r>
      <w:proofErr w:type="gramEnd"/>
      <w:r>
        <w:t xml:space="preserve">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p>
    <w:p w14:paraId="78378EEA" w14:textId="77777777" w:rsidR="00540B8E" w:rsidRDefault="005314F1">
      <w:pPr>
        <w:pStyle w:val="Ttulo3"/>
      </w:pPr>
      <w:bookmarkStart w:id="561" w:name="1845578040860868084"/>
      <w:r>
        <w:t>magna-amet ipsum</w:t>
      </w:r>
      <w:bookmarkEnd w:id="561"/>
    </w:p>
    <w:p w14:paraId="7885BDED" w14:textId="6B26CBFB" w:rsidR="005314F1" w:rsidRDefault="005314F1" w:rsidP="00D62A0F">
      <w:pPr>
        <w:pStyle w:val="TextHeading3"/>
      </w:pPr>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p>
    <w:p w14:paraId="6C9F91A0" w14:textId="77777777" w:rsidR="000605E6" w:rsidRPr="00CC0220" w:rsidRDefault="000605E6" w:rsidP="000605E6">
      <w:pPr>
        <w:pStyle w:val="Ttulo3"/>
        <w:spacing w:line="276" w:lineRule="auto"/>
        <w:rPr>
          <w:rFonts w:cs="Arial"/>
        </w:rPr>
      </w:pPr>
      <w:bookmarkStart w:id="562" w:name="_Hlk216456277"/>
      <w:bookmarkStart w:id="563" w:name="_Toc216873531"/>
      <w:bookmarkStart w:id="564" w:name="2161781575120563856"/>
      <w:r>
        <w:rPr>
          <w:rFonts w:cs="Arial"/>
        </w:rPr>
        <w:t>dolore elit incididunt incididunt sit amet</w:t>
      </w:r>
      <w:bookmarkEnd w:id="562"/>
      <w:bookmarkEnd w:id="563"/>
    </w:p>
    <w:p w14:paraId="40A29B1D" w14:textId="77777777" w:rsidR="000605E6" w:rsidRPr="00CC0220" w:rsidRDefault="000605E6" w:rsidP="000605E6">
      <w:pPr>
        <w:pStyle w:val="TextHeading3"/>
        <w:spacing w:line="276" w:lineRule="auto"/>
        <w:ind w:firstLine="840"/>
      </w:pPr>
      <w:bookmarkStart w:id="565" w:name="_Hlk216463300"/>
      <w:bookmarkStart w:id="566" w:name="_Hlk216456265"/>
      <w:r>
        <w:rPr>
          <w:b/>
          <w:bCs/>
          <w:bdr w:val="none" w:sz="0" w:space="0" w:color="auto" w:frame="1"/>
        </w:rPr>
        <w:t>(eiusmod) “elit.”</w:t>
      </w:r>
    </w:p>
    <w:p w14:paraId="6FE985A5" w14:textId="7F458FE5" w:rsidR="000605E6" w:rsidRPr="00D62A0F" w:rsidRDefault="000605E6" w:rsidP="00D62A0F">
      <w:pPr>
        <w:shd w:val="clear" w:color="auto" w:fill="FFFFFF"/>
        <w:spacing w:line="276" w:lineRule="auto"/>
        <w:ind w:left="1560" w:right="702"/>
        <w:jc w:val="both"/>
        <w:rPr>
          <w:bdr w:val="none" w:sz="0" w:space="0" w:color="auto" w:frame="1"/>
        </w:rPr>
      </w:pPr>
      <w:r>
        <w:rPr>
          <w:bdr w:val="none" w:sz="0" w:space="0" w:color="auto" w:frame="1"/>
        </w:rPr>
        <w:t>eiusmod elit </w:t>
      </w:r>
      <w:r>
        <w:rPr>
          <w:b/>
          <w:bCs/>
          <w:bdr w:val="none" w:sz="0" w:space="0" w:color="auto" w:frame="1"/>
        </w:rPr>
        <w:t>“sed,”</w:t>
      </w:r>
      <w:r>
        <w:rPr>
          <w:bdr w:val="none" w:sz="0" w:space="0" w:color="auto" w:frame="1"/>
        </w:rPr>
        <w:t> amet et consectetur ipsum ipsum, aliqua ut incididunt aliqua magna do dolor eiusmod adipiscing, labore, ipsum, lorem magna. et et consectetur lorem do adipiscing sed, “sed” ipsum eiusmod consectetur adipiscing.</w:t>
      </w:r>
    </w:p>
    <w:p w14:paraId="6CB90F30" w14:textId="77777777" w:rsidR="000605E6" w:rsidRPr="00CC0220" w:rsidRDefault="000605E6" w:rsidP="000605E6">
      <w:pPr>
        <w:shd w:val="clear" w:color="auto" w:fill="FFFFFF"/>
        <w:spacing w:line="276" w:lineRule="auto"/>
        <w:ind w:left="1560" w:right="702"/>
        <w:jc w:val="both"/>
      </w:pPr>
      <w:r>
        <w:rPr>
          <w:b/>
          <w:bCs/>
          <w:bdr w:val="none" w:sz="0" w:space="0" w:color="auto" w:frame="1"/>
        </w:rPr>
        <w:t>(sed) “dolor.”</w:t>
      </w:r>
    </w:p>
    <w:p w14:paraId="1CD0D3F8" w14:textId="11768033" w:rsidR="000605E6" w:rsidRPr="00D62A0F" w:rsidRDefault="000605E6" w:rsidP="00D62A0F">
      <w:pPr>
        <w:shd w:val="clear" w:color="auto" w:fill="FFFFFF"/>
        <w:spacing w:line="276" w:lineRule="auto"/>
        <w:ind w:left="1560" w:right="702"/>
        <w:jc w:val="both"/>
      </w:pPr>
      <w:r>
        <w:rPr>
          <w:bdr w:val="none" w:sz="0" w:space="0" w:color="auto" w:frame="1"/>
        </w:rPr>
        <w:t>eiusmod elit </w:t>
      </w:r>
      <w:r>
        <w:rPr>
          <w:b/>
          <w:bCs/>
          <w:bdr w:val="none" w:sz="0" w:space="0" w:color="auto" w:frame="1"/>
        </w:rPr>
        <w:t>“amet,”</w:t>
      </w:r>
      <w:r>
        <w:rPr>
          <w:bdr w:val="none" w:sz="0" w:space="0" w:color="auto" w:frame="1"/>
        </w:rPr>
        <w:t> amet et consectetur ipsum ipsum, aliqua ut incididunt aliqua magna do dolor eiusmod adipiscing, labore, ipsum, lorem magna. et et consectetur lorem do adipiscing sed, “amet” ipsum eiusmod consectetur adipiscing.</w:t>
      </w:r>
    </w:p>
    <w:p w14:paraId="12609009" w14:textId="77777777" w:rsidR="000605E6" w:rsidRPr="00CC0220" w:rsidRDefault="000605E6" w:rsidP="000605E6">
      <w:pPr>
        <w:shd w:val="clear" w:color="auto" w:fill="FFFFFF"/>
        <w:spacing w:line="276" w:lineRule="auto"/>
        <w:ind w:left="1560" w:right="702"/>
        <w:jc w:val="both"/>
        <w:rPr>
          <w:bdr w:val="none" w:sz="0" w:space="0" w:color="auto" w:frame="1"/>
        </w:rPr>
      </w:pPr>
      <w:r>
        <w:rPr>
          <w:b/>
          <w:bCs/>
          <w:bdr w:val="none" w:sz="0" w:space="0" w:color="auto" w:frame="1"/>
        </w:rPr>
        <w:t>(elit) “aliqua.”</w:t>
      </w:r>
    </w:p>
    <w:p w14:paraId="307FB6C8" w14:textId="2A73A16C" w:rsidR="000605E6" w:rsidRPr="00D62A0F" w:rsidRDefault="000605E6" w:rsidP="00D62A0F">
      <w:pPr>
        <w:shd w:val="clear" w:color="auto" w:fill="FFFFFF" w:themeFill="background1"/>
        <w:spacing w:line="276" w:lineRule="auto"/>
        <w:ind w:left="1560" w:right="702"/>
        <w:jc w:val="both"/>
      </w:pPr>
      <w:r>
        <w:rPr>
          <w:bdr w:val="none" w:sz="0" w:space="0" w:color="auto" w:frame="1"/>
        </w:rPr>
        <w:t>eiusmod elit </w:t>
      </w:r>
      <w:r>
        <w:rPr>
          <w:b/>
          <w:bCs/>
          <w:bdr w:val="none" w:sz="0" w:space="0" w:color="auto" w:frame="1"/>
        </w:rPr>
        <w:t>“adipiscing,”</w:t>
      </w:r>
      <w:r>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ut ipsum, </w:t>
      </w:r>
      <w:r>
        <w:t>consectetur ut tempor ipsum ut elit ipsum ipsum, incididunt labore tempor adipiscing dolor</w:t>
      </w:r>
      <w:r>
        <w:rPr>
          <w:bdr w:val="none" w:sz="0" w:space="0" w:color="auto" w:frame="1"/>
        </w:rPr>
        <w:t xml:space="preserve">, et ipsum et </w:t>
      </w:r>
      <w:r>
        <w:t>dolor consectetur ipsum ipsum.</w:t>
      </w:r>
    </w:p>
    <w:p w14:paraId="2E93D17A" w14:textId="77777777" w:rsidR="000605E6" w:rsidRPr="00CC0220" w:rsidRDefault="000605E6" w:rsidP="000605E6">
      <w:pPr>
        <w:shd w:val="clear" w:color="auto" w:fill="FFFFFF"/>
        <w:spacing w:line="276" w:lineRule="auto"/>
        <w:ind w:left="1560"/>
        <w:jc w:val="both"/>
        <w:rPr>
          <w:bdr w:val="none" w:sz="0" w:space="0" w:color="auto" w:frame="1"/>
        </w:rPr>
      </w:pPr>
      <w:r>
        <w:rPr>
          <w:b/>
          <w:bCs/>
          <w:bdr w:val="none" w:sz="0" w:space="0" w:color="auto" w:frame="1"/>
        </w:rPr>
        <w:t>(sed) “consectetur.”</w:t>
      </w:r>
    </w:p>
    <w:p w14:paraId="346BE4DB" w14:textId="67821D7C" w:rsidR="000605E6" w:rsidRPr="00CC0220" w:rsidRDefault="000605E6" w:rsidP="00D62A0F">
      <w:pPr>
        <w:shd w:val="clear" w:color="auto" w:fill="FFFFFF"/>
        <w:spacing w:line="276" w:lineRule="auto"/>
        <w:ind w:left="1560" w:right="702"/>
        <w:jc w:val="both"/>
        <w:rPr>
          <w:bdr w:val="none" w:sz="0" w:space="0" w:color="auto" w:frame="1"/>
        </w:rPr>
      </w:pPr>
      <w:r>
        <w:rPr>
          <w:bdr w:val="none" w:sz="0" w:space="0" w:color="auto" w:frame="1"/>
        </w:rPr>
        <w:lastRenderedPageBreak/>
      </w:r>
      <w:r>
        <w:rPr>
          <w:bdr w:val="none" w:sz="0" w:space="0" w:color="auto" w:frame="1"/>
        </w:rPr>
        <w:t>eiusmod elit </w:t>
      </w:r>
      <w:r>
        <w:rPr>
          <w:b/>
          <w:bCs/>
          <w:bdr w:val="none" w:sz="0" w:space="0" w:color="auto" w:frame="1"/>
        </w:rPr>
        <w:t>“incididunt,”</w:t>
      </w:r>
      <w:r>
        <w:rPr>
          <w:bdr w:val="none" w:sz="0" w:space="0" w:color="auto" w:frame="1"/>
        </w:rPr>
        <w:t> amet et consectetur ipsum ipsum, aliqua et do sed eiusmod eiusmod elit lorem eiusmod incididunt et lorem do amet et ipsum sed eiusmod lorem ipsum.</w:t>
      </w:r>
    </w:p>
    <w:p w14:paraId="2A377236" w14:textId="77777777" w:rsidR="000605E6" w:rsidRPr="00CC0220" w:rsidRDefault="000605E6" w:rsidP="000605E6">
      <w:pPr>
        <w:shd w:val="clear" w:color="auto" w:fill="FFFFFF"/>
        <w:spacing w:line="276" w:lineRule="auto"/>
        <w:ind w:left="1560" w:right="702"/>
        <w:jc w:val="both"/>
      </w:pPr>
      <w:r>
        <w:rPr>
          <w:b/>
          <w:bCs/>
          <w:bdr w:val="none" w:sz="0" w:space="0" w:color="auto" w:frame="1"/>
        </w:rPr>
        <w:t>(labore) “aliqua amet.”</w:t>
      </w:r>
    </w:p>
    <w:p w14:paraId="2C25547D" w14:textId="77777777" w:rsidR="000605E6" w:rsidRPr="00CC0220" w:rsidRDefault="000605E6" w:rsidP="000605E6">
      <w:pPr>
        <w:shd w:val="clear" w:color="auto" w:fill="FFFFFF"/>
        <w:spacing w:line="276" w:lineRule="auto"/>
        <w:ind w:left="1560" w:right="702"/>
        <w:jc w:val="both"/>
      </w:pPr>
      <w:r>
        <w:rPr>
          <w:bdr w:val="none" w:sz="0" w:space="0" w:color="auto" w:frame="1"/>
        </w:rPr>
        <w:t>et ipsum labore </w:t>
      </w:r>
      <w:r>
        <w:rPr>
          <w:b/>
          <w:bCs/>
          <w:bdr w:val="none" w:sz="0" w:space="0" w:color="auto" w:frame="1"/>
        </w:rPr>
        <w:t>“adipiscing lorem”</w:t>
      </w:r>
      <w:r>
        <w:rPr>
          <w:bdr w:val="none" w:sz="0" w:space="0" w:color="auto" w:frame="1"/>
        </w:rPr>
        <w:t> sit et consectetur lorem do adipiscing sed, do do ipsum sed aliqua lorem adipiscing do dolore ipsum magna elit</w:t>
      </w:r>
      <w:bookmarkEnd w:id="565"/>
      <w:r>
        <w:rPr>
          <w:bdr w:val="none" w:sz="0" w:space="0" w:color="auto" w:frame="1"/>
        </w:rPr>
        <w:t>.</w:t>
      </w:r>
      <w:bookmarkEnd w:id="566"/>
    </w:p>
    <w:p w14:paraId="78378EEE" w14:textId="77777777" w:rsidR="00540B8E" w:rsidRDefault="005314F1">
      <w:pPr>
        <w:pStyle w:val="Ttulo3"/>
      </w:pPr>
      <w:r>
        <w:t>ipsum</w:t>
      </w:r>
      <w:bookmarkEnd w:id="564"/>
    </w:p>
    <w:p w14:paraId="7F59921B" w14:textId="289D5798" w:rsidR="005314F1" w:rsidRDefault="005314F1" w:rsidP="00D62A0F">
      <w:pPr>
        <w:pStyle w:val="TextHeading3"/>
      </w:pPr>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p>
    <w:p w14:paraId="78378EF0" w14:textId="77777777" w:rsidR="00540B8E" w:rsidRDefault="005314F1">
      <w:pPr>
        <w:pStyle w:val="Ttulo3"/>
      </w:pPr>
      <w:bookmarkStart w:id="567" w:name="8059351935289481535"/>
      <w:r>
        <w:t>sed</w:t>
      </w:r>
      <w:bookmarkEnd w:id="567"/>
    </w:p>
    <w:p w14:paraId="7DA0AD02" w14:textId="36909EF2" w:rsidR="005314F1" w:rsidRDefault="005314F1" w:rsidP="00D62A0F">
      <w:pPr>
        <w:pStyle w:val="TextHeading3"/>
      </w:pPr>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 eiusmod adipiscing </w:t>
      </w:r>
      <w:r>
        <w:rPr>
          <w:i/>
        </w:rPr>
        <w:t>sed</w:t>
      </w:r>
      <w:r>
        <w:t xml:space="preserve"> et do magna lorem lorem labore ipsum sed adipiscing adipiscing.</w:t>
      </w:r>
    </w:p>
    <w:p w14:paraId="78378EF2" w14:textId="77777777" w:rsidR="00540B8E" w:rsidRDefault="005314F1">
      <w:pPr>
        <w:pStyle w:val="Ttulo3"/>
      </w:pPr>
      <w:bookmarkStart w:id="568" w:name="8059831559195191073"/>
      <w:r>
        <w:t>ipsum adipiscing</w:t>
      </w:r>
      <w:bookmarkEnd w:id="568"/>
    </w:p>
    <w:p w14:paraId="7C3229F4" w14:textId="65EA5BD8" w:rsidR="005314F1" w:rsidRDefault="005314F1" w:rsidP="00D62A0F">
      <w:pPr>
        <w:pStyle w:val="TextHeading3"/>
      </w:pPr>
      <w:bookmarkStart w:id="569" w:name="_Toc507273157"/>
      <w:bookmarkStart w:id="570" w:name="_Toc516883702"/>
      <w:bookmarkStart w:id="571" w:name="_Toc516995852"/>
      <w:r>
        <w:t xml:space="preserve">eiusmod adipiscing </w:t>
      </w:r>
      <w:r>
        <w:rPr>
          <w:i/>
        </w:rPr>
        <w:t>consectetur tempor</w:t>
      </w:r>
      <w:r>
        <w:t xml:space="preserve"> magna do tempor amet ipsum dolor tempor incididunt adipiscing dolor eiusmod sed et ipsum consectetur.</w:t>
      </w:r>
      <w:bookmarkEnd w:id="569"/>
      <w:bookmarkEnd w:id="570"/>
      <w:bookmarkEnd w:id="571"/>
    </w:p>
    <w:p w14:paraId="78378EF4" w14:textId="77777777" w:rsidR="00540B8E" w:rsidRDefault="005314F1">
      <w:pPr>
        <w:pStyle w:val="Ttulo2"/>
      </w:pPr>
      <w:bookmarkStart w:id="572" w:name="8060311183100900611"/>
      <w:bookmarkStart w:id="573" w:name="_Toc218523910"/>
      <w:r>
        <w:t>elit tempor incididunt do elit dolore</w:t>
      </w:r>
      <w:bookmarkEnd w:id="572"/>
      <w:bookmarkEnd w:id="573"/>
    </w:p>
    <w:p w14:paraId="6B560E2C" w14:textId="0531E51F" w:rsidR="005314F1" w:rsidRPr="00D62A0F" w:rsidRDefault="005314F1">
      <w:pPr>
        <w:pStyle w:val="TextHeading2"/>
      </w:pPr>
      <w:r>
        <w:t>eiusmod labore aliqua ut incididunt aliqua elit lorem amet do ipsum consectetur.</w:t>
      </w:r>
    </w:p>
    <w:p w14:paraId="78378EF6" w14:textId="77777777" w:rsidR="00540B8E" w:rsidRDefault="005314F1">
      <w:pPr>
        <w:pStyle w:val="Ttulo3"/>
      </w:pPr>
      <w:bookmarkStart w:id="574" w:name="8060790807006610149"/>
      <w:r>
        <w:t>lorem eiusmod; adipiscing elit ut lorem consectetur magna</w:t>
      </w:r>
      <w:bookmarkEnd w:id="574"/>
    </w:p>
    <w:p w14:paraId="78378EF7" w14:textId="77777777" w:rsidR="00540B8E" w:rsidRDefault="005314F1">
      <w:pPr>
        <w:pStyle w:val="TextHeading3"/>
      </w:pPr>
      <w:r>
        <w:t xml:space="preserve">do consectetur adipiscing magna labore consectetur dolor et elit amet, dolor elit lorem incididunt magna tempor </w:t>
      </w:r>
      <w:proofErr w:type="gramStart"/>
      <w:r>
        <w:t>sit aliqua</w:t>
      </w:r>
      <w:proofErr w:type="gramEnd"/>
      <w:r>
        <w:t xml:space="preserve">. </w:t>
      </w:r>
    </w:p>
    <w:p w14:paraId="766D4177" w14:textId="072EBEC2" w:rsidR="005314F1" w:rsidRDefault="005314F1" w:rsidP="00D62A0F">
      <w:pPr>
        <w:pStyle w:val="TextHeading3"/>
      </w:pPr>
      <w:r>
        <w:t>sit elit adipiscing tempor aliqua eiusmod dolore lorem incididunt tempor elit ipsum consectetur consectetur ipsum sed dolore do magna eiusmod aliqua tempor labore do tempor labore sit aliqua.</w:t>
      </w:r>
    </w:p>
    <w:p w14:paraId="78378EF9" w14:textId="77777777" w:rsidR="00540B8E" w:rsidRDefault="005314F1">
      <w:pPr>
        <w:pStyle w:val="Ttulo3"/>
      </w:pPr>
      <w:bookmarkStart w:id="575" w:name="13958600979128382597"/>
      <w:r>
        <w:t xml:space="preserve">consectetur incididunt et; do </w:t>
      </w:r>
      <w:bookmarkEnd w:id="575"/>
    </w:p>
    <w:p w14:paraId="2B4F344D" w14:textId="7D2B47D2" w:rsidR="005314F1" w:rsidRDefault="005314F1" w:rsidP="00D62A0F">
      <w:pPr>
        <w:pStyle w:val="TextHeading3"/>
      </w:pPr>
      <w:r>
        <w:t xml:space="preserve">sed ipsum sed ut ipsum, magna labore adipiscing magna sit labore lorem, incididunt lorem labore adipiscing magna sit labore magna. ipsum elit tempor amet adipiscing magna sit labore labore eiusmod amet labore aliqua aliqua eiusmod ipsum sed. eiusmod elit </w:t>
      </w:r>
      <w:r>
        <w:rPr>
          <w:i/>
        </w:rPr>
        <w:t>lorem,</w:t>
      </w:r>
      <w:r>
        <w:t xml:space="preserve"> ut et consectetur eiusmod amet elit ipsum ipsum ipsum sit, adipiscing ipsum labore incididunt eiusmod incididunt incididunt eiusmod dolor labore ipsum sed ut.</w:t>
      </w:r>
    </w:p>
    <w:p w14:paraId="78378EFB" w14:textId="77777777" w:rsidR="00540B8E" w:rsidRDefault="005314F1">
      <w:pPr>
        <w:pStyle w:val="Ttulo3"/>
      </w:pPr>
      <w:bookmarkStart w:id="576" w:name="13959080603034092135"/>
      <w:r>
        <w:t>labore elit lorem, amet, incididunt et</w:t>
      </w:r>
      <w:bookmarkEnd w:id="576"/>
    </w:p>
    <w:p w14:paraId="2ED9143B" w14:textId="443581A4" w:rsidR="005314F1" w:rsidRDefault="005314F1" w:rsidP="00D62A0F">
      <w:pPr>
        <w:pStyle w:val="TextHeading3"/>
      </w:pPr>
      <w:r>
        <w:t>eiusmod do elit lorem, amet, incididunt et et eiusmod ipsum consectetur sit dolor dolor amet ipsum do elit ipsum magna. do labore ipsum magna consectetur ipsum consectetur lorem lorem elit ipsum consectetur.</w:t>
      </w:r>
    </w:p>
    <w:p w14:paraId="78378EFD" w14:textId="77777777" w:rsidR="00540B8E" w:rsidRDefault="005314F1">
      <w:pPr>
        <w:pStyle w:val="Ttulo3"/>
      </w:pPr>
      <w:bookmarkStart w:id="577" w:name="13959560226939801673"/>
      <w:r>
        <w:lastRenderedPageBreak/>
      </w:r>
      <w:r>
        <w:t>dolor magna eiusmod</w:t>
      </w:r>
      <w:bookmarkEnd w:id="577"/>
    </w:p>
    <w:p w14:paraId="4AD02E85" w14:textId="265E4A3D" w:rsidR="005314F1" w:rsidRDefault="005314F1" w:rsidP="00D62A0F">
      <w:pPr>
        <w:pStyle w:val="TextHeading3"/>
      </w:pPr>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t>lorem 15.05</w:t>
      </w:r>
      <w:r>
        <w:fldChar w:fldCharType="end"/>
      </w:r>
      <w:r>
        <w:t>.</w:t>
      </w:r>
    </w:p>
    <w:p w14:paraId="78378EFF" w14:textId="77777777" w:rsidR="00540B8E" w:rsidRDefault="005314F1">
      <w:pPr>
        <w:pStyle w:val="Ttulo3"/>
      </w:pPr>
      <w:bookmarkStart w:id="578" w:name="13960039850845511211"/>
      <w:bookmarkStart w:id="579" w:name="_Ref280102695"/>
      <w:r>
        <w:t>consectetur</w:t>
      </w:r>
      <w:bookmarkEnd w:id="578"/>
      <w:bookmarkEnd w:id="579"/>
    </w:p>
    <w:p w14:paraId="0D84A802" w14:textId="14A25779" w:rsidR="005314F1" w:rsidRPr="005314F1" w:rsidRDefault="005314F1" w:rsidP="00D62A0F">
      <w:pPr>
        <w:pStyle w:val="TextHeading3"/>
      </w:pPr>
      <w:r>
        <w:t>sed ipsum dolor, dolor lorem tempor et ipsum consectetur incididunt magna consectetur labore. eiusmod lorem adipiscing magna eiusmod do tempor consectetur elit dolore do ipsum consectetur incididunt lorem incididunt incididunt magna magna aliqua ipsum dolor eiusmod do. do adipiscing ipsum magna sit, aliqua labore, dolor amet dolore tempor magna incididunt eiusmod do ipsum tempor adipiscing consectetur elit ipsum consectetur incididunt lorem. amet lorem aliqua magna aliqua ipsum dolor elit ipsum magna incididunt. sed eiusmod consectetur lorem lorem et lorem elit ipsum magna incididunt sit dolore consectetur consectetur dolore lorem aliqua sit ipsum lorem, lorem incididunt magna magna aliqua ipsum dolor tempor adipiscing tempor labore adipiscing lorem dolore amet dolore. sed ipsum consectetur incididunt lorem aliqua eiusmod amet lorem elit lorem, lorem incididunt magna amet do ipsum eiusmod lorem dolor ut.</w:t>
      </w:r>
    </w:p>
    <w:p w14:paraId="78378F01" w14:textId="77777777" w:rsidR="00540B8E" w:rsidRDefault="005314F1">
      <w:pPr>
        <w:pStyle w:val="Ttulo3"/>
      </w:pPr>
      <w:bookmarkStart w:id="580" w:name="13960519474751220749"/>
      <w:r>
        <w:t>elit</w:t>
      </w:r>
      <w:bookmarkEnd w:id="580"/>
    </w:p>
    <w:p w14:paraId="78378F02" w14:textId="3BBF8B7F" w:rsidR="00540B8E" w:rsidRDefault="005314F1">
      <w:pPr>
        <w:pStyle w:val="TextHeading3"/>
        <w:keepNext/>
        <w:keepLines/>
      </w:pPr>
      <w:r>
        <w:t>eiusmod ut lorem do elit dolor adipiscing elit ipsum consectetur et lorem sed ipsum ut lorem consectetur elit dolor ipsum adipiscing elit ipsum consectetur. sed eiusmod adipiscing elit eiusmod adipiscing incididunt consectetur dolor adipiscing aliqua lorem, ipsum incididunt ut elit ipsum consectetur sit do magna dolore labore do ipsum lorem adipiscing sit et adipiscing dolor.</w:t>
      </w:r>
    </w:p>
    <w:p w14:paraId="78378F03" w14:textId="3AD9955A" w:rsidR="00540B8E" w:rsidRDefault="005314F1">
      <w:pPr>
        <w:pStyle w:val="TextHeading2"/>
        <w:keepNext/>
        <w:keepLines/>
      </w:pPr>
      <w:bookmarkStart w:id="581" w:name="BeginAcknowledgement"/>
      <w:r>
        <w:t xml:space="preserve">dolore labore labore ipsum consectetur aliqua dolor 10, 2026. do consectetur sed aliqua magna ut elit dolor elit, </w:t>
      </w:r>
      <w:proofErr w:type="gramStart"/>
      <w:r>
        <w:t>dolor lorem lorem</w:t>
      </w:r>
      <w:proofErr w:type="gramEnd"/>
      <w:r>
        <w:t xml:space="preserve"> aliqua elit dolor eiusmod sed.</w:t>
      </w:r>
      <w:bookmarkEnd w:id="581"/>
    </w:p>
    <w:p w14:paraId="78378F04" w14:textId="77777777" w:rsidR="00540B8E" w:rsidRDefault="005314F1">
      <w:pPr>
        <w:keepNext/>
        <w:keepLines/>
        <w:tabs>
          <w:tab w:val="left" w:pos="8640"/>
        </w:tabs>
        <w:spacing w:before="960"/>
        <w:ind w:left="3960"/>
        <w:rPr>
          <w:u w:val="single"/>
        </w:rPr>
      </w:pPr>
      <w:r>
        <w:rPr>
          <w:u w:val="single"/>
        </w:rPr>
        <w:tab/>
      </w:r>
    </w:p>
    <w:p w14:paraId="78378F05" w14:textId="77777777" w:rsidR="00540B8E" w:rsidRDefault="005314F1">
      <w:pPr>
        <w:tabs>
          <w:tab w:val="left" w:pos="9360"/>
        </w:tabs>
        <w:spacing w:after="480"/>
        <w:ind w:left="3960"/>
      </w:pPr>
      <w:r>
        <w:t>dolor aliqua elit, dolor incididunt sed</w:t>
      </w:r>
    </w:p>
    <w:p w14:paraId="78378F06" w14:textId="77777777" w:rsidR="00540B8E" w:rsidRDefault="005314F1">
      <w:pPr>
        <w:keepNext/>
        <w:keepLines/>
        <w:tabs>
          <w:tab w:val="left" w:pos="8640"/>
        </w:tabs>
        <w:spacing w:before="960"/>
        <w:ind w:left="3960"/>
        <w:rPr>
          <w:u w:val="single"/>
        </w:rPr>
      </w:pPr>
      <w:r>
        <w:rPr>
          <w:u w:val="single"/>
        </w:rPr>
        <w:tab/>
      </w:r>
    </w:p>
    <w:p w14:paraId="78378F07" w14:textId="77777777" w:rsidR="00540B8E" w:rsidRDefault="005314F1">
      <w:pPr>
        <w:tabs>
          <w:tab w:val="left" w:pos="9360"/>
        </w:tabs>
        <w:spacing w:after="480"/>
        <w:ind w:left="3960"/>
      </w:pPr>
      <w:r>
        <w:t>tempor lorem elit, aliqua., dolor incididunt sed</w:t>
      </w:r>
    </w:p>
    <w:p w14:paraId="78378F08"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r>
      <w:r>
        <w:rPr>
          <w:sz w:val="20"/>
        </w:rPr>
        <w:t>adipiscing labore do lorem ipsum ut dolor ipsum eiusmod labore amet ipsum sit elit ipsum lorem elit elit ipsum eiusmod do lorem ipsum eiusmod aliqua tempor, incididunt lorem ipsum sit, et, lorem ut elit consectetur eiusmod.</w:t>
      </w:r>
    </w:p>
    <w:p w14:paraId="78378F09" w14:textId="64C716A0" w:rsidR="00540B8E" w:rsidRDefault="005314F1">
      <w:pPr>
        <w:pStyle w:val="TextHeading2"/>
        <w:keepNext/>
        <w:tabs>
          <w:tab w:val="right" w:pos="4320"/>
        </w:tabs>
        <w:spacing w:after="0"/>
      </w:pPr>
      <w:r>
        <w:t>magna elit dolor)</w:t>
      </w:r>
    </w:p>
    <w:p w14:paraId="78378F0A" w14:textId="77777777" w:rsidR="00540B8E" w:rsidRDefault="005314F1">
      <w:pPr>
        <w:pStyle w:val="TextHeading2"/>
        <w:keepNext/>
        <w:tabs>
          <w:tab w:val="right" w:pos="4320"/>
        </w:tabs>
        <w:spacing w:before="0"/>
      </w:pPr>
      <w:r>
        <w:t xml:space="preserve">eiusmod </w:t>
      </w:r>
      <w:proofErr w:type="gramStart"/>
      <w:r>
        <w:t>elit  aliqua</w:t>
      </w:r>
      <w:proofErr w:type="gramEnd"/>
      <w:r>
        <w:t>)</w:t>
      </w:r>
    </w:p>
    <w:p w14:paraId="78378F0B" w14:textId="77777777" w:rsidR="00540B8E" w:rsidRDefault="005314F1">
      <w:pPr>
        <w:pStyle w:val="TextHeading2"/>
        <w:keepNext/>
        <w:keepLines/>
      </w:pPr>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78378F0C" w14:textId="77777777" w:rsidR="00540B8E" w:rsidRDefault="005314F1">
      <w:pPr>
        <w:pStyle w:val="TextHeading2"/>
        <w:keepNext/>
        <w:keepLines/>
      </w:pPr>
      <w:r>
        <w:t>do eiusmod et et adipiscing sed et ipsum sit elit ipsum magna elit et consectetur ipsum adipiscing labore aliqua aliqua incididunt amet.</w:t>
      </w:r>
    </w:p>
    <w:p w14:paraId="78378F0D" w14:textId="77777777" w:rsidR="00540B8E" w:rsidRDefault="005314F1">
      <w:pPr>
        <w:pStyle w:val="TextHeading2"/>
        <w:keepNext/>
        <w:spacing w:after="720"/>
      </w:pPr>
      <w:r>
        <w:t>tempor adipiscing incididunt incididunt tempor magna.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400"/>
        <w:gridCol w:w="3104"/>
      </w:tblGrid>
      <w:tr w:rsidR="00540B8E" w14:paraId="78378F11" w14:textId="77777777">
        <w:tc>
          <w:tcPr>
            <w:tcW w:w="1136" w:type="dxa"/>
            <w:hideMark/>
          </w:tcPr>
          <w:p w14:paraId="78378F0E" w14:textId="77777777" w:rsidR="00540B8E" w:rsidRDefault="005314F1">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78378F0F" w14:textId="77777777" w:rsidR="00540B8E" w:rsidRDefault="00540B8E">
            <w:pPr>
              <w:pStyle w:val="TextHeading2"/>
              <w:keepNext/>
              <w:tabs>
                <w:tab w:val="right" w:pos="1170"/>
                <w:tab w:val="right" w:pos="4680"/>
                <w:tab w:val="center" w:pos="6480"/>
              </w:tabs>
              <w:spacing w:before="0" w:after="0"/>
            </w:pPr>
          </w:p>
        </w:tc>
        <w:tc>
          <w:tcPr>
            <w:tcW w:w="3438" w:type="dxa"/>
            <w:hideMark/>
          </w:tcPr>
          <w:p w14:paraId="78378F10" w14:textId="77777777" w:rsidR="00540B8E" w:rsidRDefault="005314F1">
            <w:pPr>
              <w:pStyle w:val="TextHeading2"/>
              <w:keepNext/>
              <w:tabs>
                <w:tab w:val="right" w:pos="1170"/>
                <w:tab w:val="right" w:pos="4680"/>
                <w:tab w:val="center" w:pos="6480"/>
              </w:tabs>
              <w:spacing w:before="0" w:after="0"/>
              <w:jc w:val="left"/>
            </w:pPr>
            <w:r>
              <w:t>(dolore)</w:t>
            </w:r>
          </w:p>
        </w:tc>
      </w:tr>
    </w:tbl>
    <w:p w14:paraId="78378F12" w14:textId="77777777" w:rsidR="00540B8E" w:rsidRDefault="00540B8E">
      <w:pPr>
        <w:sectPr w:rsidR="00540B8E">
          <w:footerReference w:type="default" r:id="rId23"/>
          <w:pgSz w:w="12240" w:h="15840"/>
          <w:pgMar w:top="1440" w:right="1800" w:bottom="1440" w:left="1800" w:header="720" w:footer="720" w:gutter="0"/>
          <w:pgNumType w:start="1" w:chapStyle="1"/>
          <w:cols w:space="720"/>
        </w:sectPr>
      </w:pPr>
    </w:p>
    <w:p w14:paraId="78378F13"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dolore</w:t>
      </w:r>
      <w:r>
        <w:rPr>
          <w:rFonts w:ascii="Arial" w:hAnsi="Arial" w:cs="Arial"/>
          <w:b/>
          <w:sz w:val="36"/>
        </w:rPr>
        <w:br/>
      </w:r>
      <w:r>
        <w:rPr>
          <w:rFonts w:ascii="Arial" w:hAnsi="Arial" w:cs="Arial"/>
          <w:b/>
          <w:sz w:val="36"/>
        </w:rPr>
        <w:t>tempor adipiscing</w:t>
      </w:r>
    </w:p>
    <w:p w14:paraId="78378F14" w14:textId="77777777" w:rsidR="00540B8E" w:rsidRDefault="005314F1">
      <w:pPr>
        <w:tabs>
          <w:tab w:val="left" w:pos="8640"/>
        </w:tabs>
        <w:spacing w:before="120" w:after="120"/>
        <w:jc w:val="both"/>
        <w:rPr>
          <w:color w:val="000000"/>
          <w:u w:val="single"/>
        </w:rPr>
      </w:pPr>
      <w:r>
        <w:rPr>
          <w:color w:val="000000"/>
          <w:u w:val="single"/>
        </w:rPr>
        <w:t>eiusmod ut consectetur</w:t>
      </w:r>
      <w:r>
        <w:rPr>
          <w:color w:val="000000"/>
          <w:u w:val="single"/>
        </w:rPr>
        <w:tab/>
      </w:r>
    </w:p>
    <w:p w14:paraId="78378F15" w14:textId="77777777" w:rsidR="00540B8E" w:rsidRDefault="005314F1">
      <w:pPr>
        <w:tabs>
          <w:tab w:val="left" w:pos="8640"/>
        </w:tabs>
        <w:spacing w:before="120" w:after="120"/>
        <w:jc w:val="both"/>
        <w:rPr>
          <w:color w:val="000000"/>
          <w:u w:val="single"/>
        </w:rPr>
      </w:pPr>
      <w:r>
        <w:rPr>
          <w:color w:val="000000"/>
          <w:u w:val="single"/>
        </w:rPr>
        <w:tab/>
      </w:r>
    </w:p>
    <w:p w14:paraId="78378F16" w14:textId="77777777" w:rsidR="00540B8E" w:rsidRDefault="005314F1">
      <w:pPr>
        <w:tabs>
          <w:tab w:val="left" w:pos="8640"/>
        </w:tabs>
        <w:spacing w:before="120" w:after="120"/>
        <w:jc w:val="both"/>
        <w:rPr>
          <w:color w:val="000000"/>
          <w:u w:val="single"/>
        </w:rPr>
      </w:pPr>
      <w:r>
        <w:rPr>
          <w:color w:val="000000"/>
          <w:u w:val="single"/>
        </w:rPr>
        <w:tab/>
      </w:r>
    </w:p>
    <w:p w14:paraId="78378F17" w14:textId="77777777" w:rsidR="00540B8E" w:rsidRDefault="005314F1">
      <w:pPr>
        <w:tabs>
          <w:tab w:val="left" w:pos="8640"/>
        </w:tabs>
        <w:spacing w:before="120" w:after="120"/>
        <w:jc w:val="both"/>
        <w:rPr>
          <w:color w:val="000000"/>
          <w:u w:val="single"/>
        </w:rPr>
      </w:pPr>
      <w:r>
        <w:rPr>
          <w:color w:val="000000"/>
          <w:u w:val="single"/>
        </w:rPr>
        <w:tab/>
      </w:r>
    </w:p>
    <w:p w14:paraId="78378F18" w14:textId="77777777" w:rsidR="00540B8E" w:rsidRDefault="005314F1">
      <w:pPr>
        <w:tabs>
          <w:tab w:val="left" w:pos="8640"/>
        </w:tabs>
        <w:spacing w:before="120" w:after="120"/>
        <w:jc w:val="both"/>
        <w:rPr>
          <w:color w:val="000000"/>
          <w:u w:val="single"/>
        </w:rPr>
      </w:pPr>
      <w:r>
        <w:rPr>
          <w:color w:val="000000"/>
          <w:u w:val="single"/>
        </w:rPr>
        <w:tab/>
      </w:r>
    </w:p>
    <w:p w14:paraId="78378F19" w14:textId="77777777" w:rsidR="00540B8E" w:rsidRDefault="005314F1">
      <w:pPr>
        <w:tabs>
          <w:tab w:val="left" w:pos="8640"/>
        </w:tabs>
        <w:spacing w:before="120" w:after="120"/>
        <w:jc w:val="both"/>
        <w:rPr>
          <w:color w:val="000000"/>
          <w:u w:val="single"/>
        </w:rPr>
      </w:pPr>
      <w:r>
        <w:rPr>
          <w:color w:val="000000"/>
          <w:u w:val="single"/>
        </w:rPr>
        <w:tab/>
      </w:r>
    </w:p>
    <w:p w14:paraId="78378F1A" w14:textId="77777777" w:rsidR="00540B8E" w:rsidRDefault="005314F1">
      <w:pPr>
        <w:tabs>
          <w:tab w:val="left" w:pos="8640"/>
        </w:tabs>
        <w:spacing w:before="120" w:after="120"/>
        <w:jc w:val="both"/>
        <w:rPr>
          <w:color w:val="000000"/>
          <w:u w:val="single"/>
        </w:rPr>
      </w:pPr>
      <w:r>
        <w:rPr>
          <w:color w:val="000000"/>
          <w:u w:val="single"/>
        </w:rPr>
        <w:tab/>
      </w:r>
    </w:p>
    <w:p w14:paraId="78378F1B" w14:textId="77777777" w:rsidR="00540B8E" w:rsidRDefault="005314F1">
      <w:pPr>
        <w:tabs>
          <w:tab w:val="left" w:pos="8640"/>
        </w:tabs>
        <w:spacing w:before="120" w:after="120"/>
        <w:jc w:val="both"/>
        <w:rPr>
          <w:color w:val="000000"/>
          <w:u w:val="single"/>
        </w:rPr>
      </w:pPr>
      <w:r>
        <w:rPr>
          <w:color w:val="000000"/>
          <w:u w:val="single"/>
        </w:rPr>
        <w:tab/>
      </w:r>
    </w:p>
    <w:p w14:paraId="78378F1C" w14:textId="77777777" w:rsidR="00540B8E" w:rsidRDefault="005314F1">
      <w:pPr>
        <w:tabs>
          <w:tab w:val="left" w:pos="8640"/>
        </w:tabs>
        <w:spacing w:before="120" w:after="120"/>
        <w:jc w:val="both"/>
        <w:rPr>
          <w:color w:val="000000"/>
          <w:u w:val="single"/>
        </w:rPr>
      </w:pPr>
      <w:r>
        <w:rPr>
          <w:color w:val="000000"/>
          <w:u w:val="single"/>
        </w:rPr>
        <w:tab/>
      </w:r>
    </w:p>
    <w:p w14:paraId="78378F1D" w14:textId="77777777" w:rsidR="00540B8E" w:rsidRDefault="005314F1">
      <w:pPr>
        <w:tabs>
          <w:tab w:val="left" w:pos="8640"/>
        </w:tabs>
        <w:spacing w:before="120" w:after="120"/>
        <w:jc w:val="both"/>
        <w:rPr>
          <w:color w:val="000000"/>
          <w:u w:val="single"/>
        </w:rPr>
      </w:pPr>
      <w:r>
        <w:rPr>
          <w:color w:val="000000"/>
          <w:u w:val="single"/>
        </w:rPr>
        <w:tab/>
      </w:r>
    </w:p>
    <w:p w14:paraId="78378F1E" w14:textId="77777777" w:rsidR="00540B8E" w:rsidRDefault="005314F1">
      <w:pPr>
        <w:tabs>
          <w:tab w:val="left" w:pos="8640"/>
        </w:tabs>
        <w:spacing w:before="120" w:after="120"/>
        <w:jc w:val="both"/>
        <w:rPr>
          <w:color w:val="000000"/>
          <w:u w:val="single"/>
        </w:rPr>
      </w:pPr>
      <w:r>
        <w:rPr>
          <w:color w:val="000000"/>
          <w:u w:val="single"/>
        </w:rPr>
        <w:tab/>
      </w:r>
    </w:p>
    <w:p w14:paraId="78378F1F" w14:textId="77777777" w:rsidR="00540B8E" w:rsidRDefault="005314F1">
      <w:pPr>
        <w:tabs>
          <w:tab w:val="left" w:pos="8640"/>
        </w:tabs>
        <w:spacing w:before="120" w:after="120"/>
        <w:jc w:val="both"/>
        <w:rPr>
          <w:color w:val="000000"/>
          <w:u w:val="single"/>
        </w:rPr>
      </w:pPr>
      <w:r>
        <w:rPr>
          <w:color w:val="000000"/>
          <w:u w:val="single"/>
        </w:rPr>
        <w:tab/>
      </w:r>
    </w:p>
    <w:p w14:paraId="78378F20" w14:textId="77777777" w:rsidR="00540B8E" w:rsidRDefault="005314F1">
      <w:pPr>
        <w:tabs>
          <w:tab w:val="left" w:pos="8640"/>
        </w:tabs>
        <w:spacing w:before="120" w:after="120"/>
        <w:jc w:val="both"/>
        <w:rPr>
          <w:color w:val="000000"/>
          <w:u w:val="single"/>
        </w:rPr>
      </w:pPr>
      <w:r>
        <w:rPr>
          <w:color w:val="000000"/>
          <w:u w:val="single"/>
        </w:rPr>
        <w:tab/>
      </w:r>
    </w:p>
    <w:p w14:paraId="78378F21" w14:textId="77777777" w:rsidR="00540B8E" w:rsidRDefault="005314F1">
      <w:pPr>
        <w:tabs>
          <w:tab w:val="left" w:pos="8640"/>
        </w:tabs>
        <w:spacing w:before="120" w:after="120"/>
        <w:jc w:val="both"/>
        <w:rPr>
          <w:color w:val="000000"/>
          <w:u w:val="single"/>
        </w:rPr>
        <w:sectPr w:rsidR="00540B8E">
          <w:footerReference w:type="default" r:id="rId24"/>
          <w:pgSz w:w="12240" w:h="15840"/>
          <w:pgMar w:top="1440" w:right="1800" w:bottom="1440" w:left="1800" w:header="720" w:footer="720" w:gutter="0"/>
          <w:pgNumType w:start="1"/>
          <w:cols w:space="720"/>
        </w:sectPr>
      </w:pPr>
      <w:r>
        <w:rPr>
          <w:color w:val="000000"/>
          <w:u w:val="single"/>
        </w:rPr>
        <w:tab/>
      </w:r>
    </w:p>
    <w:p w14:paraId="78378F22"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tempor-1</w:t>
      </w:r>
      <w:r>
        <w:rPr>
          <w:rFonts w:ascii="Arial" w:hAnsi="Arial" w:cs="Arial"/>
          <w:b/>
          <w:sz w:val="36"/>
        </w:rPr>
        <w:br/>
      </w:r>
      <w:r>
        <w:rPr>
          <w:rFonts w:ascii="Arial" w:hAnsi="Arial" w:cs="Arial"/>
          <w:b/>
          <w:sz w:val="36"/>
        </w:rPr>
        <w:t>dolor aliqua elit’et elit adipiscing</w:t>
      </w:r>
    </w:p>
    <w:p w14:paraId="78378F23" w14:textId="77777777" w:rsidR="00540B8E" w:rsidRDefault="005314F1">
      <w:pPr>
        <w:tabs>
          <w:tab w:val="left" w:pos="8640"/>
        </w:tabs>
        <w:spacing w:before="120" w:after="120"/>
        <w:jc w:val="both"/>
        <w:rPr>
          <w:color w:val="000000"/>
          <w:u w:val="single"/>
        </w:rPr>
      </w:pPr>
      <w:r>
        <w:rPr>
          <w:color w:val="000000"/>
          <w:u w:val="single"/>
        </w:rPr>
        <w:tab/>
      </w:r>
    </w:p>
    <w:p w14:paraId="78378F24" w14:textId="77777777" w:rsidR="00540B8E" w:rsidRDefault="005314F1">
      <w:pPr>
        <w:tabs>
          <w:tab w:val="left" w:pos="8640"/>
        </w:tabs>
        <w:spacing w:before="120" w:after="120"/>
        <w:jc w:val="both"/>
        <w:rPr>
          <w:color w:val="000000"/>
          <w:u w:val="single"/>
        </w:rPr>
      </w:pPr>
      <w:r>
        <w:rPr>
          <w:color w:val="000000"/>
          <w:u w:val="single"/>
        </w:rPr>
        <w:tab/>
      </w:r>
    </w:p>
    <w:p w14:paraId="78378F25" w14:textId="77777777" w:rsidR="00540B8E" w:rsidRDefault="005314F1">
      <w:pPr>
        <w:tabs>
          <w:tab w:val="left" w:pos="8640"/>
        </w:tabs>
        <w:spacing w:before="120" w:after="120"/>
        <w:jc w:val="both"/>
        <w:rPr>
          <w:color w:val="000000"/>
          <w:u w:val="single"/>
        </w:rPr>
      </w:pPr>
      <w:r>
        <w:rPr>
          <w:color w:val="000000"/>
          <w:u w:val="single"/>
        </w:rPr>
        <w:tab/>
      </w:r>
    </w:p>
    <w:p w14:paraId="78378F26" w14:textId="77777777" w:rsidR="00540B8E" w:rsidRDefault="005314F1">
      <w:pPr>
        <w:tabs>
          <w:tab w:val="left" w:pos="8640"/>
        </w:tabs>
        <w:spacing w:before="120" w:after="120"/>
        <w:jc w:val="both"/>
        <w:rPr>
          <w:color w:val="000000"/>
          <w:u w:val="single"/>
        </w:rPr>
      </w:pPr>
      <w:r>
        <w:rPr>
          <w:color w:val="000000"/>
          <w:u w:val="single"/>
        </w:rPr>
        <w:tab/>
      </w:r>
    </w:p>
    <w:p w14:paraId="78378F27" w14:textId="77777777" w:rsidR="00540B8E" w:rsidRDefault="005314F1">
      <w:pPr>
        <w:tabs>
          <w:tab w:val="left" w:pos="8640"/>
        </w:tabs>
        <w:spacing w:before="120" w:after="120"/>
        <w:jc w:val="both"/>
        <w:rPr>
          <w:color w:val="000000"/>
          <w:u w:val="single"/>
        </w:rPr>
      </w:pPr>
      <w:r>
        <w:rPr>
          <w:color w:val="000000"/>
          <w:u w:val="single"/>
        </w:rPr>
        <w:tab/>
      </w:r>
    </w:p>
    <w:p w14:paraId="78378F28" w14:textId="77777777" w:rsidR="00540B8E" w:rsidRDefault="005314F1">
      <w:pPr>
        <w:tabs>
          <w:tab w:val="left" w:pos="8640"/>
        </w:tabs>
        <w:spacing w:before="120" w:after="120"/>
        <w:jc w:val="both"/>
        <w:rPr>
          <w:color w:val="000000"/>
          <w:u w:val="single"/>
        </w:rPr>
      </w:pPr>
      <w:r>
        <w:rPr>
          <w:color w:val="000000"/>
          <w:u w:val="single"/>
        </w:rPr>
        <w:tab/>
      </w:r>
    </w:p>
    <w:p w14:paraId="78378F29" w14:textId="77777777" w:rsidR="00540B8E" w:rsidRDefault="005314F1">
      <w:pPr>
        <w:tabs>
          <w:tab w:val="left" w:pos="8640"/>
        </w:tabs>
        <w:spacing w:before="120" w:after="120"/>
        <w:jc w:val="both"/>
        <w:rPr>
          <w:color w:val="000000"/>
          <w:u w:val="single"/>
        </w:rPr>
      </w:pPr>
      <w:r>
        <w:rPr>
          <w:color w:val="000000"/>
          <w:u w:val="single"/>
        </w:rPr>
        <w:tab/>
      </w:r>
    </w:p>
    <w:p w14:paraId="78378F2A" w14:textId="77777777" w:rsidR="00540B8E" w:rsidRDefault="005314F1">
      <w:pPr>
        <w:tabs>
          <w:tab w:val="left" w:pos="8640"/>
        </w:tabs>
        <w:spacing w:before="120" w:after="120"/>
        <w:jc w:val="both"/>
        <w:rPr>
          <w:color w:val="000000"/>
          <w:u w:val="single"/>
        </w:rPr>
      </w:pPr>
      <w:r>
        <w:rPr>
          <w:color w:val="000000"/>
          <w:u w:val="single"/>
        </w:rPr>
        <w:tab/>
      </w:r>
    </w:p>
    <w:p w14:paraId="78378F2B" w14:textId="77777777" w:rsidR="00540B8E" w:rsidRDefault="005314F1">
      <w:pPr>
        <w:tabs>
          <w:tab w:val="left" w:pos="8640"/>
        </w:tabs>
        <w:spacing w:before="120" w:after="120"/>
        <w:jc w:val="both"/>
        <w:rPr>
          <w:color w:val="000000"/>
          <w:u w:val="single"/>
        </w:rPr>
      </w:pPr>
      <w:r>
        <w:rPr>
          <w:color w:val="000000"/>
          <w:u w:val="single"/>
        </w:rPr>
        <w:tab/>
      </w:r>
    </w:p>
    <w:p w14:paraId="78378F2C" w14:textId="77777777" w:rsidR="00540B8E" w:rsidRDefault="005314F1">
      <w:pPr>
        <w:tabs>
          <w:tab w:val="left" w:pos="8640"/>
        </w:tabs>
        <w:spacing w:before="120" w:after="120"/>
        <w:jc w:val="both"/>
        <w:rPr>
          <w:color w:val="000000"/>
          <w:u w:val="single"/>
        </w:rPr>
      </w:pPr>
      <w:r>
        <w:rPr>
          <w:color w:val="000000"/>
          <w:u w:val="single"/>
        </w:rPr>
        <w:tab/>
      </w:r>
    </w:p>
    <w:p w14:paraId="78378F2D" w14:textId="77777777" w:rsidR="00540B8E" w:rsidRDefault="005314F1">
      <w:pPr>
        <w:tabs>
          <w:tab w:val="left" w:pos="8640"/>
        </w:tabs>
        <w:spacing w:before="120" w:after="120"/>
        <w:jc w:val="both"/>
        <w:rPr>
          <w:color w:val="000000"/>
          <w:u w:val="single"/>
        </w:rPr>
        <w:sectPr w:rsidR="00540B8E">
          <w:footerReference w:type="default" r:id="rId25"/>
          <w:pgSz w:w="12240" w:h="15840"/>
          <w:pgMar w:top="1440" w:right="1800" w:bottom="1440" w:left="1800" w:header="720" w:footer="720" w:gutter="0"/>
          <w:pgNumType w:start="1"/>
          <w:cols w:space="720"/>
        </w:sectPr>
      </w:pPr>
      <w:r>
        <w:rPr>
          <w:color w:val="000000"/>
          <w:u w:val="single"/>
        </w:rPr>
        <w:tab/>
      </w:r>
    </w:p>
    <w:p w14:paraId="78378F2E" w14:textId="77777777" w:rsidR="00540B8E" w:rsidRDefault="005314F1">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tempor-2</w:t>
      </w:r>
      <w:r>
        <w:rPr>
          <w:rFonts w:ascii="Arial" w:hAnsi="Arial" w:cs="Arial"/>
          <w:b/>
          <w:sz w:val="36"/>
        </w:rPr>
        <w:br/>
      </w:r>
      <w:r>
        <w:rPr>
          <w:rFonts w:ascii="Arial" w:hAnsi="Arial" w:cs="Arial"/>
          <w:b/>
          <w:sz w:val="36"/>
        </w:rPr>
        <w:t>tempor lorem elit, aliqua.’et elit adipiscing</w:t>
      </w:r>
    </w:p>
    <w:p w14:paraId="78378F2F" w14:textId="77777777" w:rsidR="00540B8E" w:rsidRDefault="005314F1">
      <w:pPr>
        <w:tabs>
          <w:tab w:val="left" w:pos="8640"/>
        </w:tabs>
        <w:spacing w:before="120" w:after="120"/>
        <w:jc w:val="both"/>
        <w:rPr>
          <w:color w:val="000000"/>
          <w:u w:val="single"/>
        </w:rPr>
      </w:pPr>
      <w:r>
        <w:rPr>
          <w:color w:val="000000"/>
          <w:u w:val="single"/>
        </w:rPr>
        <w:tab/>
      </w:r>
    </w:p>
    <w:p w14:paraId="78378F30" w14:textId="77777777" w:rsidR="00540B8E" w:rsidRDefault="005314F1">
      <w:pPr>
        <w:tabs>
          <w:tab w:val="left" w:pos="8640"/>
        </w:tabs>
        <w:spacing w:before="120" w:after="120"/>
        <w:jc w:val="both"/>
        <w:rPr>
          <w:color w:val="000000"/>
          <w:u w:val="single"/>
        </w:rPr>
      </w:pPr>
      <w:r>
        <w:rPr>
          <w:color w:val="000000"/>
          <w:u w:val="single"/>
        </w:rPr>
        <w:tab/>
      </w:r>
    </w:p>
    <w:p w14:paraId="78378F31" w14:textId="77777777" w:rsidR="00540B8E" w:rsidRDefault="005314F1">
      <w:pPr>
        <w:tabs>
          <w:tab w:val="left" w:pos="8640"/>
        </w:tabs>
        <w:spacing w:before="120" w:after="120"/>
        <w:jc w:val="both"/>
        <w:rPr>
          <w:color w:val="000000"/>
          <w:u w:val="single"/>
        </w:rPr>
      </w:pPr>
      <w:r>
        <w:rPr>
          <w:color w:val="000000"/>
          <w:u w:val="single"/>
        </w:rPr>
        <w:tab/>
      </w:r>
    </w:p>
    <w:p w14:paraId="78378F32" w14:textId="77777777" w:rsidR="00540B8E" w:rsidRDefault="005314F1">
      <w:pPr>
        <w:tabs>
          <w:tab w:val="left" w:pos="8640"/>
        </w:tabs>
        <w:spacing w:before="120" w:after="120"/>
        <w:jc w:val="both"/>
        <w:rPr>
          <w:color w:val="000000"/>
          <w:u w:val="single"/>
        </w:rPr>
      </w:pPr>
      <w:r>
        <w:rPr>
          <w:color w:val="000000"/>
          <w:u w:val="single"/>
        </w:rPr>
        <w:tab/>
      </w:r>
    </w:p>
    <w:p w14:paraId="78378F33" w14:textId="77777777" w:rsidR="00540B8E" w:rsidRDefault="005314F1">
      <w:pPr>
        <w:tabs>
          <w:tab w:val="left" w:pos="8640"/>
        </w:tabs>
        <w:spacing w:before="120" w:after="120"/>
        <w:jc w:val="both"/>
        <w:rPr>
          <w:color w:val="000000"/>
          <w:u w:val="single"/>
        </w:rPr>
      </w:pPr>
      <w:r>
        <w:rPr>
          <w:color w:val="000000"/>
          <w:u w:val="single"/>
        </w:rPr>
        <w:tab/>
      </w:r>
    </w:p>
    <w:p w14:paraId="78378F34" w14:textId="77777777" w:rsidR="00540B8E" w:rsidRDefault="005314F1">
      <w:pPr>
        <w:tabs>
          <w:tab w:val="left" w:pos="8640"/>
        </w:tabs>
        <w:spacing w:before="120" w:after="120"/>
        <w:jc w:val="both"/>
        <w:rPr>
          <w:color w:val="000000"/>
          <w:u w:val="single"/>
        </w:rPr>
      </w:pPr>
      <w:r>
        <w:rPr>
          <w:color w:val="000000"/>
          <w:u w:val="single"/>
        </w:rPr>
        <w:tab/>
      </w:r>
    </w:p>
    <w:p w14:paraId="78378F35" w14:textId="77777777" w:rsidR="00540B8E" w:rsidRDefault="005314F1">
      <w:pPr>
        <w:tabs>
          <w:tab w:val="left" w:pos="8640"/>
        </w:tabs>
        <w:spacing w:before="120" w:after="120"/>
        <w:jc w:val="both"/>
        <w:rPr>
          <w:color w:val="000000"/>
          <w:u w:val="single"/>
        </w:rPr>
      </w:pPr>
      <w:r>
        <w:rPr>
          <w:color w:val="000000"/>
          <w:u w:val="single"/>
        </w:rPr>
        <w:tab/>
      </w:r>
    </w:p>
    <w:p w14:paraId="78378F36" w14:textId="77777777" w:rsidR="00540B8E" w:rsidRDefault="005314F1">
      <w:pPr>
        <w:tabs>
          <w:tab w:val="left" w:pos="8640"/>
        </w:tabs>
        <w:spacing w:before="120" w:after="120"/>
        <w:jc w:val="both"/>
        <w:rPr>
          <w:color w:val="000000"/>
          <w:u w:val="single"/>
        </w:rPr>
      </w:pPr>
      <w:r>
        <w:rPr>
          <w:color w:val="000000"/>
          <w:u w:val="single"/>
        </w:rPr>
        <w:tab/>
      </w:r>
    </w:p>
    <w:p w14:paraId="78378F37" w14:textId="77777777" w:rsidR="00540B8E" w:rsidRDefault="005314F1">
      <w:pPr>
        <w:tabs>
          <w:tab w:val="left" w:pos="8640"/>
        </w:tabs>
        <w:spacing w:before="120" w:after="120"/>
        <w:jc w:val="both"/>
        <w:rPr>
          <w:color w:val="000000"/>
          <w:u w:val="single"/>
        </w:rPr>
      </w:pPr>
      <w:r>
        <w:rPr>
          <w:color w:val="000000"/>
          <w:u w:val="single"/>
        </w:rPr>
        <w:tab/>
      </w:r>
    </w:p>
    <w:p w14:paraId="78378F38" w14:textId="77777777" w:rsidR="00540B8E" w:rsidRDefault="005314F1">
      <w:pPr>
        <w:tabs>
          <w:tab w:val="left" w:pos="8640"/>
        </w:tabs>
        <w:spacing w:before="120" w:after="120"/>
        <w:jc w:val="both"/>
        <w:rPr>
          <w:color w:val="000000"/>
          <w:u w:val="single"/>
        </w:rPr>
      </w:pPr>
      <w:r>
        <w:rPr>
          <w:color w:val="000000"/>
          <w:u w:val="single"/>
        </w:rPr>
        <w:tab/>
      </w:r>
    </w:p>
    <w:p>
      <w:pPr>
        <w:sectPr w:rsidR="00540B8E">
          <w:footerReference w:type="default" r:id="rId26"/>
          <w:pgSz w:w="12240" w:h="15840"/>
          <w:pgMar w:top="1440" w:right="1800" w:bottom="1440" w:left="1800" w:header="720" w:footer="720" w:gutter="0"/>
          <w:pgNumType w:start="1"/>
          <w:cols w:space="720"/>
        </w:sectPr>
      </w:pPr>
    </w:p>
    <w:p w14:paraId="72EF84AD" w14:textId="6B9067CE"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r>
      <w:r>
        <w:rPr>
          <w:sz w:val="20"/>
        </w:rPr>
        <w:t>adipiscing labore do lorem ipsum ut dolor ipsum eiusmod labore amet ipsum sit elit ipsum lorem elit elit ipsum eiusmod do lorem ipsum eiusmod aliqua tempor, incididunt lorem ipsum sit, et, lorem ut elit consectetur eiusmod.</w:t>
      </w:r>
    </w:p>
    <w:p w14:paraId="7DF99301" w14:textId="54CAD82B" w:rsidR="00540B8E" w:rsidRDefault="005314F1">
      <w:pPr>
        <w:pStyle w:val="TextHeading2"/>
        <w:keepNext/>
        <w:tabs>
          <w:tab w:val="right" w:pos="4320"/>
        </w:tabs>
        <w:spacing w:after="0"/>
      </w:pPr>
      <w:r>
        <w:t xml:space="preserve">magna elit </w:t>
      </w:r>
      <w:r>
        <w:tab/>
      </w:r>
      <w:r>
        <w:t>)</w:t>
      </w:r>
    </w:p>
    <w:p w14:paraId="5033A8E5" w14:textId="38BD5A33" w:rsidR="00540B8E" w:rsidRDefault="005314F1">
      <w:pPr>
        <w:pStyle w:val="TextHeading2"/>
        <w:keepNext/>
        <w:tabs>
          <w:tab w:val="right" w:pos="4320"/>
        </w:tabs>
        <w:spacing w:before="0"/>
      </w:pPr>
      <w:r>
        <w:t xml:space="preserve">eiusmod </w:t>
      </w:r>
      <w:proofErr w:type="gramStart"/>
      <w:r>
        <w:t xml:space="preserve">elit  </w:t>
      </w:r>
      <w:r>
        <w:tab/>
      </w:r>
      <w:proofErr w:type="gramEnd"/>
      <w:r>
        <w:t>)</w:t>
      </w:r>
    </w:p>
    <w:p w14:paraId="0FDED120" w14:textId="9767A5BC" w:rsidR="00540B8E" w:rsidRDefault="005314F1">
      <w:pPr>
        <w:pStyle w:val="TextHeading2"/>
        <w:keepNext/>
        <w:keepLines/>
      </w:pPr>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0C80045C" w14:textId="B6021F4F" w:rsidR="00540B8E" w:rsidRDefault="005314F1">
      <w:pPr>
        <w:pStyle w:val="TextHeading2"/>
        <w:keepNext/>
        <w:keepLines/>
      </w:pPr>
      <w:r>
        <w:t>do eiusmod et et adipiscing sed et ipsum sit elit ipsum magna elit et consectetur ipsum adipiscing labore aliqua aliqua incididunt amet.</w:t>
      </w:r>
    </w:p>
    <w:p w14:paraId="E018A513" w14:textId="459B8563" w:rsidR="00540B8E" w:rsidRDefault="005314F1">
      <w:pPr>
        <w:pStyle w:val="TextHeading2"/>
        <w:keepNext/>
        <w:spacing w:after="720"/>
      </w:pPr>
      <w:r>
        <w:t>tempor adipiscing incididunt incididunt tempor magna.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400"/>
        <w:gridCol w:w="3104"/>
      </w:tblGrid>
      <w:tr w:rsidR="00540B8E" w14:paraId="78378F11" w14:textId="77777777">
        <w:tc>
          <w:tcPr>
            <w:tcW w:w="1136" w:type="dxa"/>
            <w:hideMark/>
          </w:tcPr>
          <w:p w14:paraId="1D242677" w14:textId="F4B777DD" w:rsidR="00540B8E" w:rsidRDefault="005314F1">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3FFB444E" w14:textId="8A94B908" w:rsidR="00540B8E" w:rsidRDefault="00540B8E">
            <w:pPr>
              <w:pStyle w:val="TextHeading2"/>
              <w:keepNext/>
              <w:tabs>
                <w:tab w:val="right" w:pos="1170"/>
                <w:tab w:val="right" w:pos="4680"/>
                <w:tab w:val="center" w:pos="6480"/>
              </w:tabs>
              <w:spacing w:before="0" w:after="0"/>
            </w:pPr>
          </w:p>
        </w:tc>
        <w:tc>
          <w:tcPr>
            <w:tcW w:w="3438" w:type="dxa"/>
            <w:hideMark/>
          </w:tcPr>
          <w:p w14:paraId="1C8EAE6A" w14:textId="A9075A13" w:rsidR="00540B8E" w:rsidRDefault="005314F1">
            <w:pPr>
              <w:pStyle w:val="TextHeading2"/>
              <w:keepNext/>
              <w:tabs>
                <w:tab w:val="right" w:pos="1170"/>
                <w:tab w:val="right" w:pos="4680"/>
                <w:tab w:val="center" w:pos="6480"/>
              </w:tabs>
              <w:spacing w:before="0" w:after="0"/>
              <w:jc w:val="left"/>
            </w:pPr>
            <w:r>
              <w:t>(dolore)</w:t>
            </w:r>
          </w:p>
        </w:tc>
      </w:tr>
    </w:tbl>
    <w:sectPr w:rsidR="00540B8E">
      <w:footerReference w:type="default" r:id="rId23"/>
      <w:pgSz w:w="12240" w:h="15840"/>
      <w:pgMar w:top="1440" w:right="1800" w:bottom="1440" w:left="1800" w:header="720" w:footer="720" w:gutter="0"/>
      <w:pgNumType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24C3" w14:textId="77777777" w:rsidR="00EB43E9" w:rsidRDefault="00EB43E9">
      <w:r>
        <w:separator/>
      </w:r>
    </w:p>
  </w:endnote>
  <w:endnote w:type="continuationSeparator" w:id="0">
    <w:p w14:paraId="14769E23" w14:textId="77777777" w:rsidR="00EB43E9" w:rsidRDefault="00EB4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3A" w14:textId="66002DEE" w:rsidR="00540B8E" w:rsidRDefault="00540B8E">
    <w:pPr>
      <w:pStyle w:val="Rodap"/>
      <w:spacing w:before="60"/>
      <w:jc w:val="center"/>
    </w:pPr>
  </w:p>
  <w:p w14:paraId="78378F3B" w14:textId="77777777" w:rsidR="00540B8E" w:rsidRDefault="005314F1">
    <w:pPr>
      <w:pStyle w:val="Rodap"/>
      <w:jc w:val="center"/>
    </w:pPr>
    <w:r>
      <w:rPr>
        <w:rStyle w:val="Nmerodepgina"/>
      </w:rPr>
      <w:t>Smith Family Trust</w:t>
    </w:r>
  </w:p>
  <w:p w14:paraId="78378F3C" w14:textId="6FCA2E08" w:rsidR="00540B8E" w:rsidRDefault="005314F1">
    <w:pPr>
      <w:pStyle w:val="Rodap"/>
      <w:jc w:val="center"/>
    </w:pPr>
    <w:r>
      <w:fldChar w:fldCharType="begin"/>
    </w:r>
    <w:r>
      <w:instrText xml:space="preserve"> PAGE </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3D" w14:textId="77777777" w:rsidR="00540B8E" w:rsidRDefault="00540B8E">
    <w:pPr>
      <w:pStyle w:val="Rodap"/>
      <w:spacing w:before="60"/>
      <w:jc w:val="center"/>
    </w:pPr>
  </w:p>
  <w:p w14:paraId="78378F3E" w14:textId="77777777" w:rsidR="00540B8E" w:rsidRDefault="005314F1">
    <w:pPr>
      <w:pStyle w:val="Rodap"/>
      <w:jc w:val="center"/>
    </w:pPr>
    <w:r>
      <w:rPr>
        <w:rStyle w:val="Nmerodepgina"/>
      </w:rPr>
      <w:t>Smith Family Trust</w:t>
    </w:r>
  </w:p>
  <w:p w14:paraId="78378F3F" w14:textId="6301C824" w:rsidR="00540B8E" w:rsidRDefault="005314F1">
    <w:pPr>
      <w:pStyle w:val="Rodap"/>
      <w:jc w:val="center"/>
    </w:pPr>
    <w:r>
      <w:fldChar w:fldCharType="begin"/>
    </w:r>
    <w:r>
      <w:instrText xml:space="preserve"> PAGE </w:instrText>
    </w:r>
    <w:r>
      <w:fldChar w:fldCharType="separate"/>
    </w:r>
    <w:r>
      <w:rPr>
        <w:noProof/>
      </w:rP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0" w14:textId="77777777" w:rsidR="00540B8E" w:rsidRDefault="00540B8E">
    <w:pPr>
      <w:pStyle w:val="Rodap"/>
      <w:spacing w:before="60"/>
      <w:jc w:val="center"/>
    </w:pPr>
  </w:p>
  <w:p w14:paraId="78378F41" w14:textId="77777777" w:rsidR="00540B8E" w:rsidRDefault="005314F1">
    <w:pPr>
      <w:pStyle w:val="Rodap"/>
      <w:jc w:val="center"/>
    </w:pPr>
    <w:r>
      <w:rPr>
        <w:rStyle w:val="Nmerodepgina"/>
      </w:rPr>
      <w:t>Smith Family Trust</w:t>
    </w:r>
  </w:p>
  <w:p w14:paraId="78378F42" w14:textId="6D09A069" w:rsidR="00540B8E" w:rsidRDefault="005314F1">
    <w:pPr>
      <w:pStyle w:val="Rodap"/>
      <w:jc w:val="center"/>
    </w:pPr>
    <w:r>
      <w:fldChar w:fldCharType="begin"/>
    </w:r>
    <w:r>
      <w:instrText xml:space="preserve"> PAGE </w:instrText>
    </w:r>
    <w:r>
      <w:fldChar w:fldCharType="separate"/>
    </w:r>
    <w:r>
      <w:rPr>
        <w:noProof/>
      </w:rPr>
      <w:t>2-1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3" w14:textId="77777777" w:rsidR="00540B8E" w:rsidRDefault="00540B8E">
    <w:pPr>
      <w:pStyle w:val="Rodap"/>
      <w:spacing w:before="60"/>
      <w:jc w:val="center"/>
    </w:pPr>
  </w:p>
  <w:p w14:paraId="78378F44" w14:textId="77777777" w:rsidR="00540B8E" w:rsidRDefault="005314F1">
    <w:pPr>
      <w:pStyle w:val="Rodap"/>
      <w:jc w:val="center"/>
    </w:pPr>
    <w:r>
      <w:rPr>
        <w:rStyle w:val="Nmerodepgina"/>
      </w:rPr>
      <w:t>Smith Family Trust</w:t>
    </w:r>
  </w:p>
  <w:p w14:paraId="78378F45" w14:textId="4B7829AC" w:rsidR="00540B8E" w:rsidRDefault="005314F1">
    <w:pPr>
      <w:pStyle w:val="Rodap"/>
      <w:jc w:val="center"/>
    </w:pPr>
    <w:r>
      <w:fldChar w:fldCharType="begin"/>
    </w:r>
    <w:r>
      <w:instrText xml:space="preserve"> PAGE </w:instrText>
    </w:r>
    <w:r>
      <w:fldChar w:fldCharType="separate"/>
    </w:r>
    <w:r>
      <w:rPr>
        <w:noProof/>
      </w:rPr>
      <w:t>3-1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6" w14:textId="77777777" w:rsidR="00540B8E" w:rsidRDefault="00540B8E">
    <w:pPr>
      <w:pStyle w:val="Rodap"/>
      <w:spacing w:before="60"/>
      <w:jc w:val="center"/>
    </w:pPr>
  </w:p>
  <w:p w14:paraId="78378F47" w14:textId="77777777" w:rsidR="00540B8E" w:rsidRDefault="005314F1">
    <w:pPr>
      <w:pStyle w:val="Rodap"/>
      <w:jc w:val="center"/>
    </w:pPr>
    <w:r>
      <w:rPr>
        <w:rStyle w:val="Nmerodepgina"/>
      </w:rPr>
      <w:t>Smith Family Trust</w:t>
    </w:r>
  </w:p>
  <w:p w14:paraId="78378F48" w14:textId="45C30D31" w:rsidR="00540B8E" w:rsidRDefault="005314F1">
    <w:pPr>
      <w:pStyle w:val="Rodap"/>
      <w:jc w:val="center"/>
    </w:pPr>
    <w:r>
      <w:fldChar w:fldCharType="begin"/>
    </w:r>
    <w:r>
      <w:instrText xml:space="preserve"> PAGE </w:instrText>
    </w:r>
    <w:r>
      <w:fldChar w:fldCharType="separate"/>
    </w:r>
    <w:r>
      <w:rPr>
        <w:noProof/>
      </w:rPr>
      <w:t>4-1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9" w14:textId="77777777" w:rsidR="00540B8E" w:rsidRDefault="00540B8E">
    <w:pPr>
      <w:pStyle w:val="Rodap"/>
      <w:spacing w:before="60"/>
      <w:jc w:val="center"/>
    </w:pPr>
  </w:p>
  <w:p w14:paraId="78378F4A" w14:textId="77777777" w:rsidR="00540B8E" w:rsidRDefault="005314F1">
    <w:pPr>
      <w:pStyle w:val="Rodap"/>
      <w:jc w:val="center"/>
    </w:pPr>
    <w:r>
      <w:rPr>
        <w:rStyle w:val="Nmerodepgina"/>
      </w:rPr>
      <w:t>Smith Family Trust</w:t>
    </w:r>
  </w:p>
  <w:p w14:paraId="78378F4B" w14:textId="68EFD939" w:rsidR="00540B8E" w:rsidRDefault="005314F1">
    <w:pPr>
      <w:pStyle w:val="Rodap"/>
      <w:jc w:val="center"/>
    </w:pPr>
    <w:r>
      <w:fldChar w:fldCharType="begin"/>
    </w:r>
    <w:r>
      <w:instrText xml:space="preserve"> PAGE </w:instrText>
    </w:r>
    <w:r>
      <w:fldChar w:fldCharType="separate"/>
    </w:r>
    <w:r>
      <w:rPr>
        <w:noProof/>
      </w:rPr>
      <w:t>5-1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C" w14:textId="77777777" w:rsidR="00540B8E" w:rsidRDefault="00540B8E">
    <w:pPr>
      <w:pStyle w:val="Rodap"/>
      <w:spacing w:before="60"/>
      <w:jc w:val="center"/>
    </w:pPr>
  </w:p>
  <w:p w14:paraId="78378F4D" w14:textId="77777777" w:rsidR="00540B8E" w:rsidRDefault="005314F1">
    <w:pPr>
      <w:pStyle w:val="Rodap"/>
      <w:jc w:val="center"/>
    </w:pPr>
    <w:r>
      <w:rPr>
        <w:rStyle w:val="Nmerodepgina"/>
      </w:rPr>
      <w:t>Smith Family Trust</w:t>
    </w:r>
  </w:p>
  <w:p w14:paraId="78378F4E" w14:textId="028F649F" w:rsidR="00540B8E" w:rsidRDefault="005314F1">
    <w:pPr>
      <w:pStyle w:val="Rodap"/>
      <w:jc w:val="center"/>
    </w:pPr>
    <w:r>
      <w:fldChar w:fldCharType="begin"/>
    </w:r>
    <w:r>
      <w:instrText xml:space="preserve"> PAGE </w:instrText>
    </w:r>
    <w:r>
      <w:fldChar w:fldCharType="separate"/>
    </w:r>
    <w:r>
      <w:rPr>
        <w:noProof/>
      </w:rPr>
      <w:t>6-1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4F" w14:textId="77777777" w:rsidR="00540B8E" w:rsidRDefault="00540B8E">
    <w:pPr>
      <w:pStyle w:val="Rodap"/>
      <w:spacing w:before="60"/>
      <w:jc w:val="center"/>
    </w:pPr>
  </w:p>
  <w:p w14:paraId="78378F50" w14:textId="77777777" w:rsidR="00540B8E" w:rsidRDefault="005314F1">
    <w:pPr>
      <w:pStyle w:val="Rodap"/>
      <w:jc w:val="center"/>
    </w:pPr>
    <w:r>
      <w:rPr>
        <w:rStyle w:val="Nmerodepgina"/>
      </w:rPr>
      <w:t>Smith Family Trust</w:t>
    </w:r>
  </w:p>
  <w:p w14:paraId="78378F51" w14:textId="61104AD7" w:rsidR="00540B8E" w:rsidRDefault="005314F1">
    <w:pPr>
      <w:pStyle w:val="Rodap"/>
      <w:jc w:val="center"/>
    </w:pPr>
    <w:r>
      <w:fldChar w:fldCharType="begin"/>
    </w:r>
    <w:r>
      <w:instrText xml:space="preserve"> PAGE </w:instrText>
    </w:r>
    <w:r>
      <w:fldChar w:fldCharType="separate"/>
    </w:r>
    <w:r>
      <w:rPr>
        <w:noProof/>
      </w:rPr>
      <w:t>7-1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2" w14:textId="77777777" w:rsidR="00540B8E" w:rsidRDefault="00540B8E">
    <w:pPr>
      <w:pStyle w:val="Rodap"/>
      <w:spacing w:before="60"/>
      <w:jc w:val="center"/>
    </w:pPr>
  </w:p>
  <w:p w14:paraId="78378F53" w14:textId="77777777" w:rsidR="00540B8E" w:rsidRDefault="005314F1">
    <w:pPr>
      <w:pStyle w:val="Rodap"/>
      <w:jc w:val="center"/>
    </w:pPr>
    <w:r>
      <w:rPr>
        <w:rStyle w:val="Nmerodepgina"/>
      </w:rPr>
      <w:t>Smith Family Trust</w:t>
    </w:r>
  </w:p>
  <w:p w14:paraId="78378F54" w14:textId="1D7C9CD9" w:rsidR="00540B8E" w:rsidRDefault="005314F1">
    <w:pPr>
      <w:pStyle w:val="Rodap"/>
      <w:jc w:val="center"/>
    </w:pPr>
    <w:r>
      <w:fldChar w:fldCharType="begin"/>
    </w:r>
    <w:r>
      <w:instrText xml:space="preserve"> PAGE </w:instrText>
    </w:r>
    <w:r>
      <w:fldChar w:fldCharType="separate"/>
    </w:r>
    <w:r>
      <w:rPr>
        <w:noProof/>
      </w:rPr>
      <w:t>8-1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5" w14:textId="77777777" w:rsidR="00540B8E" w:rsidRDefault="00540B8E">
    <w:pPr>
      <w:pStyle w:val="Rodap"/>
      <w:spacing w:before="60"/>
      <w:jc w:val="center"/>
    </w:pPr>
  </w:p>
  <w:p w14:paraId="78378F56" w14:textId="77777777" w:rsidR="00540B8E" w:rsidRDefault="005314F1">
    <w:pPr>
      <w:pStyle w:val="Rodap"/>
      <w:jc w:val="center"/>
    </w:pPr>
    <w:r>
      <w:rPr>
        <w:rStyle w:val="Nmerodepgina"/>
      </w:rPr>
      <w:t>Smith Family Trust</w:t>
    </w:r>
  </w:p>
  <w:p w14:paraId="78378F57" w14:textId="3C036EEC" w:rsidR="00540B8E" w:rsidRDefault="005314F1">
    <w:pPr>
      <w:pStyle w:val="Rodap"/>
      <w:jc w:val="center"/>
    </w:pPr>
    <w:r>
      <w:fldChar w:fldCharType="begin"/>
    </w:r>
    <w:r>
      <w:instrText xml:space="preserve"> PAGE </w:instrText>
    </w:r>
    <w:r>
      <w:fldChar w:fldCharType="separate"/>
    </w:r>
    <w:r>
      <w:rPr>
        <w:noProof/>
      </w:rPr>
      <w:t>9-1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8" w14:textId="77777777" w:rsidR="00540B8E" w:rsidRDefault="00540B8E">
    <w:pPr>
      <w:pStyle w:val="Rodap"/>
      <w:spacing w:before="60"/>
      <w:jc w:val="center"/>
    </w:pPr>
  </w:p>
  <w:p w14:paraId="78378F59" w14:textId="77777777" w:rsidR="00540B8E" w:rsidRDefault="005314F1">
    <w:pPr>
      <w:pStyle w:val="Rodap"/>
      <w:jc w:val="center"/>
    </w:pPr>
    <w:r>
      <w:rPr>
        <w:rStyle w:val="Nmerodepgina"/>
      </w:rPr>
      <w:t>Smith Family Trust</w:t>
    </w:r>
  </w:p>
  <w:p w14:paraId="78378F5A" w14:textId="5BA9FE3B" w:rsidR="00540B8E" w:rsidRDefault="005314F1">
    <w:pPr>
      <w:pStyle w:val="Rodap"/>
      <w:jc w:val="center"/>
    </w:pPr>
    <w:r>
      <w:fldChar w:fldCharType="begin"/>
    </w:r>
    <w:r>
      <w:instrText xml:space="preserve"> PAGE </w:instrText>
    </w:r>
    <w:r>
      <w:fldChar w:fldCharType="separate"/>
    </w:r>
    <w:r>
      <w:rPr>
        <w:noProof/>
      </w:rPr>
      <w:t>10-1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B" w14:textId="77777777" w:rsidR="00540B8E" w:rsidRDefault="00540B8E">
    <w:pPr>
      <w:pStyle w:val="Rodap"/>
      <w:spacing w:before="60"/>
      <w:jc w:val="center"/>
    </w:pPr>
  </w:p>
  <w:p w14:paraId="78378F5C" w14:textId="77777777" w:rsidR="00540B8E" w:rsidRDefault="005314F1">
    <w:pPr>
      <w:pStyle w:val="Rodap"/>
      <w:jc w:val="center"/>
    </w:pPr>
    <w:r>
      <w:rPr>
        <w:rStyle w:val="Nmerodepgina"/>
      </w:rPr>
      <w:t>Smith Family Trust</w:t>
    </w:r>
  </w:p>
  <w:p w14:paraId="78378F5D" w14:textId="25BB846A" w:rsidR="00540B8E" w:rsidRDefault="005314F1">
    <w:pPr>
      <w:pStyle w:val="Rodap"/>
      <w:jc w:val="center"/>
    </w:pPr>
    <w:r>
      <w:fldChar w:fldCharType="begin"/>
    </w:r>
    <w:r>
      <w:instrText xml:space="preserve"> PAGE </w:instrText>
    </w:r>
    <w:r>
      <w:fldChar w:fldCharType="separate"/>
    </w:r>
    <w:r>
      <w:rPr>
        <w:noProof/>
      </w:rPr>
      <w:t>11-1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5E" w14:textId="77777777" w:rsidR="00540B8E" w:rsidRDefault="00540B8E">
    <w:pPr>
      <w:pStyle w:val="Rodap"/>
      <w:spacing w:before="60"/>
      <w:jc w:val="center"/>
    </w:pPr>
  </w:p>
  <w:p w14:paraId="78378F5F" w14:textId="77777777" w:rsidR="00540B8E" w:rsidRDefault="005314F1">
    <w:pPr>
      <w:pStyle w:val="Rodap"/>
      <w:jc w:val="center"/>
    </w:pPr>
    <w:r>
      <w:rPr>
        <w:rStyle w:val="Nmerodepgina"/>
      </w:rPr>
      <w:t>Smith Family Trust</w:t>
    </w:r>
  </w:p>
  <w:p w14:paraId="78378F60" w14:textId="40E288E4" w:rsidR="00540B8E" w:rsidRDefault="005314F1">
    <w:pPr>
      <w:pStyle w:val="Rodap"/>
      <w:jc w:val="center"/>
    </w:pPr>
    <w:r>
      <w:fldChar w:fldCharType="begin"/>
    </w:r>
    <w:r>
      <w:instrText xml:space="preserve"> PAGE </w:instrText>
    </w:r>
    <w:r>
      <w:fldChar w:fldCharType="separate"/>
    </w:r>
    <w:r>
      <w:rPr>
        <w:noProof/>
      </w:rPr>
      <w:t>12-1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1" w14:textId="77777777" w:rsidR="00540B8E" w:rsidRDefault="00540B8E">
    <w:pPr>
      <w:pStyle w:val="Rodap"/>
      <w:spacing w:before="60"/>
      <w:jc w:val="center"/>
    </w:pPr>
  </w:p>
  <w:p w14:paraId="78378F62" w14:textId="77777777" w:rsidR="00540B8E" w:rsidRDefault="005314F1">
    <w:pPr>
      <w:pStyle w:val="Rodap"/>
      <w:jc w:val="center"/>
    </w:pPr>
    <w:r>
      <w:rPr>
        <w:rStyle w:val="Nmerodepgina"/>
      </w:rPr>
      <w:t>Smith Family Trust</w:t>
    </w:r>
  </w:p>
  <w:p w14:paraId="78378F63" w14:textId="1BC1C8B2" w:rsidR="00540B8E" w:rsidRDefault="005314F1">
    <w:pPr>
      <w:pStyle w:val="Rodap"/>
      <w:jc w:val="center"/>
    </w:pPr>
    <w:r>
      <w:fldChar w:fldCharType="begin"/>
    </w:r>
    <w:r>
      <w:instrText xml:space="preserve"> PAGE </w:instrText>
    </w:r>
    <w:r>
      <w:fldChar w:fldCharType="separate"/>
    </w:r>
    <w:r>
      <w:rPr>
        <w:noProof/>
      </w:rPr>
      <w:t>13-1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4" w14:textId="77777777" w:rsidR="00540B8E" w:rsidRDefault="00540B8E">
    <w:pPr>
      <w:pStyle w:val="Rodap"/>
      <w:spacing w:before="60"/>
      <w:jc w:val="center"/>
    </w:pPr>
  </w:p>
  <w:p w14:paraId="78378F65" w14:textId="77777777" w:rsidR="00540B8E" w:rsidRDefault="005314F1">
    <w:pPr>
      <w:pStyle w:val="Rodap"/>
      <w:jc w:val="center"/>
    </w:pPr>
    <w:r>
      <w:rPr>
        <w:rStyle w:val="Nmerodepgina"/>
      </w:rPr>
      <w:t>Smith Family Trust</w:t>
    </w:r>
  </w:p>
  <w:p w14:paraId="78378F66" w14:textId="6656C8C3" w:rsidR="00540B8E" w:rsidRDefault="005314F1">
    <w:pPr>
      <w:pStyle w:val="Rodap"/>
      <w:jc w:val="center"/>
    </w:pPr>
    <w:r>
      <w:fldChar w:fldCharType="begin"/>
    </w:r>
    <w:r>
      <w:instrText xml:space="preserve"> PAGE </w:instrText>
    </w:r>
    <w:r>
      <w:fldChar w:fldCharType="separate"/>
    </w:r>
    <w:r>
      <w:rPr>
        <w:noProof/>
      </w:rPr>
      <w:t>14-1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7" w14:textId="77777777" w:rsidR="00540B8E" w:rsidRDefault="00540B8E">
    <w:pPr>
      <w:pStyle w:val="Rodap"/>
      <w:spacing w:before="60"/>
      <w:jc w:val="center"/>
    </w:pPr>
  </w:p>
  <w:p w14:paraId="78378F68" w14:textId="77777777" w:rsidR="00540B8E" w:rsidRDefault="005314F1">
    <w:pPr>
      <w:pStyle w:val="Rodap"/>
      <w:jc w:val="center"/>
    </w:pPr>
    <w:r>
      <w:rPr>
        <w:rStyle w:val="Nmerodepgina"/>
      </w:rPr>
      <w:t>Smith Family Trust</w:t>
    </w:r>
  </w:p>
  <w:p w14:paraId="78378F69" w14:textId="6013C6C6" w:rsidR="00540B8E" w:rsidRDefault="005314F1">
    <w:pPr>
      <w:pStyle w:val="Rodap"/>
      <w:jc w:val="center"/>
    </w:pPr>
    <w:r>
      <w:fldChar w:fldCharType="begin"/>
    </w:r>
    <w:r>
      <w:instrText xml:space="preserve"> PAGE </w:instrText>
    </w:r>
    <w:r>
      <w:fldChar w:fldCharType="separate"/>
    </w:r>
    <w:r>
      <w:rPr>
        <w:noProof/>
      </w:rPr>
      <w:t>15-1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A" w14:textId="77777777" w:rsidR="00540B8E" w:rsidRDefault="00540B8E">
    <w:pPr>
      <w:pStyle w:val="Rodap"/>
      <w:jc w:val="center"/>
    </w:pPr>
  </w:p>
  <w:p w14:paraId="78378F6B" w14:textId="77777777" w:rsidR="00540B8E" w:rsidRDefault="005314F1">
    <w:pPr>
      <w:pStyle w:val="Rodap"/>
      <w:jc w:val="center"/>
    </w:pPr>
    <w:r>
      <w:rPr>
        <w:rStyle w:val="Nmerodepgina"/>
      </w:rPr>
      <w:t>Smith Family Trust</w:t>
    </w:r>
  </w:p>
  <w:p w14:paraId="78378F6C" w14:textId="0C375C6E"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Pr>
        <w:noProof/>
      </w:rP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6D" w14:textId="77777777" w:rsidR="00540B8E" w:rsidRDefault="00540B8E">
    <w:pPr>
      <w:pStyle w:val="Rodap"/>
      <w:jc w:val="center"/>
    </w:pPr>
  </w:p>
  <w:p w14:paraId="78378F6E" w14:textId="77777777" w:rsidR="00540B8E" w:rsidRDefault="005314F1">
    <w:pPr>
      <w:pStyle w:val="Rodap"/>
      <w:jc w:val="center"/>
    </w:pPr>
    <w:r>
      <w:rPr>
        <w:rStyle w:val="Nmerodepgina"/>
      </w:rPr>
      <w:t>Smith Family Trust</w:t>
    </w:r>
  </w:p>
  <w:p w14:paraId="78378F6F" w14:textId="66DDC949" w:rsidR="00540B8E" w:rsidRDefault="005314F1">
    <w:pPr>
      <w:pStyle w:val="TextHeading2"/>
      <w:tabs>
        <w:tab w:val="left" w:pos="8640"/>
      </w:tabs>
      <w:spacing w:before="0" w:after="0"/>
      <w:jc w:val="center"/>
    </w:pPr>
    <w:r>
      <w:rPr>
        <w:rStyle w:val="Nmerodepgina"/>
      </w:rPr>
      <w:t xml:space="preserve">G-1 </w:t>
    </w:r>
    <w:r>
      <w:t xml:space="preserve">- </w:t>
    </w:r>
    <w:r>
      <w:fldChar w:fldCharType="begin"/>
    </w:r>
    <w:r>
      <w:instrText xml:space="preserve"> PAGE </w:instrText>
    </w:r>
    <w:r>
      <w:fldChar w:fldCharType="separate"/>
    </w:r>
    <w:r>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8F70" w14:textId="77777777" w:rsidR="00540B8E" w:rsidRDefault="00540B8E">
    <w:pPr>
      <w:pStyle w:val="Rodap"/>
      <w:jc w:val="center"/>
    </w:pPr>
  </w:p>
  <w:p w14:paraId="78378F71" w14:textId="77777777" w:rsidR="00540B8E" w:rsidRDefault="005314F1">
    <w:pPr>
      <w:pStyle w:val="Rodap"/>
      <w:jc w:val="center"/>
    </w:pPr>
    <w:r>
      <w:rPr>
        <w:rStyle w:val="Nmerodepgina"/>
      </w:rPr>
      <w:t>Smith Family Trust</w:t>
    </w:r>
  </w:p>
  <w:p w14:paraId="78378F72" w14:textId="75427712" w:rsidR="00540B8E" w:rsidRDefault="005314F1">
    <w:pPr>
      <w:pStyle w:val="TextHeading2"/>
      <w:tabs>
        <w:tab w:val="left" w:pos="8640"/>
      </w:tabs>
      <w:spacing w:before="0" w:after="0"/>
      <w:jc w:val="center"/>
    </w:pPr>
    <w:r>
      <w:rPr>
        <w:rStyle w:val="Nmerodepgina"/>
      </w:rPr>
      <w:t xml:space="preserve">G-2 </w:t>
    </w:r>
    <w:r>
      <w:t xml:space="preserve">-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DAB99" w14:textId="77777777" w:rsidR="00EB43E9" w:rsidRDefault="00EB43E9">
      <w:r>
        <w:separator/>
      </w:r>
    </w:p>
  </w:footnote>
  <w:footnote w:type="continuationSeparator" w:id="0">
    <w:p w14:paraId="55B4A1B3" w14:textId="77777777" w:rsidR="00EB43E9" w:rsidRDefault="00EB4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Ttulo1"/>
      <w:suff w:val="nothing"/>
      <w:lvlText w:val="Article %2"/>
      <w:lvlJc w:val="left"/>
      <w:pPr>
        <w:ind w:left="0" w:firstLine="0"/>
      </w:pPr>
      <w:rPr>
        <w:rFonts w:hint="default"/>
      </w:rPr>
    </w:lvl>
    <w:lvl w:ilvl="2">
      <w:start w:val="1"/>
      <w:numFmt w:val="decimalZero"/>
      <w:pStyle w:val="Ttulo2"/>
      <w:isLgl/>
      <w:lvlText w:val="Section %2.%3"/>
      <w:lvlJc w:val="left"/>
      <w:pPr>
        <w:tabs>
          <w:tab w:val="num" w:pos="1800"/>
        </w:tabs>
        <w:ind w:left="1800" w:hanging="1800"/>
      </w:pPr>
      <w:rPr>
        <w:rFonts w:hint="default"/>
      </w:rPr>
    </w:lvl>
    <w:lvl w:ilvl="3">
      <w:start w:val="1"/>
      <w:numFmt w:val="lowerLetter"/>
      <w:pStyle w:val="Ttulo3"/>
      <w:lvlText w:val="(%4)"/>
      <w:lvlJc w:val="left"/>
      <w:pPr>
        <w:tabs>
          <w:tab w:val="num" w:pos="1440"/>
        </w:tabs>
        <w:ind w:left="1440" w:hanging="720"/>
      </w:pPr>
      <w:rPr>
        <w:rFonts w:hint="default"/>
      </w:rPr>
    </w:lvl>
    <w:lvl w:ilvl="4">
      <w:start w:val="1"/>
      <w:numFmt w:val="decimal"/>
      <w:pStyle w:val="Ttulo4"/>
      <w:lvlText w:val="(%5)"/>
      <w:lvlJc w:val="left"/>
      <w:pPr>
        <w:tabs>
          <w:tab w:val="num" w:pos="2160"/>
        </w:tabs>
        <w:ind w:left="2160" w:hanging="720"/>
      </w:pPr>
      <w:rPr>
        <w:rFonts w:hint="default"/>
      </w:rPr>
    </w:lvl>
    <w:lvl w:ilvl="5">
      <w:start w:val="1"/>
      <w:numFmt w:val="lowerLetter"/>
      <w:pStyle w:val="Ttulo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2A25D1"/>
    <w:multiLevelType w:val="multilevel"/>
    <w:tmpl w:val="F3802F9E"/>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7"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8"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Ttulo6"/>
      <w:lvlText w:val="(%6)"/>
      <w:lvlJc w:val="left"/>
      <w:pPr>
        <w:tabs>
          <w:tab w:val="num" w:pos="4680"/>
        </w:tabs>
        <w:ind w:left="4320"/>
      </w:pPr>
    </w:lvl>
    <w:lvl w:ilvl="6">
      <w:start w:val="1"/>
      <w:numFmt w:val="lowerRoman"/>
      <w:pStyle w:val="Ttulo7"/>
      <w:lvlText w:val="(%7)"/>
      <w:lvlJc w:val="left"/>
      <w:pPr>
        <w:tabs>
          <w:tab w:val="num" w:pos="5400"/>
        </w:tabs>
        <w:ind w:left="5040"/>
      </w:pPr>
    </w:lvl>
    <w:lvl w:ilvl="7">
      <w:start w:val="1"/>
      <w:numFmt w:val="lowerLetter"/>
      <w:pStyle w:val="Ttulo8"/>
      <w:lvlText w:val="(%8)"/>
      <w:lvlJc w:val="left"/>
      <w:pPr>
        <w:tabs>
          <w:tab w:val="num" w:pos="6120"/>
        </w:tabs>
        <w:ind w:left="5760"/>
      </w:pPr>
    </w:lvl>
    <w:lvl w:ilvl="8">
      <w:start w:val="1"/>
      <w:numFmt w:val="lowerRoman"/>
      <w:pStyle w:val="Ttulo9"/>
      <w:lvlText w:val="(%9)"/>
      <w:lvlJc w:val="left"/>
      <w:pPr>
        <w:tabs>
          <w:tab w:val="num" w:pos="6840"/>
        </w:tabs>
        <w:ind w:left="6480"/>
      </w:pPr>
    </w:lvl>
  </w:abstractNum>
  <w:abstractNum w:abstractNumId="9"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1824737494">
    <w:abstractNumId w:val="8"/>
  </w:num>
  <w:num w:numId="2" w16cid:durableId="1210999309">
    <w:abstractNumId w:val="2"/>
  </w:num>
  <w:num w:numId="3" w16cid:durableId="564295750">
    <w:abstractNumId w:val="1"/>
  </w:num>
  <w:num w:numId="4" w16cid:durableId="1156384952">
    <w:abstractNumId w:val="6"/>
  </w:num>
  <w:num w:numId="5" w16cid:durableId="348527904">
    <w:abstractNumId w:val="3"/>
  </w:num>
  <w:num w:numId="6" w16cid:durableId="1251348052">
    <w:abstractNumId w:val="0"/>
  </w:num>
  <w:num w:numId="7" w16cid:durableId="1454442930">
    <w:abstractNumId w:val="4"/>
  </w:num>
  <w:num w:numId="8" w16cid:durableId="486239857">
    <w:abstractNumId w:val="9"/>
  </w:num>
  <w:num w:numId="9" w16cid:durableId="6560919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8E"/>
    <w:rsid w:val="000605E6"/>
    <w:rsid w:val="00063043"/>
    <w:rsid w:val="00122B2B"/>
    <w:rsid w:val="001E56B1"/>
    <w:rsid w:val="0028181C"/>
    <w:rsid w:val="00370461"/>
    <w:rsid w:val="003906D6"/>
    <w:rsid w:val="004407C2"/>
    <w:rsid w:val="005314F1"/>
    <w:rsid w:val="00540B5B"/>
    <w:rsid w:val="00540B8E"/>
    <w:rsid w:val="005F38AD"/>
    <w:rsid w:val="005F7DF0"/>
    <w:rsid w:val="006C325D"/>
    <w:rsid w:val="006E7E61"/>
    <w:rsid w:val="00890B34"/>
    <w:rsid w:val="008B66F6"/>
    <w:rsid w:val="00967AE9"/>
    <w:rsid w:val="00A01E55"/>
    <w:rsid w:val="00A97C79"/>
    <w:rsid w:val="00AC72FF"/>
    <w:rsid w:val="00B1347F"/>
    <w:rsid w:val="00C13A77"/>
    <w:rsid w:val="00C77090"/>
    <w:rsid w:val="00D22DB6"/>
    <w:rsid w:val="00D44BE2"/>
    <w:rsid w:val="00D62A0F"/>
    <w:rsid w:val="00DD6938"/>
    <w:rsid w:val="00E53EAD"/>
    <w:rsid w:val="00EB43E9"/>
    <w:rsid w:val="00ED75C1"/>
    <w:rsid w:val="00F700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78B7E"/>
  <w15:docId w15:val="{0585185D-470F-42E5-88B8-A5C08B57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pPr>
      <w:spacing w:after="0" w:line="240" w:lineRule="auto"/>
    </w:pPr>
    <w:rPr>
      <w:rFonts w:ascii="Times New Roman" w:hAnsi="Times New Roman" w:cs="Times New Roman"/>
      <w:sz w:val="24"/>
      <w:szCs w:val="24"/>
      <w:lang w:val="en-US" w:eastAsia="en-US"/>
    </w:rPr>
  </w:style>
  <w:style w:type="paragraph" w:styleId="Ttulo1">
    <w:name w:val="heading 1"/>
    <w:next w:val="TextHeading2"/>
    <w:link w:val="Ttulo1Char"/>
    <w:qFormat/>
    <w:rsid w:val="00AC72FF"/>
    <w:pPr>
      <w:keepNext/>
      <w:keepLines/>
      <w:numPr>
        <w:ilvl w:val="1"/>
        <w:numId w:val="2"/>
      </w:numPr>
      <w:spacing w:after="360" w:line="400" w:lineRule="exact"/>
      <w:jc w:val="center"/>
      <w:outlineLvl w:val="0"/>
    </w:pPr>
    <w:rPr>
      <w:rFonts w:ascii="Arial" w:hAnsi="Arial" w:cs="Times New Roman"/>
      <w:b/>
      <w:sz w:val="32"/>
      <w:lang w:val="en-US" w:eastAsia="en-US"/>
    </w:rPr>
  </w:style>
  <w:style w:type="paragraph" w:styleId="Ttulo2">
    <w:name w:val="heading 2"/>
    <w:next w:val="TextHeading2"/>
    <w:link w:val="Ttulo2Char"/>
    <w:qFormat/>
    <w:rsid w:val="00AC72FF"/>
    <w:pPr>
      <w:keepNext/>
      <w:keepLines/>
      <w:numPr>
        <w:ilvl w:val="2"/>
        <w:numId w:val="2"/>
      </w:numPr>
      <w:spacing w:before="240" w:after="120" w:line="240" w:lineRule="auto"/>
      <w:outlineLvl w:val="1"/>
    </w:pPr>
    <w:rPr>
      <w:rFonts w:ascii="Arial" w:hAnsi="Arial" w:cs="Times New Roman"/>
      <w:b/>
      <w:sz w:val="24"/>
      <w:lang w:val="en-US" w:eastAsia="en-US"/>
    </w:rPr>
  </w:style>
  <w:style w:type="paragraph" w:styleId="Ttulo3">
    <w:name w:val="heading 3"/>
    <w:next w:val="TextHeading3"/>
    <w:link w:val="Ttulo3Char"/>
    <w:qFormat/>
    <w:rsid w:val="00AC72FF"/>
    <w:pPr>
      <w:keepNext/>
      <w:keepLines/>
      <w:numPr>
        <w:ilvl w:val="3"/>
        <w:numId w:val="2"/>
      </w:numPr>
      <w:spacing w:before="120" w:after="120" w:line="240" w:lineRule="auto"/>
      <w:ind w:right="720"/>
      <w:outlineLvl w:val="2"/>
    </w:pPr>
    <w:rPr>
      <w:rFonts w:ascii="Arial" w:hAnsi="Arial" w:cs="Times New Roman"/>
      <w:b/>
      <w:sz w:val="24"/>
      <w:lang w:val="en-US" w:eastAsia="en-US"/>
    </w:rPr>
  </w:style>
  <w:style w:type="paragraph" w:styleId="Ttulo4">
    <w:name w:val="heading 4"/>
    <w:next w:val="TextHeading4"/>
    <w:link w:val="Ttulo4Char"/>
    <w:qFormat/>
    <w:rsid w:val="00AC72FF"/>
    <w:pPr>
      <w:keepNext/>
      <w:keepLines/>
      <w:numPr>
        <w:ilvl w:val="4"/>
        <w:numId w:val="2"/>
      </w:numPr>
      <w:spacing w:before="120" w:after="120" w:line="240" w:lineRule="auto"/>
      <w:ind w:right="1440"/>
      <w:outlineLvl w:val="3"/>
    </w:pPr>
    <w:rPr>
      <w:rFonts w:ascii="Arial" w:hAnsi="Arial" w:cs="Times New Roman"/>
      <w:b/>
      <w:sz w:val="24"/>
      <w:lang w:val="en-US" w:eastAsia="en-US"/>
    </w:rPr>
  </w:style>
  <w:style w:type="paragraph" w:styleId="Ttulo5">
    <w:name w:val="heading 5"/>
    <w:next w:val="TextHeading5"/>
    <w:link w:val="Ttulo5Char"/>
    <w:qFormat/>
    <w:rsid w:val="00AC72FF"/>
    <w:pPr>
      <w:keepNext/>
      <w:keepLines/>
      <w:numPr>
        <w:ilvl w:val="5"/>
        <w:numId w:val="2"/>
      </w:numPr>
      <w:spacing w:before="120" w:after="120" w:line="240" w:lineRule="auto"/>
      <w:ind w:right="2160"/>
      <w:outlineLvl w:val="4"/>
    </w:pPr>
    <w:rPr>
      <w:rFonts w:ascii="Arial" w:hAnsi="Arial" w:cs="Times New Roman"/>
      <w:b/>
      <w:sz w:val="24"/>
      <w:lang w:val="en-US" w:eastAsia="en-US"/>
    </w:rPr>
  </w:style>
  <w:style w:type="paragraph" w:styleId="Ttulo6">
    <w:name w:val="heading 6"/>
    <w:basedOn w:val="Normal"/>
    <w:next w:val="Normal"/>
    <w:link w:val="Ttulo6Char"/>
    <w:uiPriority w:val="9"/>
    <w:semiHidden/>
    <w:unhideWhenUsed/>
    <w:qFormat/>
    <w:pPr>
      <w:numPr>
        <w:ilvl w:val="5"/>
        <w:numId w:val="1"/>
      </w:numPr>
      <w:spacing w:before="240" w:after="60"/>
      <w:outlineLvl w:val="5"/>
    </w:pPr>
    <w:rPr>
      <w:b/>
      <w:sz w:val="22"/>
    </w:rPr>
  </w:style>
  <w:style w:type="paragraph" w:styleId="Ttulo7">
    <w:name w:val="heading 7"/>
    <w:basedOn w:val="Normal"/>
    <w:next w:val="Normal"/>
    <w:link w:val="Ttulo7Char"/>
    <w:pPr>
      <w:numPr>
        <w:ilvl w:val="6"/>
        <w:numId w:val="1"/>
      </w:numPr>
      <w:spacing w:before="240" w:after="60"/>
      <w:outlineLvl w:val="6"/>
    </w:pPr>
  </w:style>
  <w:style w:type="paragraph" w:styleId="Ttulo8">
    <w:name w:val="heading 8"/>
    <w:basedOn w:val="Normal"/>
    <w:next w:val="Normal"/>
    <w:link w:val="Ttulo8Char"/>
    <w:pPr>
      <w:numPr>
        <w:ilvl w:val="7"/>
        <w:numId w:val="1"/>
      </w:numPr>
      <w:spacing w:before="240" w:after="60"/>
      <w:outlineLvl w:val="7"/>
    </w:pPr>
    <w:rPr>
      <w:i/>
    </w:rPr>
  </w:style>
  <w:style w:type="paragraph" w:styleId="Ttulo9">
    <w:name w:val="heading 9"/>
    <w:basedOn w:val="Normal"/>
    <w:next w:val="Normal"/>
    <w:link w:val="Ttulo9Char"/>
    <w:pPr>
      <w:numPr>
        <w:ilvl w:val="8"/>
        <w:numId w:val="1"/>
      </w:numPr>
      <w:spacing w:before="240" w:after="60"/>
      <w:outlineLvl w:val="8"/>
    </w:pPr>
    <w:rPr>
      <w:rFonts w:ascii="Arial" w:hAnsi="Arial" w:cs="Arial"/>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rPr>
      <w:sz w:val="18"/>
    </w:rPr>
  </w:style>
  <w:style w:type="character" w:customStyle="1" w:styleId="BalloonTextChar">
    <w:name w:val="Balloon Text Char"/>
    <w:basedOn w:val="Fontepargpadro"/>
    <w:rPr>
      <w:rFonts w:ascii="Tahoma" w:hAnsi="Tahoma" w:cs="Tahoma"/>
      <w:sz w:val="16"/>
    </w:rPr>
  </w:style>
  <w:style w:type="character" w:styleId="Refdecomentrio">
    <w:name w:val="annotation reference"/>
    <w:basedOn w:val="Fontepargpadro"/>
    <w:rPr>
      <w:sz w:val="16"/>
    </w:rPr>
  </w:style>
  <w:style w:type="paragraph" w:styleId="Assuntodocomentrio">
    <w:name w:val="annotation subject"/>
    <w:basedOn w:val="Textodecomentrio"/>
    <w:next w:val="Textodecomentrio"/>
    <w:link w:val="AssuntodocomentrioChar"/>
    <w:rPr>
      <w:b/>
    </w:rPr>
  </w:style>
  <w:style w:type="character" w:customStyle="1" w:styleId="CommentSubjectChar">
    <w:name w:val="Comment Subject Char"/>
    <w:basedOn w:val="TextodecomentrioChar"/>
    <w:rPr>
      <w:rFonts w:ascii="Times New Roman" w:hAnsi="Times New Roman" w:cs="Times New Roman"/>
      <w:b/>
      <w:sz w:val="20"/>
    </w:rPr>
  </w:style>
  <w:style w:type="paragraph" w:styleId="Textodecomentrio">
    <w:name w:val="annotation text"/>
    <w:basedOn w:val="Normal"/>
    <w:link w:val="TextodecomentrioChar"/>
    <w:rPr>
      <w:sz w:val="20"/>
    </w:rPr>
  </w:style>
  <w:style w:type="character" w:customStyle="1" w:styleId="TextodecomentrioChar">
    <w:name w:val="Texto de comentário Char"/>
    <w:basedOn w:val="Fontepargpadro"/>
    <w:link w:val="Textodecomentrio"/>
    <w:rPr>
      <w:rFonts w:ascii="Times New Roman" w:hAnsi="Times New Roman" w:cs="Times New Roman"/>
      <w:sz w:val="20"/>
    </w:rPr>
  </w:style>
  <w:style w:type="paragraph" w:styleId="MapadoDocumento">
    <w:name w:val="Document Map"/>
    <w:basedOn w:val="Normal"/>
    <w:link w:val="MapadoDocumentoChar"/>
    <w:rsid w:val="00AC72FF"/>
    <w:pPr>
      <w:shd w:val="clear" w:color="auto" w:fill="000080"/>
    </w:pPr>
    <w:rPr>
      <w:rFonts w:ascii="Tahoma" w:hAnsi="Tahoma" w:cs="Tahoma"/>
    </w:rPr>
  </w:style>
  <w:style w:type="character" w:customStyle="1" w:styleId="MapadoDocumentoChar">
    <w:name w:val="Mapa do Documento Char"/>
    <w:basedOn w:val="Fontepargpadro"/>
    <w:link w:val="MapadoDocumento"/>
    <w:rPr>
      <w:rFonts w:ascii="Tahoma" w:hAnsi="Tahoma" w:cs="Tahoma"/>
      <w:sz w:val="24"/>
      <w:szCs w:val="24"/>
      <w:shd w:val="clear" w:color="auto" w:fill="000080"/>
      <w:lang w:val="en-US" w:eastAsia="en-US"/>
    </w:rPr>
  </w:style>
  <w:style w:type="paragraph" w:customStyle="1" w:styleId="DocumentTitle">
    <w:name w:val="Document Title"/>
    <w:next w:val="TextHeading2"/>
    <w:rsid w:val="00AC72FF"/>
    <w:pPr>
      <w:keepNext/>
      <w:keepLines/>
      <w:numPr>
        <w:numId w:val="2"/>
      </w:numPr>
      <w:spacing w:after="480" w:line="400" w:lineRule="exact"/>
      <w:jc w:val="center"/>
      <w:outlineLvl w:val="0"/>
    </w:pPr>
    <w:rPr>
      <w:rFonts w:ascii="Arial" w:hAnsi="Arial" w:cs="Times New Roman"/>
      <w:b/>
      <w:sz w:val="36"/>
      <w:lang w:val="en-US" w:eastAsia="en-US"/>
    </w:rPr>
  </w:style>
  <w:style w:type="paragraph" w:customStyle="1" w:styleId="DocumentTOC">
    <w:name w:val="Document TOC"/>
    <w:next w:val="TextHeading2"/>
    <w:rsid w:val="00AC72FF"/>
    <w:pPr>
      <w:keepNext/>
      <w:keepLines/>
      <w:spacing w:after="480" w:line="400" w:lineRule="exact"/>
      <w:jc w:val="center"/>
    </w:pPr>
    <w:rPr>
      <w:rFonts w:ascii="Arial" w:hAnsi="Arial" w:cs="Times New Roman"/>
      <w:b/>
      <w:sz w:val="36"/>
      <w:lang w:val="en-US" w:eastAsia="en-US"/>
    </w:rPr>
  </w:style>
  <w:style w:type="paragraph" w:styleId="Rodap">
    <w:name w:val="footer"/>
    <w:basedOn w:val="Normal"/>
    <w:link w:val="RodapChar"/>
    <w:pPr>
      <w:tabs>
        <w:tab w:val="center" w:pos="4320"/>
        <w:tab w:val="right" w:pos="8640"/>
      </w:tabs>
    </w:pPr>
  </w:style>
  <w:style w:type="character" w:customStyle="1" w:styleId="RodapChar">
    <w:name w:val="Rodapé Char"/>
    <w:basedOn w:val="Fontepargpadro"/>
    <w:link w:val="Rodap"/>
    <w:rPr>
      <w:rFonts w:ascii="Times New Roman" w:hAnsi="Times New Roman" w:cs="Times New Roman"/>
      <w:sz w:val="24"/>
    </w:rPr>
  </w:style>
  <w:style w:type="paragraph" w:styleId="Cabealho">
    <w:name w:val="header"/>
    <w:basedOn w:val="Normal"/>
    <w:link w:val="CabealhoChar"/>
    <w:pPr>
      <w:tabs>
        <w:tab w:val="center" w:pos="4320"/>
        <w:tab w:val="right" w:pos="8640"/>
      </w:tabs>
    </w:pPr>
  </w:style>
  <w:style w:type="character" w:customStyle="1" w:styleId="CabealhoChar">
    <w:name w:val="Cabeçalho Char"/>
    <w:basedOn w:val="Fontepargpadro"/>
    <w:link w:val="Cabealho"/>
    <w:rPr>
      <w:rFonts w:ascii="Times New Roman" w:hAnsi="Times New Roman" w:cs="Times New Roman"/>
      <w:sz w:val="24"/>
    </w:rPr>
  </w:style>
  <w:style w:type="character" w:customStyle="1" w:styleId="Ttulo1Char">
    <w:name w:val="Título 1 Char"/>
    <w:basedOn w:val="Fontepargpadro"/>
    <w:link w:val="Ttulo1"/>
    <w:rPr>
      <w:rFonts w:ascii="Arial" w:hAnsi="Arial" w:cs="Times New Roman"/>
      <w:b/>
      <w:sz w:val="32"/>
      <w:lang w:val="en-US" w:eastAsia="en-US"/>
    </w:rPr>
  </w:style>
  <w:style w:type="paragraph" w:customStyle="1" w:styleId="Heading1Unnumbered">
    <w:name w:val="Heading 1 Unnumbered"/>
    <w:basedOn w:val="Ttulo1"/>
    <w:rsid w:val="00AC72FF"/>
    <w:pPr>
      <w:numPr>
        <w:ilvl w:val="0"/>
        <w:numId w:val="0"/>
      </w:numPr>
    </w:pPr>
  </w:style>
  <w:style w:type="character" w:customStyle="1" w:styleId="Ttulo2Char">
    <w:name w:val="Título 2 Char"/>
    <w:basedOn w:val="Fontepargpadro"/>
    <w:link w:val="Ttulo2"/>
    <w:rPr>
      <w:rFonts w:ascii="Arial" w:hAnsi="Arial" w:cs="Times New Roman"/>
      <w:b/>
      <w:sz w:val="24"/>
      <w:lang w:val="en-US" w:eastAsia="en-US"/>
    </w:rPr>
  </w:style>
  <w:style w:type="paragraph" w:customStyle="1" w:styleId="Heading2Unnumbered">
    <w:name w:val="Heading 2 Unnumbered"/>
    <w:basedOn w:val="Ttulo2"/>
    <w:rsid w:val="00AC72FF"/>
    <w:pPr>
      <w:numPr>
        <w:ilvl w:val="0"/>
        <w:numId w:val="0"/>
      </w:numPr>
    </w:pPr>
  </w:style>
  <w:style w:type="character" w:customStyle="1" w:styleId="Ttulo3Char">
    <w:name w:val="Título 3 Char"/>
    <w:basedOn w:val="Fontepargpadro"/>
    <w:link w:val="Ttulo3"/>
    <w:rPr>
      <w:rFonts w:ascii="Arial" w:hAnsi="Arial" w:cs="Times New Roman"/>
      <w:b/>
      <w:sz w:val="24"/>
      <w:lang w:val="en-US" w:eastAsia="en-US"/>
    </w:rPr>
  </w:style>
  <w:style w:type="character" w:customStyle="1" w:styleId="Ttulo4Char">
    <w:name w:val="Título 4 Char"/>
    <w:basedOn w:val="Fontepargpadro"/>
    <w:link w:val="Ttulo4"/>
    <w:rPr>
      <w:rFonts w:ascii="Arial" w:hAnsi="Arial" w:cs="Times New Roman"/>
      <w:b/>
      <w:sz w:val="24"/>
      <w:lang w:val="en-US" w:eastAsia="en-US"/>
    </w:rPr>
  </w:style>
  <w:style w:type="character" w:customStyle="1" w:styleId="Ttulo5Char">
    <w:name w:val="Título 5 Char"/>
    <w:basedOn w:val="Fontepargpadro"/>
    <w:link w:val="Ttulo5"/>
    <w:rPr>
      <w:rFonts w:ascii="Arial" w:hAnsi="Arial" w:cs="Times New Roman"/>
      <w:b/>
      <w:sz w:val="24"/>
      <w:lang w:val="en-US" w:eastAsia="en-US"/>
    </w:rPr>
  </w:style>
  <w:style w:type="character" w:customStyle="1" w:styleId="Ttulo6Char">
    <w:name w:val="Título 6 Char"/>
    <w:basedOn w:val="Fontepargpadro"/>
    <w:link w:val="Ttulo6"/>
    <w:uiPriority w:val="9"/>
    <w:semiHidden/>
    <w:rPr>
      <w:rFonts w:ascii="Times New Roman" w:hAnsi="Times New Roman" w:cs="Times New Roman"/>
      <w:b/>
      <w:szCs w:val="24"/>
      <w:lang w:val="en-US" w:eastAsia="en-US"/>
    </w:rPr>
  </w:style>
  <w:style w:type="character" w:customStyle="1" w:styleId="Ttulo7Char">
    <w:name w:val="Título 7 Char"/>
    <w:basedOn w:val="Fontepargpadro"/>
    <w:link w:val="Ttulo7"/>
    <w:rPr>
      <w:rFonts w:ascii="Times New Roman" w:hAnsi="Times New Roman" w:cs="Times New Roman"/>
      <w:sz w:val="24"/>
      <w:szCs w:val="24"/>
      <w:lang w:val="en-US" w:eastAsia="en-US"/>
    </w:rPr>
  </w:style>
  <w:style w:type="character" w:customStyle="1" w:styleId="Ttulo8Char">
    <w:name w:val="Título 8 Char"/>
    <w:basedOn w:val="Fontepargpadro"/>
    <w:link w:val="Ttulo8"/>
    <w:rPr>
      <w:rFonts w:ascii="Times New Roman" w:hAnsi="Times New Roman" w:cs="Times New Roman"/>
      <w:i/>
      <w:sz w:val="24"/>
      <w:szCs w:val="24"/>
      <w:lang w:val="en-US" w:eastAsia="en-US"/>
    </w:rPr>
  </w:style>
  <w:style w:type="character" w:customStyle="1" w:styleId="Ttulo9Char">
    <w:name w:val="Título 9 Char"/>
    <w:basedOn w:val="Fontepargpadro"/>
    <w:link w:val="Ttulo9"/>
    <w:rPr>
      <w:rFonts w:ascii="Arial" w:hAnsi="Arial" w:cs="Arial"/>
      <w:szCs w:val="24"/>
      <w:lang w:val="en-US" w:eastAsia="en-US"/>
    </w:rPr>
  </w:style>
  <w:style w:type="character" w:styleId="Hyperlink">
    <w:name w:val="Hyperlink"/>
    <w:basedOn w:val="Fontepargpadro"/>
    <w:uiPriority w:val="99"/>
    <w:rPr>
      <w:color w:val="0000FF"/>
      <w:u w:val="single"/>
    </w:rPr>
  </w:style>
  <w:style w:type="paragraph" w:customStyle="1" w:styleId="Level1Text">
    <w:name w:val="Level 1 Text"/>
    <w:basedOn w:val="Normal"/>
    <w:pPr>
      <w:spacing w:before="120" w:after="120"/>
      <w:jc w:val="both"/>
    </w:pPr>
  </w:style>
  <w:style w:type="character" w:styleId="Nmerodepgina">
    <w:name w:val="page number"/>
    <w:basedOn w:val="Fontepargpadro"/>
  </w:style>
  <w:style w:type="character" w:styleId="TextodoEspaoReservado">
    <w:name w:val="Placeholder Text"/>
    <w:basedOn w:val="Fontepargpadro"/>
    <w:rPr>
      <w:color w:val="808080"/>
    </w:rPr>
  </w:style>
  <w:style w:type="paragraph" w:customStyle="1" w:styleId="PortfolioSection">
    <w:name w:val="Portfolio Section"/>
    <w:next w:val="TextHeading2"/>
    <w:rsid w:val="00AC72FF"/>
    <w:pPr>
      <w:pBdr>
        <w:bottom w:val="single" w:sz="12" w:space="1" w:color="FFCC00"/>
      </w:pBdr>
      <w:spacing w:after="240" w:line="240" w:lineRule="auto"/>
      <w:jc w:val="right"/>
      <w:outlineLvl w:val="0"/>
    </w:pPr>
    <w:rPr>
      <w:rFonts w:ascii="Arial" w:hAnsi="Arial" w:cs="Arial"/>
      <w:b/>
      <w:bCs/>
      <w:sz w:val="32"/>
      <w:szCs w:val="32"/>
      <w:lang w:val="en-US" w:eastAsia="en-US"/>
    </w:rPr>
  </w:style>
  <w:style w:type="paragraph" w:customStyle="1" w:styleId="PortfolioTitle">
    <w:name w:val="Portfolio Title"/>
    <w:next w:val="TextHeading2"/>
    <w:rsid w:val="00AC72FF"/>
    <w:pPr>
      <w:pBdr>
        <w:top w:val="single" w:sz="12" w:space="11" w:color="FFCC00"/>
        <w:bottom w:val="single" w:sz="12" w:space="11" w:color="FFCC00"/>
      </w:pBdr>
      <w:spacing w:before="2880" w:after="0" w:line="240" w:lineRule="atLeast"/>
      <w:jc w:val="center"/>
    </w:pPr>
    <w:rPr>
      <w:rFonts w:ascii="Arial" w:hAnsi="Arial" w:cs="Times New Roman"/>
      <w:b/>
      <w:bCs/>
      <w:sz w:val="48"/>
      <w:lang w:val="en-US" w:eastAsia="en-US"/>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C72FF"/>
    <w:pPr>
      <w:spacing w:before="120" w:after="120" w:line="240" w:lineRule="auto"/>
      <w:jc w:val="both"/>
    </w:pPr>
    <w:rPr>
      <w:rFonts w:ascii="Times New Roman" w:hAnsi="Times New Roman" w:cs="Times New Roman"/>
      <w:sz w:val="24"/>
      <w:lang w:val="en-US" w:eastAsia="en-US"/>
    </w:rPr>
  </w:style>
  <w:style w:type="paragraph" w:customStyle="1" w:styleId="TextHeading3">
    <w:name w:val="Text Heading 3"/>
    <w:link w:val="TextHeading3Char"/>
    <w:rsid w:val="00AC72FF"/>
    <w:pPr>
      <w:spacing w:before="120" w:after="120" w:line="240" w:lineRule="auto"/>
      <w:ind w:left="720" w:right="720"/>
      <w:jc w:val="both"/>
    </w:pPr>
    <w:rPr>
      <w:rFonts w:ascii="Times New Roman" w:hAnsi="Times New Roman" w:cs="Times New Roman"/>
      <w:sz w:val="24"/>
      <w:lang w:val="en-US" w:eastAsia="en-US"/>
    </w:rPr>
  </w:style>
  <w:style w:type="character" w:customStyle="1" w:styleId="TextHeading3Char0">
    <w:name w:val="Text Heading 3 Char"/>
    <w:rPr>
      <w:rFonts w:ascii="Times New Roman" w:hAnsi="Times New Roman" w:cs="Times New Roman"/>
      <w:sz w:val="24"/>
    </w:rPr>
  </w:style>
  <w:style w:type="paragraph" w:customStyle="1" w:styleId="TextHeading4">
    <w:name w:val="Text Heading 4"/>
    <w:rsid w:val="00AC72FF"/>
    <w:pPr>
      <w:spacing w:before="120" w:after="120" w:line="240" w:lineRule="auto"/>
      <w:ind w:left="1440" w:right="1440"/>
      <w:jc w:val="both"/>
    </w:pPr>
    <w:rPr>
      <w:rFonts w:ascii="Times New Roman" w:hAnsi="Times New Roman" w:cs="Times New Roman"/>
      <w:sz w:val="24"/>
      <w:lang w:val="en-US" w:eastAsia="en-US"/>
    </w:rPr>
  </w:style>
  <w:style w:type="paragraph" w:customStyle="1" w:styleId="TextHeading5">
    <w:name w:val="Text Heading 5"/>
    <w:rsid w:val="00AC72FF"/>
    <w:pPr>
      <w:spacing w:before="120" w:after="120" w:line="240" w:lineRule="auto"/>
      <w:ind w:left="2160" w:right="2160"/>
      <w:jc w:val="both"/>
    </w:pPr>
    <w:rPr>
      <w:rFonts w:ascii="Times New Roman" w:hAnsi="Times New Roman" w:cs="Times New Roman"/>
      <w:sz w:val="24"/>
      <w:lang w:val="en-US" w:eastAsia="en-US"/>
    </w:rPr>
  </w:style>
  <w:style w:type="paragraph" w:styleId="Ttulo">
    <w:name w:val="Title"/>
    <w:basedOn w:val="Normal"/>
    <w:next w:val="Normal"/>
    <w:link w:val="TtuloChar"/>
    <w:qFormat/>
    <w:rsid w:val="00AC72FF"/>
    <w:pPr>
      <w:spacing w:before="240" w:after="240" w:line="480" w:lineRule="exact"/>
      <w:jc w:val="center"/>
    </w:pPr>
    <w:rPr>
      <w:rFonts w:ascii="Arial" w:hAnsi="Arial"/>
      <w:b/>
      <w:sz w:val="36"/>
      <w:szCs w:val="20"/>
    </w:rPr>
  </w:style>
  <w:style w:type="character" w:customStyle="1" w:styleId="TtuloChar">
    <w:name w:val="Título Char"/>
    <w:basedOn w:val="Fontepargpadro"/>
    <w:link w:val="Ttulo"/>
    <w:rPr>
      <w:rFonts w:ascii="Arial" w:hAnsi="Arial" w:cs="Times New Roman"/>
      <w:b/>
      <w:sz w:val="36"/>
      <w:lang w:val="en-US" w:eastAsia="en-US"/>
    </w:rPr>
  </w:style>
  <w:style w:type="paragraph" w:customStyle="1" w:styleId="TitleDocument">
    <w:name w:val="Title Document"/>
    <w:link w:val="TextHeading2CharChar"/>
    <w:rsid w:val="00AC72FF"/>
    <w:pPr>
      <w:spacing w:after="0" w:line="400" w:lineRule="exact"/>
      <w:jc w:val="center"/>
    </w:pPr>
    <w:rPr>
      <w:rFonts w:ascii="Arial" w:hAnsi="Arial" w:cs="Times New Roman"/>
      <w:b/>
      <w:sz w:val="36"/>
      <w:lang w:val="en-US" w:eastAsia="en-US"/>
    </w:rPr>
  </w:style>
  <w:style w:type="paragraph" w:customStyle="1" w:styleId="TitleDocumentCenter">
    <w:name w:val="Title Document Center"/>
    <w:next w:val="TextHeading2"/>
    <w:rsid w:val="00AC72FF"/>
    <w:pPr>
      <w:spacing w:before="120" w:after="0" w:line="400" w:lineRule="atLeast"/>
      <w:jc w:val="center"/>
    </w:pPr>
    <w:rPr>
      <w:rFonts w:ascii="Arial" w:hAnsi="Arial" w:cs="Times New Roman"/>
      <w:b/>
      <w:noProof/>
      <w:sz w:val="36"/>
      <w:lang w:val="en-US" w:eastAsia="en-US"/>
    </w:rPr>
  </w:style>
  <w:style w:type="paragraph" w:customStyle="1" w:styleId="TitlePage">
    <w:name w:val="Title Page"/>
    <w:rsid w:val="00AC72FF"/>
    <w:pPr>
      <w:keepNext/>
      <w:keepLines/>
      <w:spacing w:after="480" w:line="400" w:lineRule="exact"/>
      <w:jc w:val="center"/>
    </w:pPr>
    <w:rPr>
      <w:rFonts w:ascii="Arial" w:hAnsi="Arial" w:cs="Times New Roman"/>
      <w:b/>
      <w:sz w:val="36"/>
      <w:lang w:val="en-US" w:eastAsia="en-US"/>
    </w:rPr>
  </w:style>
  <w:style w:type="paragraph" w:styleId="Sumrio1">
    <w:name w:val="toc 1"/>
    <w:next w:val="Normal"/>
    <w:uiPriority w:val="39"/>
    <w:rsid w:val="00AC72FF"/>
    <w:pPr>
      <w:keepNext/>
      <w:tabs>
        <w:tab w:val="left" w:pos="2520"/>
        <w:tab w:val="right" w:leader="dot" w:pos="8640"/>
      </w:tabs>
      <w:spacing w:before="360" w:after="60" w:line="240" w:lineRule="auto"/>
      <w:ind w:left="2520" w:right="720" w:hanging="2520"/>
    </w:pPr>
    <w:rPr>
      <w:rFonts w:ascii="Arial" w:hAnsi="Arial" w:cs="Times New Roman"/>
      <w:b/>
      <w:sz w:val="24"/>
      <w:lang w:val="en-US" w:eastAsia="en-US"/>
    </w:rPr>
  </w:style>
  <w:style w:type="paragraph" w:styleId="Sumrio2">
    <w:name w:val="toc 2"/>
    <w:next w:val="Normal"/>
    <w:uiPriority w:val="39"/>
    <w:rsid w:val="00AC72FF"/>
    <w:pPr>
      <w:tabs>
        <w:tab w:val="left" w:pos="2520"/>
        <w:tab w:val="right" w:leader="dot" w:pos="8640"/>
      </w:tabs>
      <w:spacing w:after="0" w:line="240" w:lineRule="auto"/>
      <w:ind w:left="2520" w:right="720" w:hanging="2520"/>
    </w:pPr>
    <w:rPr>
      <w:rFonts w:ascii="Times New Roman" w:hAnsi="Times New Roman" w:cs="Times New Roman"/>
      <w:sz w:val="24"/>
      <w:lang w:val="en-US" w:eastAsia="en-US"/>
    </w:rPr>
  </w:style>
  <w:style w:type="paragraph" w:styleId="Sumrio3">
    <w:name w:val="toc 3"/>
    <w:basedOn w:val="Normal"/>
    <w:next w:val="Normal"/>
    <w:uiPriority w:val="39"/>
    <w:pPr>
      <w:ind w:left="480"/>
    </w:pPr>
  </w:style>
  <w:style w:type="character" w:customStyle="1" w:styleId="TextHeading3Char">
    <w:name w:val="Text Heading 3 Char"/>
    <w:link w:val="TextHeading3"/>
    <w:rPr>
      <w:rFonts w:ascii="Times New Roman" w:hAnsi="Times New Roman" w:cs="Times New Roman"/>
      <w:sz w:val="24"/>
      <w:lang w:val="en-US" w:eastAsia="en-US"/>
    </w:rPr>
  </w:style>
  <w:style w:type="paragraph" w:styleId="NormalWeb">
    <w:name w:val="Normal (Web)"/>
    <w:basedOn w:val="Normal"/>
    <w:pPr>
      <w:spacing w:before="100" w:after="100"/>
    </w:pPr>
  </w:style>
  <w:style w:type="character" w:customStyle="1" w:styleId="TextHeading2CharChar1">
    <w:name w:val="Text Heading 2 Char Char1"/>
    <w:basedOn w:val="Fontepargpadro"/>
    <w:rPr>
      <w:sz w:val="24"/>
    </w:rPr>
  </w:style>
  <w:style w:type="character" w:styleId="HiperlinkVisitado">
    <w:name w:val="FollowedHyperlink"/>
    <w:basedOn w:val="Fontepargpadro"/>
    <w:rPr>
      <w:color w:val="800080"/>
      <w:u w:val="single"/>
    </w:rPr>
  </w:style>
  <w:style w:type="paragraph" w:customStyle="1" w:styleId="TextHeading2List">
    <w:name w:val="Text Heading 2 List"/>
    <w:basedOn w:val="TextHeading2"/>
    <w:pPr>
      <w:numPr>
        <w:numId w:val="6"/>
      </w:numPr>
    </w:p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style>
  <w:style w:type="paragraph" w:customStyle="1" w:styleId="BUYSELL2">
    <w:name w:val="BUYSELL 2"/>
    <w:basedOn w:val="Normal"/>
    <w:pPr>
      <w:numPr>
        <w:numId w:val="3"/>
      </w:numPr>
      <w:jc w:val="center"/>
    </w:pPr>
    <w:rPr>
      <w:b/>
      <w:u w:val="single"/>
    </w:rPr>
  </w:style>
  <w:style w:type="paragraph" w:customStyle="1" w:styleId="Level1Text0">
    <w:name w:val="Level 1 Text"/>
    <w:basedOn w:val="Normal"/>
    <w:pPr>
      <w:spacing w:before="120" w:after="120"/>
      <w:jc w:val="both"/>
    </w:pPr>
  </w:style>
  <w:style w:type="character" w:customStyle="1" w:styleId="AssuntodocomentrioChar">
    <w:name w:val="Assunto do comentário Char"/>
    <w:basedOn w:val="TextodecomentrioChar"/>
    <w:link w:val="Assuntodocomentrio"/>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9"/>
      </w:numPr>
      <w:spacing w:after="100"/>
    </w:pPr>
  </w:style>
  <w:style w:type="character" w:customStyle="1" w:styleId="TextHeading2Char">
    <w:name w:val="Text Heading 2 Char"/>
    <w:basedOn w:val="Fontepargpadro"/>
    <w:link w:val="TextHeading2"/>
    <w:rPr>
      <w:rFonts w:ascii="Times New Roman" w:hAnsi="Times New Roman" w:cs="Times New Roman"/>
      <w:sz w:val="24"/>
      <w:lang w:val="en-US" w:eastAsia="en-US"/>
    </w:rPr>
  </w:style>
  <w:style w:type="character" w:customStyle="1" w:styleId="TextodebaloChar">
    <w:name w:val="Texto de balão Char"/>
    <w:basedOn w:val="Fontepargpadro"/>
    <w:link w:val="Textodebalo"/>
    <w:rPr>
      <w:sz w:val="18"/>
    </w:rPr>
  </w:style>
  <w:style w:type="character" w:customStyle="1" w:styleId="CorpodetextoChar">
    <w:name w:val="Corpo de texto Char"/>
    <w:basedOn w:val="Fontepargpadro"/>
    <w:link w:val="Corpodetexto"/>
    <w:rPr>
      <w:rFonts w:ascii="Times New Roman" w:hAnsi="Times New Roman" w:cs="Times New Roman"/>
      <w:sz w:val="24"/>
    </w:rPr>
  </w:style>
  <w:style w:type="character" w:customStyle="1" w:styleId="Heading8Char1">
    <w:name w:val="Heading 8 Char1"/>
    <w:aliases w:val="OutHeading 8 Char1"/>
    <w:basedOn w:val="Fontepargpadro"/>
    <w:rPr>
      <w:color w:val="272727"/>
      <w:sz w:val="21"/>
    </w:rPr>
  </w:style>
  <w:style w:type="character" w:customStyle="1" w:styleId="TextHeading2CharChar">
    <w:name w:val="Text Heading 2 Char Char"/>
    <w:basedOn w:val="Fontepargpadro"/>
    <w:link w:val="TitleDocument"/>
    <w:rPr>
      <w:rFonts w:ascii="Arial" w:hAnsi="Arial" w:cs="Times New Roman"/>
      <w:b/>
      <w:sz w:val="36"/>
      <w:lang w:val="en-US" w:eastAsia="en-US"/>
    </w:rPr>
  </w:style>
  <w:style w:type="character" w:customStyle="1" w:styleId="Heading7Char1">
    <w:name w:val="Heading 7 Char1"/>
    <w:aliases w:val="OutHeading 7 Char1"/>
    <w:basedOn w:val="Fontepargpadro"/>
    <w:rPr>
      <w:i/>
      <w:color w:val="243F60"/>
      <w:sz w:val="24"/>
    </w:rPr>
  </w:style>
  <w:style w:type="paragraph" w:styleId="PargrafodaLista">
    <w:name w:val="List Paragraph"/>
    <w:basedOn w:val="Normal"/>
    <w:pPr>
      <w:ind w:left="720"/>
      <w:contextualSpacing/>
    </w:pPr>
  </w:style>
  <w:style w:type="paragraph" w:customStyle="1" w:styleId="StyleListParagraphJustified">
    <w:name w:val="Style List Paragraph + Justified"/>
    <w:basedOn w:val="PargrafodaLista"/>
    <w:next w:val="TextHeading2"/>
    <w:pPr>
      <w:jc w:val="both"/>
    </w:pPr>
  </w:style>
  <w:style w:type="paragraph" w:customStyle="1" w:styleId="TextHeading6">
    <w:name w:val="Text Heading 6"/>
    <w:basedOn w:val="TextHeading5"/>
    <w:pPr>
      <w:ind w:left="2016"/>
    </w:pPr>
  </w:style>
  <w:style w:type="paragraph" w:styleId="Corpodetexto">
    <w:name w:val="Body Text"/>
    <w:basedOn w:val="Normal"/>
    <w:link w:val="CorpodetextoChar"/>
    <w:pPr>
      <w:spacing w:after="120"/>
    </w:pPr>
  </w:style>
  <w:style w:type="character" w:customStyle="1" w:styleId="normaltextrun">
    <w:name w:val="normaltextrun"/>
    <w:basedOn w:val="Fontepargpadro"/>
  </w:style>
  <w:style w:type="character" w:styleId="MenoPendente">
    <w:name w:val="Unresolved Mention"/>
    <w:basedOn w:val="Fontepargpadro"/>
    <w:uiPriority w:val="99"/>
    <w:rPr>
      <w:color w:val="605E5C"/>
      <w:shd w:val="clear" w:color="auto" w:fill="E1DFDD"/>
    </w:rPr>
  </w:style>
  <w:style w:type="paragraph" w:customStyle="1" w:styleId="StyleLeft05">
    <w:name w:val="Style Left:  0.5&quot;"/>
    <w:basedOn w:val="TextHeading2"/>
    <w:pPr>
      <w:ind w:left="720"/>
    </w:pPr>
  </w:style>
  <w:style w:type="table" w:styleId="Tabelacomgrade">
    <w:name w:val="Table Grid"/>
    <w:basedOn w:val="Tabela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Fontepargpadro"/>
    <w:rPr>
      <w:i/>
      <w:color w:val="272727"/>
      <w:sz w:val="21"/>
    </w:rPr>
  </w:style>
  <w:style w:type="paragraph" w:customStyle="1" w:styleId="Style1">
    <w:name w:val="Style1"/>
    <w:basedOn w:val="TextHeading2"/>
    <w:pPr>
      <w:numPr>
        <w:numId w:val="5"/>
      </w:numPr>
    </w:pPr>
  </w:style>
  <w:style w:type="character" w:customStyle="1" w:styleId="PortfolioHeading">
    <w:name w:val="Portfolio Heading"/>
    <w:rPr>
      <w:rFonts w:ascii="Arial" w:hAnsi="Arial" w:cs="Arial"/>
      <w:b/>
    </w:rPr>
  </w:style>
  <w:style w:type="paragraph" w:styleId="TextosemFormatao">
    <w:name w:val="Plain Text"/>
    <w:basedOn w:val="Normal"/>
    <w:link w:val="TextosemFormataoChar"/>
    <w:rPr>
      <w:sz w:val="20"/>
    </w:rPr>
  </w:style>
  <w:style w:type="character" w:customStyle="1" w:styleId="Heading6Char1">
    <w:name w:val="Heading 6 Char1"/>
    <w:aliases w:val="Paragraph2 Char1,OutHeading 6 Char1"/>
    <w:basedOn w:val="Fontepargpadro"/>
    <w:rPr>
      <w:color w:val="243F60"/>
      <w:sz w:val="24"/>
    </w:rPr>
  </w:style>
  <w:style w:type="paragraph" w:customStyle="1" w:styleId="Paragraph">
    <w:name w:val="Paragraph"/>
    <w:basedOn w:val="TextosemFormatao"/>
    <w:pPr>
      <w:spacing w:before="120" w:after="120"/>
      <w:ind w:firstLine="720"/>
    </w:pPr>
    <w:rPr>
      <w:sz w:val="24"/>
    </w:rPr>
  </w:style>
  <w:style w:type="character" w:customStyle="1" w:styleId="TextosemFormataoChar">
    <w:name w:val="Texto sem Formatação Char"/>
    <w:basedOn w:val="Fontepargpadro"/>
    <w:link w:val="TextosemFormatao"/>
    <w:rPr>
      <w:sz w:val="24"/>
    </w:rPr>
  </w:style>
  <w:style w:type="paragraph" w:styleId="Commarcadores">
    <w:name w:val="List Bullet"/>
    <w:basedOn w:val="Normal"/>
    <w:uiPriority w:val="34"/>
    <w:qFormat/>
    <w:rsid w:val="001B60CE"/>
    <w:pPr>
      <w:ind w:left="720"/>
      <w:contextualSpacing/>
    </w:pPr>
  </w:style>
  <w:style w:type="paragraph" w:styleId="Numerada">
    <w:name w:val="List Number"/>
    <w:basedOn w:val="Normal"/>
    <w:uiPriority w:val="34"/>
    <w:qFormat/>
    <w:rsid w:val="001B60CD"/>
    <w:pPr>
      <w:ind w:left="720"/>
      <w:contextualSpacing/>
    </w:pPr>
  </w:style>
  <w:style w:type="paragraph" w:styleId="Sumrio4">
    <w:name w:val="toc 4"/>
    <w:basedOn w:val="Normal"/>
    <w:next w:val="Normal"/>
    <w:autoRedefine/>
    <w:uiPriority w:val="39"/>
    <w:unhideWhenUsed/>
    <w:rsid w:val="00540B5B"/>
    <w:pPr>
      <w:spacing w:after="100" w:line="278" w:lineRule="auto"/>
      <w:ind w:left="720"/>
    </w:pPr>
    <w:rPr>
      <w:rFonts w:asciiTheme="minorHAnsi" w:eastAsiaTheme="minorEastAsia" w:hAnsiTheme="minorHAnsi" w:cstheme="minorBidi"/>
      <w:kern w:val="2"/>
      <w:lang w:val="pt-BR" w:eastAsia="pt-BR"/>
      <w14:ligatures w14:val="standardContextual"/>
    </w:rPr>
  </w:style>
  <w:style w:type="paragraph" w:styleId="Sumrio5">
    <w:name w:val="toc 5"/>
    <w:basedOn w:val="Normal"/>
    <w:next w:val="Normal"/>
    <w:autoRedefine/>
    <w:uiPriority w:val="39"/>
    <w:unhideWhenUsed/>
    <w:rsid w:val="00540B5B"/>
    <w:pPr>
      <w:spacing w:after="100" w:line="278" w:lineRule="auto"/>
      <w:ind w:left="960"/>
    </w:pPr>
    <w:rPr>
      <w:rFonts w:asciiTheme="minorHAnsi" w:eastAsiaTheme="minorEastAsia" w:hAnsiTheme="minorHAnsi" w:cstheme="minorBidi"/>
      <w:kern w:val="2"/>
      <w:lang w:val="pt-BR" w:eastAsia="pt-BR"/>
      <w14:ligatures w14:val="standardContextual"/>
    </w:rPr>
  </w:style>
  <w:style w:type="paragraph" w:styleId="Sumrio6">
    <w:name w:val="toc 6"/>
    <w:basedOn w:val="Normal"/>
    <w:next w:val="Normal"/>
    <w:autoRedefine/>
    <w:uiPriority w:val="39"/>
    <w:unhideWhenUsed/>
    <w:rsid w:val="00540B5B"/>
    <w:pPr>
      <w:spacing w:after="100" w:line="278" w:lineRule="auto"/>
      <w:ind w:left="1200"/>
    </w:pPr>
    <w:rPr>
      <w:rFonts w:asciiTheme="minorHAnsi" w:eastAsiaTheme="minorEastAsia" w:hAnsiTheme="minorHAnsi" w:cstheme="minorBidi"/>
      <w:kern w:val="2"/>
      <w:lang w:val="pt-BR" w:eastAsia="pt-BR"/>
      <w14:ligatures w14:val="standardContextual"/>
    </w:rPr>
  </w:style>
  <w:style w:type="paragraph" w:styleId="Sumrio7">
    <w:name w:val="toc 7"/>
    <w:basedOn w:val="Normal"/>
    <w:next w:val="Normal"/>
    <w:autoRedefine/>
    <w:uiPriority w:val="39"/>
    <w:unhideWhenUsed/>
    <w:rsid w:val="00540B5B"/>
    <w:pPr>
      <w:spacing w:after="100" w:line="278" w:lineRule="auto"/>
      <w:ind w:left="1440"/>
    </w:pPr>
    <w:rPr>
      <w:rFonts w:asciiTheme="minorHAnsi" w:eastAsiaTheme="minorEastAsia" w:hAnsiTheme="minorHAnsi" w:cstheme="minorBidi"/>
      <w:kern w:val="2"/>
      <w:lang w:val="pt-BR" w:eastAsia="pt-BR"/>
      <w14:ligatures w14:val="standardContextual"/>
    </w:rPr>
  </w:style>
  <w:style w:type="paragraph" w:styleId="Sumrio8">
    <w:name w:val="toc 8"/>
    <w:basedOn w:val="Normal"/>
    <w:next w:val="Normal"/>
    <w:autoRedefine/>
    <w:uiPriority w:val="39"/>
    <w:unhideWhenUsed/>
    <w:rsid w:val="00540B5B"/>
    <w:pPr>
      <w:spacing w:after="100" w:line="278" w:lineRule="auto"/>
      <w:ind w:left="1680"/>
    </w:pPr>
    <w:rPr>
      <w:rFonts w:asciiTheme="minorHAnsi" w:eastAsiaTheme="minorEastAsia" w:hAnsiTheme="minorHAnsi" w:cstheme="minorBidi"/>
      <w:kern w:val="2"/>
      <w:lang w:val="pt-BR" w:eastAsia="pt-BR"/>
      <w14:ligatures w14:val="standardContextual"/>
    </w:rPr>
  </w:style>
  <w:style w:type="paragraph" w:styleId="Sumrio9">
    <w:name w:val="toc 9"/>
    <w:basedOn w:val="Normal"/>
    <w:next w:val="Normal"/>
    <w:autoRedefine/>
    <w:uiPriority w:val="39"/>
    <w:unhideWhenUsed/>
    <w:rsid w:val="00540B5B"/>
    <w:pPr>
      <w:spacing w:after="100" w:line="278" w:lineRule="auto"/>
      <w:ind w:left="1920"/>
    </w:pPr>
    <w:rPr>
      <w:rFonts w:asciiTheme="minorHAnsi" w:eastAsiaTheme="minorEastAsia" w:hAnsiTheme="minorHAnsi" w:cstheme="minorBidi"/>
      <w:kern w:val="2"/>
      <w:lang w:val="pt-BR"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3" Type="http://schemas.openxmlformats.org/officeDocument/2006/relationships/styles" Target="styles.xml"/><Relationship Id="rId21"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5349F-F820-468E-A496-CA3D32800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WCStyles2</Template>
  <TotalTime>30</TotalTime>
  <Pages>89</Pages>
  <Words>31054</Words>
  <Characters>167692</Characters>
  <Application>Microsoft Office Word</Application>
  <DocSecurity>0</DocSecurity>
  <Lines>1397</Lines>
  <Paragraphs>396</Paragraphs>
  <ScaleCrop>false</ScaleCrop>
  <Company>WealthCounsel, LLC</Company>
  <LinksUpToDate>false</LinksUpToDate>
  <CharactersWithSpaces>198350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Jordana Webber Macedo</cp:lastModifiedBy>
  <cp:revision>24</cp:revision>
  <dcterms:created xsi:type="dcterms:W3CDTF">2025-11-10T21:52:00Z</dcterms:created>
  <dcterms:modified xsi:type="dcterms:W3CDTF">2026-01-27T19:47:00Z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